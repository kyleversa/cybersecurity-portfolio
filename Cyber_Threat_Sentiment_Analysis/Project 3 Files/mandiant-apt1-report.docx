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g" ContentType="image/jp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130" w:lineRule="exact"/>
        <w:jc w:val="left"/>
        <w:rPr>
          <w:sz w:val="13"/>
          <w:szCs w:val="13"/>
        </w:rPr>
      </w:pPr>
      <w:rPr/>
      <w:r>
        <w:rPr/>
        <w:pict>
          <v:group style="position:absolute;margin-left:0pt;margin-top:0pt;width:612pt;height:198pt;mso-position-horizontal-relative:page;mso-position-vertical-relative:page;z-index:-16141" coordorigin="0,0" coordsize="12240,3960">
            <v:shape style="position:absolute;left:0;top:0;width:12240;height:3960" coordorigin="0,0" coordsize="12240,3960" path="m0,3960l12240,3960,12240,0,0,0,0,3960x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0pt;margin-top:10.95pt;width:612pt;height:781.05pt;mso-position-horizontal-relative:page;mso-position-vertical-relative:page;z-index:-16140" coordorigin="0,219" coordsize="12240,15621">
            <v:group style="position:absolute;left:0;top:6428;width:12240;height:9412" coordorigin="0,6428" coordsize="12240,9412">
              <v:shape style="position:absolute;left:0;top:6428;width:12240;height:9412" coordorigin="0,6428" coordsize="12240,9412" path="m0,15840l12240,15840,12240,6428,0,6428,0,15840xe" filled="t" fillcolor="#DADDE0" stroked="f">
                <v:path arrowok="t"/>
                <v:fill/>
              </v:shape>
              <v:shape style="position:absolute;left:0;top:6428;width:450;height:370" type="#_x0000_t75">
                <v:imagedata r:id="rId5" o:title=""/>
              </v:shape>
              <v:shape style="position:absolute;left:11790;top:6428;width:450;height:370" type="#_x0000_t75">
                <v:imagedata r:id="rId6" o:title=""/>
              </v:shape>
            </v:group>
            <v:group style="position:absolute;left:229;top:6428;width:11779;height:9180" coordorigin="229,6428" coordsize="11779,9180">
              <v:shape style="position:absolute;left:229;top:6428;width:11779;height:9180" coordorigin="229,6428" coordsize="11779,9180" path="m229,15608l12008,15608,12008,6428,229,6428,229,15608xe" filled="t" fillcolor="#231F20" stroked="f">
                <v:path arrowok="t"/>
                <v:fill/>
              </v:shape>
            </v:group>
            <v:group style="position:absolute;left:360;top:6428;width:11520;height:9052" coordorigin="360,6428" coordsize="11520,9052">
              <v:shape style="position:absolute;left:360;top:6428;width:11520;height:9052" coordorigin="360,6428" coordsize="11520,9052" path="m360,15480l11880,15480,11880,6428,360,6428,360,15480xe" filled="t" fillcolor="#FFFFFF" stroked="f">
                <v:path arrowok="t"/>
                <v:fill/>
              </v:shape>
              <v:shape style="position:absolute;left:750;top:5809;width:360;height:311" type="#_x0000_t75">
                <v:imagedata r:id="rId7" o:title=""/>
              </v:shape>
            </v:group>
            <v:group style="position:absolute;left:229;top:229;width:11779;height:3731" coordorigin="229,229" coordsize="11779,3731">
              <v:shape style="position:absolute;left:229;top:229;width:11779;height:3731" coordorigin="229,229" coordsize="11779,3731" path="m229,3960l12008,3960,12008,229,229,229,229,3960xe" filled="t" fillcolor="#231F20" stroked="f">
                <v:path arrowok="t"/>
                <v:fill/>
              </v:shape>
            </v:group>
            <v:group style="position:absolute;left:360;top:360;width:11520;height:3600" coordorigin="360,360" coordsize="11520,3600">
              <v:shape style="position:absolute;left:360;top:360;width:11520;height:3600" coordorigin="360,360" coordsize="11520,3600" path="m360,3960l11880,3960,11880,360,360,360,360,3960xe" filled="t" fillcolor="#FFFFFF" stroked="f">
                <v:path arrowok="t"/>
                <v:fill/>
              </v:shape>
            </v:group>
            <v:group style="position:absolute;left:0;top:3960;width:12240;height:2468" coordorigin="0,3960" coordsize="12240,2468">
              <v:shape style="position:absolute;left:0;top:3960;width:12240;height:2468" coordorigin="0,3960" coordsize="12240,2468" path="m0,6428l12240,6428,12240,3960,0,3960,0,6428e" filled="t" fillcolor="#830A2C" stroked="f">
                <v:path arrowok="t"/>
                <v:fill/>
              </v:shape>
            </v:group>
            <v:group style="position:absolute;left:1675;top:5157;width:601;height:448" coordorigin="1675,5157" coordsize="601,448">
              <v:shape style="position:absolute;left:1675;top:5157;width:601;height:448" coordorigin="1675,5157" coordsize="601,448" path="m2011,5157l1934,5157,1675,5605,1760,5605,1817,5500,2214,5500,2176,5436,1853,5436,1971,5223,2050,5223,2011,5157e" filled="t" fillcolor="#FFFFFF" stroked="f">
                <v:path arrowok="t"/>
                <v:fill/>
              </v:shape>
              <v:shape style="position:absolute;left:1675;top:5157;width:601;height:448" coordorigin="1675,5157" coordsize="601,448" path="m2214,5500l2126,5500,2184,5605,2276,5605,2214,5500e" filled="t" fillcolor="#FFFFFF" stroked="f">
                <v:path arrowok="t"/>
                <v:fill/>
              </v:shape>
              <v:shape style="position:absolute;left:1675;top:5157;width:601;height:448" coordorigin="1675,5157" coordsize="601,448" path="m2050,5223l1971,5223,2090,5436,2176,5436,2050,5223e" filled="t" fillcolor="#FFFFFF" stroked="f">
                <v:path arrowok="t"/>
                <v:fill/>
              </v:shape>
            </v:group>
            <v:group style="position:absolute;left:2410;top:5157;width:517;height:448" coordorigin="2410,5157" coordsize="517,448">
              <v:shape style="position:absolute;left:2410;top:5157;width:517;height:448" coordorigin="2410,5157" coordsize="517,448" path="m2475,5157l2410,5157,2410,5605,2488,5605,2488,5327,2488,5307,2487,5287,2485,5267,2482,5248,2576,5248,2475,5157e" filled="t" fillcolor="#FFFFFF" stroked="f">
                <v:path arrowok="t"/>
                <v:fill/>
              </v:shape>
              <v:shape style="position:absolute;left:2410;top:5157;width:517;height:448" coordorigin="2410,5157" coordsize="517,448" path="m2576,5248l2482,5248,2494,5265,2507,5280,2520,5295,2535,5308,2869,5605,2928,5605,2928,5510,2856,5510,2844,5493,2831,5478,2818,5463,2803,5450,2576,5248e" filled="t" fillcolor="#FFFFFF" stroked="f">
                <v:path arrowok="t"/>
                <v:fill/>
              </v:shape>
              <v:shape style="position:absolute;left:2410;top:5157;width:517;height:448" coordorigin="2410,5157" coordsize="517,448" path="m2928,5157l2849,5157,2849,5430,2850,5450,2851,5470,2853,5490,2856,5510,2928,5510,2928,5157e" filled="t" fillcolor="#FFFFFF" stroked="f">
                <v:path arrowok="t"/>
                <v:fill/>
              </v:shape>
            </v:group>
            <v:group style="position:absolute;left:3169;top:5157;width:476;height:448" coordorigin="3169,5157" coordsize="476,448">
              <v:shape style="position:absolute;left:3169;top:5157;width:476;height:448" coordorigin="3169,5157" coordsize="476,448" path="m3427,5157l3169,5157,3169,5605,3435,5605,3517,5598,3584,5578,3637,5546,3646,5537,3254,5537,3254,5224,3645,5224,3638,5217,3575,5177,3499,5160,3452,5158,3427,5157e" filled="t" fillcolor="#FFFFFF" stroked="f">
                <v:path arrowok="t"/>
                <v:fill/>
              </v:shape>
            </v:group>
            <v:group style="position:absolute;left:3254;top:5224;width:450;height:314" coordorigin="3254,5224" coordsize="450,314">
              <v:shape style="position:absolute;left:3254;top:5224;width:450;height:314" coordorigin="3254,5224" coordsize="450,314" path="m3645,5224l3254,5224,3431,5224,3459,5225,3529,5239,3591,5285,3614,5346,3618,5401,3615,5426,3591,5483,3524,5525,3448,5537,3418,5537,3646,5537,3683,5482,3700,5418,3703,5367,3701,5345,3684,5283,3652,5231,3645,5224e" filled="t" fillcolor="#FFFFFF" stroked="f">
                <v:path arrowok="t"/>
                <v:fill/>
              </v:shape>
            </v:group>
            <v:group style="position:absolute;left:3944;top:5158;width:2;height:447" coordorigin="3944,5158" coordsize="2,447">
              <v:shape style="position:absolute;left:3944;top:5158;width:2;height:447" coordorigin="3944,5158" coordsize="0,447" path="m3944,5158l3944,5605e" filled="f" stroked="t" strokeweight="4.324pt" strokecolor="#FFFFFF">
                <v:path arrowok="t"/>
              </v:shape>
            </v:group>
            <v:group style="position:absolute;left:4119;top:5157;width:601;height:448" coordorigin="4119,5157" coordsize="601,448">
              <v:shape style="position:absolute;left:4119;top:5157;width:601;height:448" coordorigin="4119,5157" coordsize="601,448" path="m4454,5157l4377,5157,4119,5605,4203,5605,4260,5500,4658,5500,4620,5436,4296,5436,4414,5223,4493,5223,4454,5157e" filled="t" fillcolor="#FFFFFF" stroked="f">
                <v:path arrowok="t"/>
                <v:fill/>
              </v:shape>
              <v:shape style="position:absolute;left:4119;top:5157;width:601;height:448" coordorigin="4119,5157" coordsize="601,448" path="m4658,5500l4570,5500,4628,5605,4720,5605,4658,5500e" filled="t" fillcolor="#FFFFFF" stroked="f">
                <v:path arrowok="t"/>
                <v:fill/>
              </v:shape>
              <v:shape style="position:absolute;left:4119;top:5157;width:601;height:448" coordorigin="4119,5157" coordsize="601,448" path="m4493,5223l4414,5223,4534,5436,4620,5436,4493,5223e" filled="t" fillcolor="#FFFFFF" stroked="f">
                <v:path arrowok="t"/>
                <v:fill/>
              </v:shape>
            </v:group>
            <v:group style="position:absolute;left:4854;top:5157;width:517;height:448" coordorigin="4854,5157" coordsize="517,448">
              <v:shape style="position:absolute;left:4854;top:5157;width:517;height:448" coordorigin="4854,5157" coordsize="517,448" path="m4918,5157l4854,5157,4854,5605,4932,5605,4932,5327,4931,5307,4930,5287,4928,5267,4926,5248,5020,5248,4918,5157e" filled="t" fillcolor="#FFFFFF" stroked="f">
                <v:path arrowok="t"/>
                <v:fill/>
              </v:shape>
              <v:shape style="position:absolute;left:4854;top:5157;width:517;height:448" coordorigin="4854,5157" coordsize="517,448" path="m5020,5248l4926,5248,4938,5265,4950,5280,4964,5295,4978,5308,5313,5605,5371,5605,5371,5510,5299,5510,5287,5493,5275,5478,5261,5463,5246,5450,5020,5248e" filled="t" fillcolor="#FFFFFF" stroked="f">
                <v:path arrowok="t"/>
                <v:fill/>
              </v:shape>
              <v:shape style="position:absolute;left:4854;top:5157;width:517;height:448" coordorigin="4854,5157" coordsize="517,448" path="m5371,5157l5293,5157,5293,5430,5293,5450,5295,5470,5297,5490,5299,5510,5371,5510,5371,5157e" filled="t" fillcolor="#FFFFFF" stroked="f">
                <v:path arrowok="t"/>
                <v:fill/>
              </v:shape>
            </v:group>
            <v:group style="position:absolute;left:5751;top:5224;width:2;height:381" coordorigin="5751,5224" coordsize="2,381">
              <v:shape style="position:absolute;left:5751;top:5224;width:2;height:381" coordorigin="5751,5224" coordsize="0,381" path="m5751,5224l5751,5605e" filled="f" stroked="t" strokeweight="4.324pt" strokecolor="#FFFFFF">
                <v:path arrowok="t"/>
              </v:shape>
            </v:group>
            <v:group style="position:absolute;left:5498;top:5190;width:508;height:2" coordorigin="5498,5190" coordsize="508,2">
              <v:shape style="position:absolute;left:5498;top:5190;width:508;height:2" coordorigin="5498,5190" coordsize="508,0" path="m5498,5190l6006,5190e" filled="f" stroked="t" strokeweight="3.426pt" strokecolor="#FFFFFF">
                <v:path arrowok="t"/>
              </v:shape>
            </v:group>
            <v:group style="position:absolute;left:720;top:4783;width:822;height:822" coordorigin="720,4783" coordsize="822,822">
              <v:shape style="position:absolute;left:720;top:4783;width:822;height:822" coordorigin="720,4783" coordsize="822,822" path="m720,4783l720,5605,931,5605,931,5130,1542,5130,1542,4783,720,4783e" filled="t" fillcolor="#FFFFFF" stroked="f">
                <v:path arrowok="t"/>
                <v:fill/>
              </v:shape>
              <v:shape style="position:absolute;left:720;top:4783;width:822;height:822" coordorigin="720,4783" coordsize="822,822" path="m1067,5368l1067,5605,1428,5605,1428,5573,1227,5573,1067,5368e" filled="t" fillcolor="#FFFFFF" stroked="f">
                <v:path arrowok="t"/>
                <v:fill/>
              </v:shape>
              <v:shape style="position:absolute;left:720;top:4783;width:822;height:822" coordorigin="720,4783" coordsize="822,822" path="m1428,5375l1282,5572,1227,5573,1428,5573,1428,5375e" filled="t" fillcolor="#FFFFFF" stroked="f">
                <v:path arrowok="t"/>
                <v:fill/>
              </v:shape>
              <v:shape style="position:absolute;left:720;top:4783;width:822;height:822" coordorigin="720,4783" coordsize="822,822" path="m1542,5130l1050,5130,1249,5389,1298,5330,1346,5266,1392,5202,1428,5152,1444,5130,1542,5130e" filled="t" fillcolor="#FFFFFF" stroked="f">
                <v:path arrowok="t"/>
                <v:fill/>
              </v:shape>
            </v:group>
            <v:group style="position:absolute;left:6028;top:5058;width:120;height:122" coordorigin="6028,5058" coordsize="120,122">
              <v:shape style="position:absolute;left:6028;top:5058;width:120;height:122" coordorigin="6028,5058" coordsize="120,122" path="m6088,5058l6035,5089,6028,5132,6035,5149,6051,5167,6068,5177,6089,5180,6105,5178,6113,5173,6080,5173,6063,5167,6045,5152,6036,5136,6034,5113,6039,5095,6053,5077,6070,5068,6092,5065,6115,5065,6108,5061,6088,5058e" filled="t" fillcolor="#FFFFFF" stroked="f">
                <v:path arrowok="t"/>
                <v:fill/>
              </v:shape>
              <v:shape style="position:absolute;left:6028;top:5058;width:120;height:122" coordorigin="6028,5058" coordsize="120,122" path="m6115,5065l6092,5065,6111,5070,6128,5082,6139,5099,6142,5118,6142,5120,6142,5127,6136,5145,6120,5163,6103,5171,6080,5173,6113,5173,6121,5168,6141,5150,6147,5132,6148,5107,6141,5089,6126,5071,6115,5065e" filled="t" fillcolor="#FFFFFF" stroked="f">
                <v:path arrowok="t"/>
                <v:fill/>
              </v:shape>
              <v:shape style="position:absolute;left:6028;top:5058;width:120;height:122" coordorigin="6028,5058" coordsize="120,122" path="m6109,5083l6064,5083,6064,5153,6074,5153,6074,5122,6103,5122,6102,5121,6107,5120,6111,5118,6114,5115,6074,5115,6074,5090,6119,5090,6119,5089,6109,5083e" filled="t" fillcolor="#FFFFFF" stroked="f">
                <v:path arrowok="t"/>
                <v:fill/>
              </v:shape>
              <v:shape style="position:absolute;left:6028;top:5058;width:120;height:122" coordorigin="6028,5058" coordsize="120,122" path="m6103,5122l6091,5122,6106,5153,6118,5153,6103,5122e" filled="t" fillcolor="#FFFFFF" stroked="f">
                <v:path arrowok="t"/>
                <v:fill/>
              </v:shape>
              <v:shape style="position:absolute;left:6028;top:5058;width:120;height:122" coordorigin="6028,5058" coordsize="120,122" path="m6119,5090l6101,5090,6108,5094,6108,5108,6106,5111,6100,5115,6095,5115,6114,5115,6117,5111,6119,5108,6119,5090e" filled="t" fillcolor="#FFFFFF" stroked="f">
                <v:path arrowok="t"/>
                <v:fill/>
              </v:shape>
              <v:shape style="position:absolute;left:5910;top:4393;width:6340;height:1602" type="#_x0000_t75">
                <v:imagedata r:id="rId8" o:title=""/>
              </v:shape>
            </v:group>
            <v:group style="position:absolute;left:5714;top:4609;width:140;height:140" coordorigin="5714,4609" coordsize="140,140">
              <v:shape style="position:absolute;left:5714;top:4609;width:140;height:140" coordorigin="5714,4609" coordsize="140,140" path="m5854,4749l5714,4749,5714,4609,5854,4609,5854,4749e" filled="t" fillcolor="#730023" stroked="f">
                <v:path arrowok="t"/>
                <v:fill/>
              </v:shape>
            </v:group>
            <w10:wrap type="none"/>
          </v:group>
        </w:pict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633" w:lineRule="exact"/>
        <w:ind w:left="4338" w:right="3600"/>
        <w:jc w:val="center"/>
        <w:rPr>
          <w:rFonts w:ascii="Arial" w:hAnsi="Arial" w:cs="Arial" w:eastAsia="Arial"/>
          <w:sz w:val="56"/>
          <w:szCs w:val="56"/>
        </w:rPr>
      </w:pPr>
      <w:rPr/>
      <w:r>
        <w:rPr>
          <w:rFonts w:ascii="Arial" w:hAnsi="Arial" w:cs="Arial" w:eastAsia="Arial"/>
          <w:sz w:val="56"/>
          <w:szCs w:val="56"/>
          <w:color w:val="830A2C"/>
          <w:spacing w:val="0"/>
          <w:w w:val="95"/>
          <w:position w:val="-1"/>
        </w:rPr>
        <w:t>APT1</w:t>
      </w:r>
      <w:r>
        <w:rPr>
          <w:rFonts w:ascii="Arial" w:hAnsi="Arial" w:cs="Arial" w:eastAsia="Arial"/>
          <w:sz w:val="56"/>
          <w:szCs w:val="56"/>
          <w:color w:val="000000"/>
          <w:spacing w:val="0"/>
          <w:w w:val="100"/>
          <w:position w:val="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4400" w:right="-20"/>
        <w:jc w:val="left"/>
        <w:rPr>
          <w:rFonts w:ascii="Arial" w:hAnsi="Arial" w:cs="Arial" w:eastAsia="Arial"/>
          <w:sz w:val="38"/>
          <w:szCs w:val="38"/>
        </w:rPr>
      </w:pPr>
      <w:rPr/>
      <w:r>
        <w:rPr>
          <w:rFonts w:ascii="Arial" w:hAnsi="Arial" w:cs="Arial" w:eastAsia="Arial"/>
          <w:sz w:val="38"/>
          <w:szCs w:val="38"/>
          <w:color w:val="76848F"/>
          <w:spacing w:val="0"/>
          <w:w w:val="91"/>
        </w:rPr>
        <w:t>Exposing</w:t>
      </w:r>
      <w:r>
        <w:rPr>
          <w:rFonts w:ascii="Arial" w:hAnsi="Arial" w:cs="Arial" w:eastAsia="Arial"/>
          <w:sz w:val="38"/>
          <w:szCs w:val="38"/>
          <w:color w:val="76848F"/>
          <w:spacing w:val="9"/>
          <w:w w:val="91"/>
        </w:rPr>
        <w:t> 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91"/>
        </w:rPr>
        <w:t>One</w:t>
      </w:r>
      <w:r>
        <w:rPr>
          <w:rFonts w:ascii="Arial" w:hAnsi="Arial" w:cs="Arial" w:eastAsia="Arial"/>
          <w:sz w:val="38"/>
          <w:szCs w:val="38"/>
          <w:color w:val="76848F"/>
          <w:spacing w:val="9"/>
          <w:w w:val="91"/>
        </w:rPr>
        <w:t> 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100"/>
        </w:rPr>
        <w:t>of</w:t>
      </w:r>
      <w:r>
        <w:rPr>
          <w:rFonts w:ascii="Arial" w:hAnsi="Arial" w:cs="Arial" w:eastAsia="Arial"/>
          <w:sz w:val="38"/>
          <w:szCs w:val="38"/>
          <w:color w:val="76848F"/>
          <w:spacing w:val="-22"/>
          <w:w w:val="100"/>
        </w:rPr>
        <w:t> 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93"/>
        </w:rPr>
        <w:t>China</w:t>
      </w:r>
      <w:r>
        <w:rPr>
          <w:rFonts w:ascii="Arial" w:hAnsi="Arial" w:cs="Arial" w:eastAsia="Arial"/>
          <w:sz w:val="38"/>
          <w:szCs w:val="38"/>
          <w:color w:val="76848F"/>
          <w:spacing w:val="-13"/>
          <w:w w:val="93"/>
        </w:rPr>
        <w:t>’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93"/>
        </w:rPr>
        <w:t>s</w:t>
      </w:r>
      <w:r>
        <w:rPr>
          <w:rFonts w:ascii="Arial" w:hAnsi="Arial" w:cs="Arial" w:eastAsia="Arial"/>
          <w:sz w:val="38"/>
          <w:szCs w:val="38"/>
          <w:color w:val="76848F"/>
          <w:spacing w:val="8"/>
          <w:w w:val="93"/>
        </w:rPr>
        <w:t> 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100"/>
        </w:rPr>
        <w:t>Cyber</w:t>
      </w:r>
      <w:r>
        <w:rPr>
          <w:rFonts w:ascii="Arial" w:hAnsi="Arial" w:cs="Arial" w:eastAsia="Arial"/>
          <w:sz w:val="38"/>
          <w:szCs w:val="38"/>
          <w:color w:val="000000"/>
          <w:spacing w:val="0"/>
          <w:w w:val="100"/>
        </w:rPr>
      </w:r>
    </w:p>
    <w:p>
      <w:pPr>
        <w:spacing w:before="43" w:after="0" w:line="240" w:lineRule="auto"/>
        <w:ind w:left="4400" w:right="-20"/>
        <w:jc w:val="left"/>
        <w:rPr>
          <w:rFonts w:ascii="Arial" w:hAnsi="Arial" w:cs="Arial" w:eastAsia="Arial"/>
          <w:sz w:val="38"/>
          <w:szCs w:val="38"/>
        </w:rPr>
      </w:pPr>
      <w:rPr/>
      <w:r>
        <w:rPr>
          <w:rFonts w:ascii="Arial" w:hAnsi="Arial" w:cs="Arial" w:eastAsia="Arial"/>
          <w:sz w:val="38"/>
          <w:szCs w:val="38"/>
          <w:color w:val="76848F"/>
          <w:spacing w:val="0"/>
          <w:w w:val="91"/>
        </w:rPr>
        <w:t>Espionage</w:t>
      </w:r>
      <w:r>
        <w:rPr>
          <w:rFonts w:ascii="Arial" w:hAnsi="Arial" w:cs="Arial" w:eastAsia="Arial"/>
          <w:sz w:val="38"/>
          <w:szCs w:val="38"/>
          <w:color w:val="76848F"/>
          <w:spacing w:val="9"/>
          <w:w w:val="91"/>
        </w:rPr>
        <w:t> </w:t>
      </w:r>
      <w:r>
        <w:rPr>
          <w:rFonts w:ascii="Arial" w:hAnsi="Arial" w:cs="Arial" w:eastAsia="Arial"/>
          <w:sz w:val="38"/>
          <w:szCs w:val="38"/>
          <w:color w:val="76848F"/>
          <w:spacing w:val="0"/>
          <w:w w:val="100"/>
        </w:rPr>
        <w:t>Units</w:t>
      </w:r>
      <w:r>
        <w:rPr>
          <w:rFonts w:ascii="Arial" w:hAnsi="Arial" w:cs="Arial" w:eastAsia="Arial"/>
          <w:sz w:val="38"/>
          <w:szCs w:val="3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1720" w:right="110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39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3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3723" w:right="3655"/>
        <w:jc w:val="center"/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116"/>
          <w:b/>
          <w:bCs/>
          <w:position w:val="-1"/>
        </w:rPr>
        <w:t>Content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6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96"/>
        </w:rPr>
        <w:t>Executive</w:t>
      </w:r>
      <w:r>
        <w:rPr>
          <w:rFonts w:ascii="Arial" w:hAnsi="Arial" w:cs="Arial" w:eastAsia="Arial"/>
          <w:sz w:val="24"/>
          <w:szCs w:val="24"/>
          <w:color w:val="231F20"/>
          <w:spacing w:val="9"/>
          <w:w w:val="96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6"/>
        </w:rPr>
        <w:t>Summary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2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China</w:t>
      </w:r>
      <w:r>
        <w:rPr>
          <w:rFonts w:ascii="Arial" w:hAnsi="Arial" w:cs="Arial" w:eastAsia="Arial"/>
          <w:sz w:val="24"/>
          <w:szCs w:val="24"/>
          <w:color w:val="231F20"/>
          <w:spacing w:val="-13"/>
          <w:w w:val="100"/>
        </w:rPr>
        <w:t>’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24"/>
          <w:szCs w:val="24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4"/>
          <w:szCs w:val="24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Operations</w:t>
      </w:r>
      <w:r>
        <w:rPr>
          <w:rFonts w:ascii="Arial" w:hAnsi="Arial" w:cs="Arial" w:eastAsia="Arial"/>
          <w:sz w:val="24"/>
          <w:szCs w:val="24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95"/>
        </w:rPr>
        <w:t>T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asking</w:t>
      </w:r>
      <w:r>
        <w:rPr>
          <w:rFonts w:ascii="Arial" w:hAnsi="Arial" w:cs="Arial" w:eastAsia="Arial"/>
          <w:sz w:val="24"/>
          <w:szCs w:val="24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4"/>
          <w:szCs w:val="24"/>
          <w:color w:val="231F20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4"/>
          <w:szCs w:val="24"/>
          <w:color w:val="231F20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(61398</w:t>
      </w:r>
      <w:r>
        <w:rPr>
          <w:rFonts w:ascii="Microsoft JhengHei" w:hAnsi="Microsoft JhengHei" w:cs="Microsoft JhengHei" w:eastAsia="Microsoft JhengHei"/>
          <w:sz w:val="24"/>
          <w:szCs w:val="24"/>
          <w:color w:val="231F20"/>
          <w:spacing w:val="0"/>
          <w:w w:val="100"/>
        </w:rPr>
        <w:t>部队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color w:val="231F20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7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APT1: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-11"/>
          <w:w w:val="88"/>
        </w:rPr>
        <w:t>Y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88"/>
        </w:rPr>
        <w:t>ears</w:t>
      </w:r>
      <w:r>
        <w:rPr>
          <w:rFonts w:ascii="Arial" w:hAnsi="Arial" w:cs="Arial" w:eastAsia="Arial"/>
          <w:sz w:val="24"/>
          <w:szCs w:val="24"/>
          <w:color w:val="231F20"/>
          <w:spacing w:val="18"/>
          <w:w w:val="88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4"/>
        </w:rPr>
        <w:t>Espionage</w:t>
      </w:r>
      <w:r>
        <w:rPr>
          <w:rFonts w:ascii="Arial" w:hAnsi="Arial" w:cs="Arial" w:eastAsia="Arial"/>
          <w:sz w:val="24"/>
          <w:szCs w:val="24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20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APT1: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Attack</w:t>
      </w:r>
      <w:r>
        <w:rPr>
          <w:rFonts w:ascii="Arial" w:hAnsi="Arial" w:cs="Arial" w:eastAsia="Arial"/>
          <w:sz w:val="24"/>
          <w:szCs w:val="24"/>
          <w:color w:val="231F20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9"/>
        </w:rPr>
        <w:t>Lifecycle</w:t>
      </w:r>
      <w:r>
        <w:rPr>
          <w:rFonts w:ascii="Arial" w:hAnsi="Arial" w:cs="Arial" w:eastAsia="Arial"/>
          <w:sz w:val="24"/>
          <w:szCs w:val="24"/>
          <w:color w:val="231F20"/>
          <w:spacing w:val="-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27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APT1: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Infrastructure</w:t>
      </w:r>
      <w:r>
        <w:rPr>
          <w:rFonts w:ascii="Arial" w:hAnsi="Arial" w:cs="Arial" w:eastAsia="Arial"/>
          <w:sz w:val="24"/>
          <w:szCs w:val="24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39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APT1: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Identities</w:t>
      </w:r>
      <w:r>
        <w:rPr>
          <w:rFonts w:ascii="Arial" w:hAnsi="Arial" w:cs="Arial" w:eastAsia="Arial"/>
          <w:sz w:val="24"/>
          <w:szCs w:val="24"/>
          <w:color w:val="231F20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51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w w:val="96"/>
        </w:rPr>
        <w:t>Conclusion</w:t>
      </w:r>
      <w:r>
        <w:rPr>
          <w:rFonts w:ascii="Arial" w:hAnsi="Arial" w:cs="Arial" w:eastAsia="Arial"/>
          <w:sz w:val="24"/>
          <w:szCs w:val="24"/>
          <w:color w:val="231F20"/>
          <w:spacing w:val="-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59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A:</w:t>
      </w:r>
      <w:r>
        <w:rPr>
          <w:rFonts w:ascii="Arial" w:hAnsi="Arial" w:cs="Arial" w:eastAsia="Arial"/>
          <w:sz w:val="24"/>
          <w:szCs w:val="24"/>
          <w:color w:val="231F20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How</w:t>
      </w:r>
      <w:r>
        <w:rPr>
          <w:rFonts w:ascii="Arial" w:hAnsi="Arial" w:cs="Arial" w:eastAsia="Arial"/>
          <w:sz w:val="24"/>
          <w:szCs w:val="24"/>
          <w:color w:val="231F20"/>
          <w:spacing w:val="-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0"/>
        </w:rPr>
        <w:t>Does</w:t>
      </w:r>
      <w:r>
        <w:rPr>
          <w:rFonts w:ascii="Arial" w:hAnsi="Arial" w:cs="Arial" w:eastAsia="Arial"/>
          <w:sz w:val="24"/>
          <w:szCs w:val="24"/>
          <w:color w:val="231F20"/>
          <w:spacing w:val="13"/>
          <w:w w:val="9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Mandiant</w:t>
      </w:r>
      <w:r>
        <w:rPr>
          <w:rFonts w:ascii="Arial" w:hAnsi="Arial" w:cs="Arial" w:eastAsia="Arial"/>
          <w:sz w:val="24"/>
          <w:szCs w:val="24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Distinguish</w:t>
      </w:r>
      <w:r>
        <w:rPr>
          <w:rFonts w:ascii="Arial" w:hAnsi="Arial" w:cs="Arial" w:eastAsia="Arial"/>
          <w:sz w:val="24"/>
          <w:szCs w:val="24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Threat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1"/>
        </w:rPr>
        <w:t>Groups?</w:t>
      </w:r>
      <w:r>
        <w:rPr>
          <w:rFonts w:ascii="Arial" w:hAnsi="Arial" w:cs="Arial" w:eastAsia="Arial"/>
          <w:sz w:val="24"/>
          <w:szCs w:val="24"/>
          <w:color w:val="231F20"/>
          <w:spacing w:val="-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B:</w:t>
      </w:r>
      <w:r>
        <w:rPr>
          <w:rFonts w:ascii="Arial" w:hAnsi="Arial" w:cs="Arial" w:eastAsia="Arial"/>
          <w:sz w:val="24"/>
          <w:szCs w:val="24"/>
          <w:color w:val="231F20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1"/>
        </w:rPr>
        <w:t>APT</w:t>
      </w:r>
      <w:r>
        <w:rPr>
          <w:rFonts w:ascii="Arial" w:hAnsi="Arial" w:cs="Arial" w:eastAsia="Arial"/>
          <w:sz w:val="24"/>
          <w:szCs w:val="24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color w:val="231F20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Attack</w:t>
      </w:r>
      <w:r>
        <w:rPr>
          <w:rFonts w:ascii="Arial" w:hAnsi="Arial" w:cs="Arial" w:eastAsia="Arial"/>
          <w:sz w:val="24"/>
          <w:szCs w:val="24"/>
          <w:color w:val="231F20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7"/>
        </w:rPr>
        <w:t>Lifecycl</w:t>
      </w:r>
      <w:r>
        <w:rPr>
          <w:rFonts w:ascii="Arial" w:hAnsi="Arial" w:cs="Arial" w:eastAsia="Arial"/>
          <w:sz w:val="24"/>
          <w:szCs w:val="24"/>
          <w:color w:val="231F20"/>
          <w:spacing w:val="-1"/>
          <w:w w:val="107"/>
        </w:rPr>
        <w:t>e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7"/>
        </w:rPr>
        <w:t>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2"/>
          <w:w w:val="107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63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color w:val="231F20"/>
          <w:spacing w:val="-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Malware</w:t>
      </w:r>
      <w:r>
        <w:rPr>
          <w:rFonts w:ascii="Arial" w:hAnsi="Arial" w:cs="Arial" w:eastAsia="Arial"/>
          <w:sz w:val="24"/>
          <w:szCs w:val="24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5"/>
        </w:rPr>
        <w:t>Arsenal</w:t>
      </w:r>
      <w:r>
        <w:rPr>
          <w:rFonts w:ascii="Arial" w:hAnsi="Arial" w:cs="Arial" w:eastAsia="Arial"/>
          <w:sz w:val="24"/>
          <w:szCs w:val="24"/>
          <w:color w:val="231F20"/>
          <w:spacing w:val="-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66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6"/>
        </w:rPr>
        <w:t>FQDN</w:t>
      </w:r>
      <w:r>
        <w:rPr>
          <w:rFonts w:ascii="Arial" w:hAnsi="Arial" w:cs="Arial" w:eastAsia="Arial"/>
          <w:sz w:val="24"/>
          <w:szCs w:val="24"/>
          <w:color w:val="231F20"/>
          <w:spacing w:val="1"/>
          <w:w w:val="106"/>
        </w:rPr>
        <w:t>s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6"/>
        </w:rPr>
        <w:t>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44"/>
          <w:w w:val="106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67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4"/>
          <w:szCs w:val="24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4"/>
          <w:szCs w:val="24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68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SSL</w:t>
      </w:r>
      <w:r>
        <w:rPr>
          <w:rFonts w:ascii="Arial" w:hAnsi="Arial" w:cs="Arial" w:eastAsia="Arial"/>
          <w:sz w:val="24"/>
          <w:szCs w:val="24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7"/>
        </w:rPr>
        <w:t>Certificates</w:t>
      </w:r>
      <w:r>
        <w:rPr>
          <w:rFonts w:ascii="Arial" w:hAnsi="Arial" w:cs="Arial" w:eastAsia="Arial"/>
          <w:sz w:val="24"/>
          <w:szCs w:val="24"/>
          <w:color w:val="231F20"/>
          <w:spacing w:val="-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69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90"/>
        </w:rPr>
        <w:t>IOC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28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...............................................................................................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-22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</w:rPr>
        <w:t>70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left="82" w:right="62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  <w:position w:val="-1"/>
        </w:rPr>
        <w:t>Appendix</w:t>
      </w:r>
      <w:r>
        <w:rPr>
          <w:rFonts w:ascii="Arial" w:hAnsi="Arial" w:cs="Arial" w:eastAsia="Arial"/>
          <w:sz w:val="24"/>
          <w:szCs w:val="24"/>
          <w:color w:val="231F20"/>
          <w:spacing w:val="-2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  <w:position w:val="-1"/>
        </w:rPr>
        <w:t>H</w:t>
      </w:r>
      <w:r>
        <w:rPr>
          <w:rFonts w:ascii="Arial" w:hAnsi="Arial" w:cs="Arial" w:eastAsia="Arial"/>
          <w:sz w:val="24"/>
          <w:szCs w:val="24"/>
          <w:color w:val="231F20"/>
          <w:spacing w:val="6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0"/>
          <w:position w:val="-1"/>
        </w:rPr>
        <w:t>(Digital):</w:t>
      </w:r>
      <w:r>
        <w:rPr>
          <w:rFonts w:ascii="Arial" w:hAnsi="Arial" w:cs="Arial" w:eastAsia="Arial"/>
          <w:sz w:val="24"/>
          <w:szCs w:val="24"/>
          <w:color w:val="231F20"/>
          <w:spacing w:val="2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7"/>
          <w:position w:val="-1"/>
        </w:rPr>
        <w:t>Vide</w:t>
      </w:r>
      <w:r>
        <w:rPr>
          <w:rFonts w:ascii="Arial" w:hAnsi="Arial" w:cs="Arial" w:eastAsia="Arial"/>
          <w:sz w:val="24"/>
          <w:szCs w:val="24"/>
          <w:color w:val="231F20"/>
          <w:spacing w:val="1"/>
          <w:w w:val="107"/>
          <w:position w:val="-1"/>
        </w:rPr>
        <w:t>o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7"/>
          <w:position w:val="-1"/>
        </w:rPr>
        <w:t>..............................................................................................</w:t>
      </w:r>
      <w:r>
        <w:rPr>
          <w:rFonts w:ascii="Arial" w:hAnsi="Arial" w:cs="Arial" w:eastAsia="Arial"/>
          <w:sz w:val="24"/>
          <w:szCs w:val="24"/>
          <w:color w:val="231F20"/>
          <w:spacing w:val="19"/>
          <w:w w:val="107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231F20"/>
          <w:spacing w:val="0"/>
          <w:w w:val="109"/>
          <w:position w:val="-1"/>
        </w:rPr>
        <w:t>74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20" w:right="-20"/>
        <w:jc w:val="left"/>
        <w:tabs>
          <w:tab w:pos="866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hyperlink r:id="rId9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60" w:right="960"/>
        </w:sectPr>
      </w:pPr>
      <w:rPr/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37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3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162;width:10080;height:2" coordorigin="1080,13162" coordsize="10080,2">
              <v:shape style="position:absolute;left:1080;top:13162;width:10080;height:2" coordorigin="1080,13162" coordsize="10080,0" path="m1080,13162l11160,1316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40" w:lineRule="auto"/>
        <w:ind w:left="1540" w:right="1504" w:firstLine="445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6pt;margin-top:-4.898767pt;width:19.980001pt;height:45pt;mso-position-horizontal-relative:page;mso-position-vertical-relative:paragraph;z-index:-16135" type="#_x0000_t202" filled="f" stroked="f">
            <v:textbox inset="0,0,0,0">
              <w:txbxContent>
                <w:p>
                  <w:pPr>
                    <w:spacing w:before="0" w:after="0" w:line="900" w:lineRule="exact"/>
                    <w:ind w:right="-175"/>
                    <w:jc w:val="left"/>
                    <w:rPr>
                      <w:rFonts w:ascii="Arial" w:hAnsi="Arial" w:cs="Arial" w:eastAsia="Arial"/>
                      <w:sz w:val="90"/>
                      <w:szCs w:val="90"/>
                    </w:rPr>
                  </w:pPr>
                  <w:rPr/>
                  <w:r>
                    <w:rPr>
                      <w:rFonts w:ascii="Arial" w:hAnsi="Arial" w:cs="Arial" w:eastAsia="Arial"/>
                      <w:sz w:val="90"/>
                      <w:szCs w:val="90"/>
                      <w:color w:val="76848F"/>
                      <w:spacing w:val="0"/>
                      <w:w w:val="100"/>
                      <w:b/>
                      <w:bCs/>
                    </w:rPr>
                    <w:t>“</w:t>
                  </w:r>
                  <w:r>
                    <w:rPr>
                      <w:rFonts w:ascii="Arial" w:hAnsi="Arial" w:cs="Arial" w:eastAsia="Arial"/>
                      <w:sz w:val="90"/>
                      <w:szCs w:val="90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  <w:b/>
          <w:bCs/>
        </w:rPr>
        <w:t>China</w:t>
      </w:r>
      <w:r>
        <w:rPr>
          <w:rFonts w:ascii="Arial" w:hAnsi="Arial" w:cs="Arial" w:eastAsia="Arial"/>
          <w:sz w:val="26"/>
          <w:szCs w:val="26"/>
          <w:color w:val="231F20"/>
          <w:spacing w:val="-12"/>
          <w:w w:val="89"/>
          <w:b/>
          <w:bCs/>
        </w:rPr>
        <w:t>’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  <w:b/>
          <w:bCs/>
        </w:rPr>
        <w:t>s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89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  <w:b/>
          <w:bCs/>
        </w:rPr>
        <w:t>economic</w:t>
      </w:r>
      <w:r>
        <w:rPr>
          <w:rFonts w:ascii="Arial" w:hAnsi="Arial" w:cs="Arial" w:eastAsia="Arial"/>
          <w:sz w:val="26"/>
          <w:szCs w:val="26"/>
          <w:color w:val="231F20"/>
          <w:spacing w:val="15"/>
          <w:w w:val="89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  <w:b/>
          <w:bCs/>
        </w:rPr>
        <w:t>espionage</w:t>
      </w:r>
      <w:r>
        <w:rPr>
          <w:rFonts w:ascii="Arial" w:hAnsi="Arial" w:cs="Arial" w:eastAsia="Arial"/>
          <w:sz w:val="26"/>
          <w:szCs w:val="26"/>
          <w:color w:val="231F20"/>
          <w:spacing w:val="-18"/>
          <w:w w:val="89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</w:rPr>
        <w:t>has</w:t>
      </w:r>
      <w:r>
        <w:rPr>
          <w:rFonts w:ascii="Arial" w:hAnsi="Arial" w:cs="Arial" w:eastAsia="Arial"/>
          <w:sz w:val="26"/>
          <w:szCs w:val="26"/>
          <w:color w:val="231F20"/>
          <w:spacing w:val="25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89"/>
        </w:rPr>
        <w:t>reached</w:t>
      </w:r>
      <w:r>
        <w:rPr>
          <w:rFonts w:ascii="Arial" w:hAnsi="Arial" w:cs="Arial" w:eastAsia="Arial"/>
          <w:sz w:val="26"/>
          <w:szCs w:val="26"/>
          <w:color w:val="231F20"/>
          <w:spacing w:val="64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5"/>
        </w:rPr>
        <w:t>intolerable</w:t>
      </w:r>
      <w:r>
        <w:rPr>
          <w:rFonts w:ascii="Arial" w:hAnsi="Arial" w:cs="Arial" w:eastAsia="Arial"/>
          <w:sz w:val="26"/>
          <w:szCs w:val="26"/>
          <w:color w:val="231F20"/>
          <w:spacing w:val="4"/>
          <w:w w:val="95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level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I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6"/>
          <w:szCs w:val="26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231F20"/>
          <w:spacing w:val="-18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0"/>
        </w:rPr>
        <w:t>States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2"/>
        </w:rPr>
        <w:t>allies</w:t>
      </w:r>
      <w:r>
        <w:rPr>
          <w:rFonts w:ascii="Arial" w:hAnsi="Arial" w:cs="Arial" w:eastAsia="Arial"/>
          <w:sz w:val="26"/>
          <w:szCs w:val="26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Europe</w:t>
      </w:r>
      <w:r>
        <w:rPr>
          <w:rFonts w:ascii="Arial" w:hAnsi="Arial" w:cs="Arial" w:eastAsia="Arial"/>
          <w:sz w:val="26"/>
          <w:szCs w:val="26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Asia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6"/>
          <w:szCs w:val="26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4"/>
        </w:rPr>
        <w:t>obligation</w:t>
      </w:r>
      <w:r>
        <w:rPr>
          <w:rFonts w:ascii="Arial" w:hAnsi="Arial" w:cs="Arial" w:eastAsia="Arial"/>
          <w:sz w:val="26"/>
          <w:szCs w:val="26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6"/>
        </w:rPr>
        <w:t>confront</w:t>
      </w:r>
      <w:r>
        <w:rPr>
          <w:rFonts w:ascii="Arial" w:hAnsi="Arial" w:cs="Arial" w:eastAsia="Arial"/>
          <w:sz w:val="26"/>
          <w:szCs w:val="26"/>
          <w:color w:val="231F20"/>
          <w:spacing w:val="3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6"/>
        </w:rPr>
        <w:t>Beijing</w:t>
      </w:r>
      <w:r>
        <w:rPr>
          <w:rFonts w:ascii="Arial" w:hAnsi="Arial" w:cs="Arial" w:eastAsia="Arial"/>
          <w:sz w:val="26"/>
          <w:szCs w:val="26"/>
          <w:color w:val="231F20"/>
          <w:spacing w:val="3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6"/>
        </w:rPr>
        <w:t>demand</w:t>
      </w:r>
      <w:r>
        <w:rPr>
          <w:rFonts w:ascii="Arial" w:hAnsi="Arial" w:cs="Arial" w:eastAsia="Arial"/>
          <w:sz w:val="26"/>
          <w:szCs w:val="26"/>
          <w:color w:val="231F20"/>
          <w:spacing w:val="3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put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4"/>
        </w:rPr>
        <w:t>stop</w:t>
      </w:r>
      <w:r>
        <w:rPr>
          <w:rFonts w:ascii="Arial" w:hAnsi="Arial" w:cs="Arial" w:eastAsia="Arial"/>
          <w:sz w:val="26"/>
          <w:szCs w:val="26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pirac</w:t>
      </w:r>
      <w:r>
        <w:rPr>
          <w:rFonts w:ascii="Arial" w:hAnsi="Arial" w:cs="Arial" w:eastAsia="Arial"/>
          <w:sz w:val="26"/>
          <w:szCs w:val="26"/>
          <w:color w:val="231F20"/>
          <w:spacing w:val="-19"/>
          <w:w w:val="100"/>
        </w:rPr>
        <w:t>y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10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1540" w:right="1847"/>
        <w:jc w:val="left"/>
        <w:rPr>
          <w:rFonts w:ascii="Arial" w:hAnsi="Arial" w:cs="Arial" w:eastAsia="Arial"/>
          <w:sz w:val="15"/>
          <w:szCs w:val="15"/>
        </w:rPr>
      </w:pPr>
      <w:rPr/>
      <w:r>
        <w:rPr>
          <w:rFonts w:ascii="Arial" w:hAnsi="Arial" w:cs="Arial" w:eastAsia="Arial"/>
          <w:sz w:val="26"/>
          <w:szCs w:val="26"/>
          <w:color w:val="231F20"/>
          <w:spacing w:val="0"/>
          <w:w w:val="96"/>
        </w:rPr>
        <w:t>Beijing</w:t>
      </w:r>
      <w:r>
        <w:rPr>
          <w:rFonts w:ascii="Arial" w:hAnsi="Arial" w:cs="Arial" w:eastAsia="Arial"/>
          <w:sz w:val="26"/>
          <w:szCs w:val="26"/>
          <w:color w:val="231F20"/>
          <w:spacing w:val="3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2"/>
        </w:rPr>
        <w:t>waging</w:t>
      </w:r>
      <w:r>
        <w:rPr>
          <w:rFonts w:ascii="Arial" w:hAnsi="Arial" w:cs="Arial" w:eastAsia="Arial"/>
          <w:sz w:val="26"/>
          <w:szCs w:val="26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massive</w:t>
      </w:r>
      <w:r>
        <w:rPr>
          <w:rFonts w:ascii="Arial" w:hAnsi="Arial" w:cs="Arial" w:eastAsia="Arial"/>
          <w:sz w:val="26"/>
          <w:szCs w:val="26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trade</w:t>
      </w:r>
      <w:r>
        <w:rPr>
          <w:rFonts w:ascii="Arial" w:hAnsi="Arial" w:cs="Arial" w:eastAsia="Arial"/>
          <w:sz w:val="26"/>
          <w:szCs w:val="26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war</w:t>
      </w:r>
      <w:r>
        <w:rPr>
          <w:rFonts w:ascii="Arial" w:hAnsi="Arial" w:cs="Arial" w:eastAsia="Arial"/>
          <w:sz w:val="26"/>
          <w:szCs w:val="26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all,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should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band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together</w:t>
      </w:r>
      <w:r>
        <w:rPr>
          <w:rFonts w:ascii="Arial" w:hAnsi="Arial" w:cs="Arial" w:eastAsia="Arial"/>
          <w:sz w:val="26"/>
          <w:szCs w:val="26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4"/>
        </w:rPr>
        <w:t>pressure</w:t>
      </w:r>
      <w:r>
        <w:rPr>
          <w:rFonts w:ascii="Arial" w:hAnsi="Arial" w:cs="Arial" w:eastAsia="Arial"/>
          <w:sz w:val="26"/>
          <w:szCs w:val="26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4"/>
        </w:rPr>
        <w:t>stop.</w:t>
      </w:r>
      <w:r>
        <w:rPr>
          <w:rFonts w:ascii="Arial" w:hAnsi="Arial" w:cs="Arial" w:eastAsia="Arial"/>
          <w:sz w:val="26"/>
          <w:szCs w:val="26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4"/>
        </w:rPr>
        <w:t>Combined,</w:t>
      </w:r>
      <w:r>
        <w:rPr>
          <w:rFonts w:ascii="Arial" w:hAnsi="Arial" w:cs="Arial" w:eastAsia="Arial"/>
          <w:sz w:val="26"/>
          <w:szCs w:val="26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231F20"/>
          <w:spacing w:val="-18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0"/>
        </w:rPr>
        <w:t>States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2"/>
        </w:rPr>
        <w:t>allies</w:t>
      </w:r>
      <w:r>
        <w:rPr>
          <w:rFonts w:ascii="Arial" w:hAnsi="Arial" w:cs="Arial" w:eastAsia="Arial"/>
          <w:sz w:val="26"/>
          <w:szCs w:val="26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Europe</w:t>
      </w:r>
      <w:r>
        <w:rPr>
          <w:rFonts w:ascii="Arial" w:hAnsi="Arial" w:cs="Arial" w:eastAsia="Arial"/>
          <w:sz w:val="26"/>
          <w:szCs w:val="26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Asia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6"/>
          <w:szCs w:val="26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significant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7"/>
        </w:rPr>
        <w:t>diplomatic</w:t>
      </w:r>
      <w:r>
        <w:rPr>
          <w:rFonts w:ascii="Arial" w:hAnsi="Arial" w:cs="Arial" w:eastAsia="Arial"/>
          <w:sz w:val="26"/>
          <w:szCs w:val="26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economic</w:t>
      </w:r>
      <w:r>
        <w:rPr>
          <w:rFonts w:ascii="Arial" w:hAnsi="Arial" w:cs="Arial" w:eastAsia="Arial"/>
          <w:sz w:val="26"/>
          <w:szCs w:val="26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leverage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6"/>
          <w:szCs w:val="26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China,</w:t>
      </w:r>
      <w:r>
        <w:rPr>
          <w:rFonts w:ascii="Arial" w:hAnsi="Arial" w:cs="Arial" w:eastAsia="Arial"/>
          <w:sz w:val="26"/>
          <w:szCs w:val="26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6"/>
          <w:szCs w:val="26"/>
          <w:color w:val="231F20"/>
          <w:spacing w:val="7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should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6"/>
          <w:szCs w:val="26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92"/>
        </w:rPr>
        <w:t>advantage</w:t>
      </w:r>
      <w:r>
        <w:rPr>
          <w:rFonts w:ascii="Arial" w:hAnsi="Arial" w:cs="Arial" w:eastAsia="Arial"/>
          <w:sz w:val="26"/>
          <w:szCs w:val="26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put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end</w:t>
      </w:r>
      <w:r>
        <w:rPr>
          <w:rFonts w:ascii="Arial" w:hAnsi="Arial" w:cs="Arial" w:eastAsia="Arial"/>
          <w:sz w:val="26"/>
          <w:szCs w:val="26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6"/>
          <w:szCs w:val="26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231F20"/>
          <w:spacing w:val="0"/>
          <w:w w:val="100"/>
        </w:rPr>
        <w:t>scourge.”</w:t>
      </w:r>
      <w:r>
        <w:rPr>
          <w:rFonts w:ascii="Arial" w:hAnsi="Arial" w:cs="Arial" w:eastAsia="Arial"/>
          <w:sz w:val="15"/>
          <w:szCs w:val="15"/>
          <w:color w:val="231F20"/>
          <w:spacing w:val="0"/>
          <w:w w:val="100"/>
          <w:position w:val="9"/>
        </w:rPr>
        <w:t>1</w:t>
      </w:r>
      <w:r>
        <w:rPr>
          <w:rFonts w:ascii="Arial" w:hAnsi="Arial" w:cs="Arial" w:eastAsia="Arial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5091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  <w:i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  <w:i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b/>
          <w:bCs/>
          <w:i/>
        </w:rPr>
        <w:t>Rep.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3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  <w:i/>
        </w:rPr>
        <w:t>Mike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  <w:i/>
        </w:rPr>
        <w:t>Rogers,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88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  <w:i/>
        </w:rPr>
        <w:t>Octobe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88"/>
          <w:b/>
          <w:bCs/>
          <w:i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  <w:i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88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9"/>
          <w:b/>
          <w:bCs/>
          <w:i/>
        </w:rPr>
        <w:t>2011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40" w:lineRule="auto"/>
        <w:ind w:left="2260" w:right="2475" w:firstLine="445"/>
        <w:jc w:val="left"/>
        <w:rPr>
          <w:rFonts w:ascii="Arial" w:hAnsi="Arial" w:cs="Arial" w:eastAsia="Arial"/>
          <w:sz w:val="15"/>
          <w:szCs w:val="15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62pt;margin-top:-4.898797pt;width:19.980001pt;height:45pt;mso-position-horizontal-relative:page;mso-position-vertical-relative:paragraph;z-index:-16134" type="#_x0000_t202" filled="f" stroked="f">
            <v:textbox inset="0,0,0,0">
              <w:txbxContent>
                <w:p>
                  <w:pPr>
                    <w:spacing w:before="0" w:after="0" w:line="900" w:lineRule="exact"/>
                    <w:ind w:right="-175"/>
                    <w:jc w:val="left"/>
                    <w:rPr>
                      <w:rFonts w:ascii="Arial" w:hAnsi="Arial" w:cs="Arial" w:eastAsia="Arial"/>
                      <w:sz w:val="90"/>
                      <w:szCs w:val="90"/>
                    </w:rPr>
                  </w:pPr>
                  <w:rPr/>
                  <w:r>
                    <w:rPr>
                      <w:rFonts w:ascii="Arial" w:hAnsi="Arial" w:cs="Arial" w:eastAsia="Arial"/>
                      <w:sz w:val="90"/>
                      <w:szCs w:val="90"/>
                      <w:color w:val="76848F"/>
                      <w:spacing w:val="0"/>
                      <w:w w:val="100"/>
                      <w:b/>
                      <w:bCs/>
                    </w:rPr>
                    <w:t>“</w:t>
                  </w:r>
                  <w:r>
                    <w:rPr>
                      <w:rFonts w:ascii="Arial" w:hAnsi="Arial" w:cs="Arial" w:eastAsia="Arial"/>
                      <w:sz w:val="90"/>
                      <w:szCs w:val="90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  <w:b/>
          <w:bCs/>
        </w:rPr>
        <w:t>It</w:t>
      </w:r>
      <w:r>
        <w:rPr>
          <w:rFonts w:ascii="Arial" w:hAnsi="Arial" w:cs="Arial" w:eastAsia="Arial"/>
          <w:sz w:val="26"/>
          <w:szCs w:val="26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6"/>
          <w:szCs w:val="26"/>
          <w:color w:val="010202"/>
          <w:spacing w:val="-23"/>
          <w:w w:val="100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88"/>
          <w:b/>
          <w:bCs/>
        </w:rPr>
        <w:t>unprofessional</w:t>
      </w:r>
      <w:r>
        <w:rPr>
          <w:rFonts w:ascii="Arial" w:hAnsi="Arial" w:cs="Arial" w:eastAsia="Arial"/>
          <w:sz w:val="26"/>
          <w:szCs w:val="26"/>
          <w:color w:val="010202"/>
          <w:spacing w:val="9"/>
          <w:w w:val="88"/>
          <w:b/>
          <w:bCs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010202"/>
          <w:spacing w:val="-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groundless</w:t>
      </w:r>
      <w:r>
        <w:rPr>
          <w:rFonts w:ascii="Arial" w:hAnsi="Arial" w:cs="Arial" w:eastAsia="Arial"/>
          <w:sz w:val="26"/>
          <w:szCs w:val="26"/>
          <w:color w:val="010202"/>
          <w:spacing w:val="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010202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accuse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010202"/>
          <w:spacing w:val="-18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Chinese</w:t>
      </w:r>
      <w:r>
        <w:rPr>
          <w:rFonts w:ascii="Arial" w:hAnsi="Arial" w:cs="Arial" w:eastAsia="Arial"/>
          <w:sz w:val="26"/>
          <w:szCs w:val="26"/>
          <w:color w:val="010202"/>
          <w:spacing w:val="-15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military</w:t>
      </w:r>
      <w:r>
        <w:rPr>
          <w:rFonts w:ascii="Arial" w:hAnsi="Arial" w:cs="Arial" w:eastAsia="Arial"/>
          <w:sz w:val="26"/>
          <w:szCs w:val="26"/>
          <w:color w:val="010202"/>
          <w:spacing w:val="2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of</w:t>
      </w:r>
      <w:r>
        <w:rPr>
          <w:rFonts w:ascii="Arial" w:hAnsi="Arial" w:cs="Arial" w:eastAsia="Arial"/>
          <w:sz w:val="26"/>
          <w:szCs w:val="26"/>
          <w:color w:val="010202"/>
          <w:spacing w:val="-1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6"/>
        </w:rPr>
        <w:t>launching</w:t>
      </w:r>
      <w:r>
        <w:rPr>
          <w:rFonts w:ascii="Arial" w:hAnsi="Arial" w:cs="Arial" w:eastAsia="Arial"/>
          <w:sz w:val="26"/>
          <w:szCs w:val="26"/>
          <w:color w:val="010202"/>
          <w:spacing w:val="14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6"/>
        </w:rPr>
        <w:t>cyber</w:t>
      </w:r>
      <w:r>
        <w:rPr>
          <w:rFonts w:ascii="Arial" w:hAnsi="Arial" w:cs="Arial" w:eastAsia="Arial"/>
          <w:sz w:val="26"/>
          <w:szCs w:val="26"/>
          <w:color w:val="010202"/>
          <w:spacing w:val="-3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attacks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without</w:t>
      </w:r>
      <w:r>
        <w:rPr>
          <w:rFonts w:ascii="Arial" w:hAnsi="Arial" w:cs="Arial" w:eastAsia="Arial"/>
          <w:sz w:val="26"/>
          <w:szCs w:val="26"/>
          <w:color w:val="010202"/>
          <w:spacing w:val="2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any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94"/>
        </w:rPr>
        <w:t>conclusive</w:t>
      </w:r>
      <w:r>
        <w:rPr>
          <w:rFonts w:ascii="Arial" w:hAnsi="Arial" w:cs="Arial" w:eastAsia="Arial"/>
          <w:sz w:val="26"/>
          <w:szCs w:val="26"/>
          <w:color w:val="010202"/>
          <w:spacing w:val="16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010202"/>
          <w:spacing w:val="0"/>
          <w:w w:val="100"/>
        </w:rPr>
        <w:t>evidence.”</w:t>
      </w:r>
      <w:r>
        <w:rPr>
          <w:rFonts w:ascii="Arial" w:hAnsi="Arial" w:cs="Arial" w:eastAsia="Arial"/>
          <w:sz w:val="15"/>
          <w:szCs w:val="15"/>
          <w:color w:val="010202"/>
          <w:spacing w:val="0"/>
          <w:w w:val="100"/>
          <w:position w:val="9"/>
        </w:rPr>
        <w:t>2</w:t>
      </w:r>
      <w:r>
        <w:rPr>
          <w:rFonts w:ascii="Arial" w:hAnsi="Arial" w:cs="Arial" w:eastAsia="Arial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4178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  <w:i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89"/>
          <w:b/>
          <w:bCs/>
          <w:i/>
        </w:rPr>
        <w:t>Chinese</w:t>
      </w:r>
      <w:r>
        <w:rPr>
          <w:rFonts w:ascii="Arial" w:hAnsi="Arial" w:cs="Arial" w:eastAsia="Arial"/>
          <w:sz w:val="20"/>
          <w:szCs w:val="20"/>
          <w:color w:val="010202"/>
          <w:spacing w:val="3"/>
          <w:w w:val="89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89"/>
          <w:b/>
          <w:bCs/>
          <w:i/>
        </w:rPr>
        <w:t>Defense</w:t>
      </w:r>
      <w:r>
        <w:rPr>
          <w:rFonts w:ascii="Arial" w:hAnsi="Arial" w:cs="Arial" w:eastAsia="Arial"/>
          <w:sz w:val="20"/>
          <w:szCs w:val="20"/>
          <w:color w:val="010202"/>
          <w:spacing w:val="11"/>
          <w:w w:val="89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89"/>
          <w:b/>
          <w:bCs/>
          <w:i/>
        </w:rPr>
        <w:t>Ministr</w:t>
      </w:r>
      <w:r>
        <w:rPr>
          <w:rFonts w:ascii="Arial" w:hAnsi="Arial" w:cs="Arial" w:eastAsia="Arial"/>
          <w:sz w:val="20"/>
          <w:szCs w:val="20"/>
          <w:color w:val="010202"/>
          <w:spacing w:val="-13"/>
          <w:w w:val="89"/>
          <w:b/>
          <w:bCs/>
          <w:i/>
        </w:rPr>
        <w:t>y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89"/>
          <w:b/>
          <w:bCs/>
          <w:i/>
        </w:rPr>
        <w:t>,</w:t>
      </w:r>
      <w:r>
        <w:rPr>
          <w:rFonts w:ascii="Arial" w:hAnsi="Arial" w:cs="Arial" w:eastAsia="Arial"/>
          <w:sz w:val="20"/>
          <w:szCs w:val="20"/>
          <w:color w:val="010202"/>
          <w:spacing w:val="36"/>
          <w:w w:val="89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86"/>
          <w:b/>
          <w:bCs/>
          <w:i/>
        </w:rPr>
        <w:t>Januar</w:t>
      </w:r>
      <w:r>
        <w:rPr>
          <w:rFonts w:ascii="Arial" w:hAnsi="Arial" w:cs="Arial" w:eastAsia="Arial"/>
          <w:sz w:val="20"/>
          <w:szCs w:val="20"/>
          <w:color w:val="010202"/>
          <w:spacing w:val="-15"/>
          <w:w w:val="86"/>
          <w:b/>
          <w:bCs/>
          <w:i/>
        </w:rPr>
        <w:t>y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109"/>
          <w:b/>
          <w:bCs/>
          <w:i/>
        </w:rPr>
        <w:t>,</w:t>
      </w:r>
      <w:r>
        <w:rPr>
          <w:rFonts w:ascii="Arial" w:hAnsi="Arial" w:cs="Arial" w:eastAsia="Arial"/>
          <w:sz w:val="20"/>
          <w:szCs w:val="20"/>
          <w:color w:val="010202"/>
          <w:spacing w:val="5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010202"/>
          <w:spacing w:val="0"/>
          <w:w w:val="109"/>
          <w:b/>
          <w:bCs/>
          <w:i/>
        </w:rPr>
        <w:t>2013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00" w:right="10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“Mike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Rogers,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Statement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U.S.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House,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Permanent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Select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Committee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Intelligence,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Open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Hearing: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Threats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Ongoing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Efforts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Protect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Nation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Hearing,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October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4,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2011,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0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http://intelligence.house.gov/sites/intelligence.house.gov/files/documents/100411CyberHearingRogers.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pdf,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00" w:right="228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“Chinese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hackers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suspected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attack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Post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computers.”</w:t>
      </w:r>
      <w:r>
        <w:rPr>
          <w:rFonts w:ascii="Arial" w:hAnsi="Arial" w:cs="Arial" w:eastAsia="Arial"/>
          <w:sz w:val="16"/>
          <w:szCs w:val="16"/>
          <w:color w:val="231F20"/>
          <w:spacing w:val="-17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i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ashington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Post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Feb.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1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.washingtonpost.com/business/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technology/chinese-hackers-suspected-in-attack-on-the-posts-computers/2013/02/01/d5a44fde-6cb1-11e2-bd36-c0fe61a205f6_stor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.html,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Feb.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00" w:right="-20"/>
        <w:jc w:val="left"/>
        <w:tabs>
          <w:tab w:pos="508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80" w:right="96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33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3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020;width:10080;height:2" coordorigin="1080,14020" coordsize="10080,2">
              <v:shape style="position:absolute;left:1080;top:14020;width:10080;height:2" coordorigin="1080,14020" coordsize="10080,0" path="m1080,14020l11160,14020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307" w:right="-20"/>
        <w:jc w:val="left"/>
        <w:tabs>
          <w:tab w:pos="540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4"/>
          <w:b/>
          <w:bCs/>
          <w:position w:val="-1"/>
        </w:rPr>
        <w:t>x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  <w:position w:val="-1"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v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11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-3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M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M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  <w:position w:val="-1"/>
        </w:rPr>
        <w:t>r</w:t>
      </w:r>
      <w:r>
        <w:rPr>
          <w:rFonts w:ascii="Arial" w:hAnsi="Arial" w:cs="Arial" w:eastAsia="Arial"/>
          <w:sz w:val="48"/>
          <w:szCs w:val="48"/>
          <w:color w:val="830A2C"/>
          <w:spacing w:val="-94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y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investigated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breaches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world.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20" w:right="67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breaches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advanced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“Advanced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Persistent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Threat”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(APT).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published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January</w:t>
      </w:r>
      <w:hyperlink r:id="rId13">
        <w:r>
          <w:rPr>
            <w:rFonts w:ascii="Arial" w:hAnsi="Arial" w:cs="Arial" w:eastAsia="Arial"/>
            <w:sz w:val="20"/>
            <w:szCs w:val="20"/>
            <w:color w:val="231F20"/>
            <w:spacing w:val="4"/>
            <w:w w:val="93"/>
          </w:rPr>
          <w:t> 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2010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3"/>
            <w:u w:val="single" w:color="3953A4"/>
          </w:rPr>
          <w:t>M-</w:t>
        </w:r>
        <w:r>
          <w:rPr>
            <w:rFonts w:ascii="Arial" w:hAnsi="Arial" w:cs="Arial" w:eastAsia="Arial"/>
            <w:sz w:val="20"/>
            <w:szCs w:val="20"/>
            <w:color w:val="3953A4"/>
            <w:spacing w:val="-17"/>
            <w:w w:val="93"/>
            <w:u w:val="single" w:color="3953A4"/>
          </w:rPr>
          <w:t>T</w:t>
        </w:r>
        <w:r>
          <w:rPr>
            <w:rFonts w:ascii="Arial" w:hAnsi="Arial" w:cs="Arial" w:eastAsia="Arial"/>
            <w:sz w:val="20"/>
            <w:szCs w:val="20"/>
            <w:color w:val="3953A4"/>
            <w:spacing w:val="-17"/>
            <w:w w:val="93"/>
            <w:u w:val="single" w:color="3953A4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3"/>
            <w:u w:val="single" w:color="3953A4"/>
          </w:rPr>
          <w:t>rends</w:t>
        </w:r>
        <w:r>
          <w:rPr>
            <w:rFonts w:ascii="Arial" w:hAnsi="Arial" w:cs="Arial" w:eastAsia="Arial"/>
            <w:sz w:val="20"/>
            <w:szCs w:val="20"/>
            <w:color w:val="3953A4"/>
            <w:spacing w:val="23"/>
            <w:w w:val="93"/>
          </w:rPr>
          <w:t> 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3"/>
          </w:rPr>
          <w:t>report.</w:t>
        </w:r>
        <w:r>
          <w:rPr>
            <w:rFonts w:ascii="Arial" w:hAnsi="Arial" w:cs="Arial" w:eastAsia="Arial"/>
            <w:sz w:val="20"/>
            <w:szCs w:val="20"/>
            <w:color w:val="231F20"/>
            <w:spacing w:val="21"/>
            <w:w w:val="93"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report,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position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authorize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determine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involvement.”</w:t>
      </w:r>
      <w:r>
        <w:rPr>
          <w:rFonts w:ascii="Arial" w:hAnsi="Arial" w:cs="Arial" w:eastAsia="Arial"/>
          <w:sz w:val="20"/>
          <w:szCs w:val="20"/>
          <w:color w:val="231F20"/>
          <w:spacing w:val="5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change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assessment.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analyzed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investigations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convince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conducting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aware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20" w:right="1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continues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world;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focused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prolific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groups.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“APT1”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origins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conducted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broad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observations,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prolific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terms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sheer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quantity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stolen.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impact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compelled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write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report.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20" w:right="47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fraction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conducted.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visibility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incomplete,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analyzed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nearly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150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years.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vantage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responding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tracked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Area.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uncovered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substantial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amount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modus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operandi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(tools,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tactics,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20" w:right="278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procedures).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effort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underscore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individuals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keyboard,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operators,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soldiers,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merely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orders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others.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20"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conclude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government-sponsored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persistent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actors.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wage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long-running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extensive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receives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support.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seeking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identify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(PL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s)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mission,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capabilities,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resources.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precisely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originate.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40" w:after="0" w:line="250" w:lineRule="auto"/>
        <w:ind w:left="120" w:right="28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Our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conclusions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are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exclusively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unclassified,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open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source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derived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from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Mandiant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observations.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None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report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involves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confirmation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by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classified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intelligence.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20" w:right="-20"/>
        <w:jc w:val="left"/>
        <w:tabs>
          <w:tab w:pos="5100" w:val="left"/>
          <w:tab w:pos="866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60" w:right="960"/>
        </w:sectPr>
      </w:pPr>
      <w:rPr/>
    </w:p>
    <w:p>
      <w:pPr>
        <w:spacing w:before="84" w:after="0" w:line="240" w:lineRule="auto"/>
        <w:ind w:left="12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31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3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546;width:10080;height:2" coordorigin="1080,13546" coordsize="10080,2">
              <v:shape style="position:absolute;left:1080;top:13546;width:10080;height:2" coordorigin="1080,13546" coordsize="10080,0" path="m1080,13546l11160,13546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1"/>
        </w:rPr>
        <w:t>KEY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FINDINGS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66" w:lineRule="auto"/>
        <w:ind w:left="120" w:right="43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believed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be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2nd</w:t>
      </w:r>
      <w:r>
        <w:rPr>
          <w:rFonts w:ascii="Arial" w:hAnsi="Arial" w:cs="Arial" w:eastAsia="Arial"/>
          <w:sz w:val="22"/>
          <w:szCs w:val="22"/>
          <w:color w:val="830A2C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Bureau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People</w:t>
      </w:r>
      <w:r>
        <w:rPr>
          <w:rFonts w:ascii="Arial" w:hAnsi="Arial" w:cs="Arial" w:eastAsia="Arial"/>
          <w:sz w:val="22"/>
          <w:szCs w:val="22"/>
          <w:color w:val="830A2C"/>
          <w:spacing w:val="-11"/>
          <w:w w:val="90"/>
          <w:b/>
          <w:bCs/>
        </w:rPr>
        <w:t>’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-3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Liberation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rmy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(PL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)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General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taff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Department</w:t>
      </w:r>
      <w:r>
        <w:rPr>
          <w:rFonts w:ascii="Arial" w:hAnsi="Arial" w:cs="Arial" w:eastAsia="Arial"/>
          <w:sz w:val="22"/>
          <w:szCs w:val="22"/>
          <w:color w:val="830A2C"/>
          <w:spacing w:val="-12"/>
          <w:w w:val="92"/>
          <w:b/>
          <w:bCs/>
        </w:rPr>
        <w:t>’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(G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D)</w:t>
      </w:r>
      <w:r>
        <w:rPr>
          <w:rFonts w:ascii="Arial" w:hAnsi="Arial" w:cs="Arial" w:eastAsia="Arial"/>
          <w:sz w:val="22"/>
          <w:szCs w:val="22"/>
          <w:color w:val="830A2C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3rd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Department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(</w:t>
      </w:r>
      <w:r>
        <w:rPr>
          <w:rFonts w:ascii="Microsoft JhengHei" w:hAnsi="Microsoft JhengHei" w:cs="Microsoft JhengHei" w:eastAsia="Microsoft JhengHei"/>
          <w:sz w:val="22"/>
          <w:szCs w:val="22"/>
          <w:color w:val="830A2C"/>
          <w:spacing w:val="0"/>
          <w:w w:val="100"/>
        </w:rPr>
        <w:t>总参三部二局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),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which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most</w:t>
      </w:r>
      <w:r>
        <w:rPr>
          <w:rFonts w:ascii="Arial" w:hAnsi="Arial" w:cs="Arial" w:eastAsia="Arial"/>
          <w:sz w:val="22"/>
          <w:szCs w:val="22"/>
          <w:color w:val="830A2C"/>
          <w:spacing w:val="19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commonly</w:t>
      </w:r>
      <w:r>
        <w:rPr>
          <w:rFonts w:ascii="Arial" w:hAnsi="Arial" w:cs="Arial" w:eastAsia="Arial"/>
          <w:sz w:val="22"/>
          <w:szCs w:val="22"/>
          <w:color w:val="830A2C"/>
          <w:spacing w:val="25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known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by</w:t>
      </w:r>
      <w:r>
        <w:rPr>
          <w:rFonts w:ascii="Arial" w:hAnsi="Arial" w:cs="Arial" w:eastAsia="Arial"/>
          <w:sz w:val="22"/>
          <w:szCs w:val="22"/>
          <w:color w:val="830A2C"/>
          <w:spacing w:val="9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its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3"/>
          <w:b/>
          <w:bCs/>
        </w:rPr>
        <w:t>Military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Cover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Designator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(M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CD)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4"/>
          <w:b/>
          <w:bCs/>
        </w:rPr>
        <w:t>as</w:t>
      </w:r>
      <w:r>
        <w:rPr>
          <w:rFonts w:ascii="Arial" w:hAnsi="Arial" w:cs="Arial" w:eastAsia="Arial"/>
          <w:sz w:val="22"/>
          <w:szCs w:val="22"/>
          <w:color w:val="830A2C"/>
          <w:spacing w:val="16"/>
          <w:w w:val="84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2"/>
          <w:szCs w:val="22"/>
          <w:color w:val="830A2C"/>
          <w:spacing w:val="6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8"/>
          <w:b/>
          <w:bCs/>
        </w:rPr>
        <w:t>(61398</w:t>
      </w:r>
      <w:r>
        <w:rPr>
          <w:rFonts w:ascii="Microsoft JhengHei" w:hAnsi="Microsoft JhengHei" w:cs="Microsoft JhengHei" w:eastAsia="Microsoft JhengHei"/>
          <w:sz w:val="22"/>
          <w:szCs w:val="22"/>
          <w:color w:val="830A2C"/>
          <w:spacing w:val="0"/>
          <w:w w:val="100"/>
        </w:rPr>
        <w:t>部队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4"/>
          <w:b/>
          <w:bCs/>
        </w:rPr>
        <w:t>).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93" w:after="0" w:line="270" w:lineRule="auto"/>
        <w:ind w:left="480" w:right="328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nature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“Unit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s”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considered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secret;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engages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harmful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“Computer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Operations.”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1" w:after="0" w:line="240" w:lineRule="auto"/>
        <w:ind w:left="74" w:right="105"/>
        <w:jc w:val="center"/>
        <w:tabs>
          <w:tab w:pos="42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partially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situated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大同路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Gaoqiaozhen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高桥镇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Pudong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exact"/>
        <w:ind w:left="48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浦东新区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上海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central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compound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130,663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square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foot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facility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1" w:after="0" w:line="224" w:lineRule="exact"/>
        <w:ind w:left="48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stories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high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-1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built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2007.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6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staffed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perhaps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thousands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size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8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infrastructure.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6" w:after="0" w:line="260" w:lineRule="atLeast"/>
        <w:ind w:left="480" w:right="580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special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fiber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optic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defense.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362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trained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proficient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language.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247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traced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based.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80" w:lineRule="atLeast"/>
        <w:ind w:left="120" w:right="330"/>
        <w:jc w:val="left"/>
        <w:rPr>
          <w:rFonts w:ascii="Arial" w:hAnsi="Arial" w:cs="Arial" w:eastAsia="Arial"/>
          <w:sz w:val="13"/>
          <w:szCs w:val="13"/>
        </w:rPr>
      </w:pPr>
      <w:rPr/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has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systematically</w:t>
      </w:r>
      <w:r>
        <w:rPr>
          <w:rFonts w:ascii="Arial" w:hAnsi="Arial" w:cs="Arial" w:eastAsia="Arial"/>
          <w:sz w:val="22"/>
          <w:szCs w:val="22"/>
          <w:color w:val="830A2C"/>
          <w:spacing w:val="28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stolen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hundreds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terabytes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data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from</w:t>
      </w:r>
      <w:r>
        <w:rPr>
          <w:rFonts w:ascii="Arial" w:hAnsi="Arial" w:cs="Arial" w:eastAsia="Arial"/>
          <w:sz w:val="22"/>
          <w:szCs w:val="22"/>
          <w:color w:val="830A2C"/>
          <w:spacing w:val="7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least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141</w:t>
      </w:r>
      <w:r>
        <w:rPr>
          <w:rFonts w:ascii="Arial" w:hAnsi="Arial" w:cs="Arial" w:eastAsia="Arial"/>
          <w:sz w:val="22"/>
          <w:szCs w:val="22"/>
          <w:color w:val="830A2C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organizations,</w:t>
      </w:r>
      <w:r>
        <w:rPr>
          <w:rFonts w:ascii="Arial" w:hAnsi="Arial" w:cs="Arial" w:eastAsia="Arial"/>
          <w:sz w:val="22"/>
          <w:szCs w:val="22"/>
          <w:color w:val="830A2C"/>
          <w:spacing w:val="-2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demonstrated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capability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8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intent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steal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from</w:t>
      </w:r>
      <w:r>
        <w:rPr>
          <w:rFonts w:ascii="Arial" w:hAnsi="Arial" w:cs="Arial" w:eastAsia="Arial"/>
          <w:sz w:val="22"/>
          <w:szCs w:val="22"/>
          <w:color w:val="830A2C"/>
          <w:spacing w:val="18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dozens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organizations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simultaneousl</w:t>
      </w:r>
      <w:r>
        <w:rPr>
          <w:rFonts w:ascii="Arial" w:hAnsi="Arial" w:cs="Arial" w:eastAsia="Arial"/>
          <w:sz w:val="22"/>
          <w:szCs w:val="22"/>
          <w:color w:val="830A2C"/>
          <w:spacing w:val="-16"/>
          <w:w w:val="100"/>
          <w:b/>
          <w:bCs/>
        </w:rPr>
        <w:t>y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3"/>
          <w:szCs w:val="13"/>
          <w:color w:val="830A2C"/>
          <w:spacing w:val="0"/>
          <w:w w:val="100"/>
          <w:position w:val="7"/>
        </w:rPr>
        <w:t>4</w:t>
      </w:r>
      <w:r>
        <w:rPr>
          <w:rFonts w:ascii="Arial" w:hAnsi="Arial" w:cs="Arial" w:eastAsia="Arial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85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companies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spanning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major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industries.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480" w:right="444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well-defined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methodolog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honed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volumes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valuable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15" w:after="0" w:line="260" w:lineRule="exact"/>
        <w:ind w:left="480" w:right="274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periodically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revisit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months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broad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categories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technology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blueprints,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proprietary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manufacturing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results,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plans,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pricing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documents,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partnership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agreements,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organizations’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leadership.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439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utilities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GETMAIL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MAPIGE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113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maintained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average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356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days.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5</w:t>
      </w:r>
      <w:r>
        <w:rPr>
          <w:rFonts w:ascii="Arial" w:hAnsi="Arial" w:cs="Arial" w:eastAsia="Arial"/>
          <w:sz w:val="11"/>
          <w:szCs w:val="11"/>
          <w:color w:val="231F20"/>
          <w:spacing w:val="-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longest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period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maintained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1,764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days,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ten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months.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1077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Among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large-scale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thefts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6.5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terabytes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ten-month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period.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6" w:after="0" w:line="260" w:lineRule="atLeast"/>
        <w:ind w:left="480" w:right="684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month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successfully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industries.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20" w:right="14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 </w:t>
      </w:r>
      <w:r>
        <w:rPr>
          <w:rFonts w:ascii="Arial" w:hAnsi="Arial" w:cs="Arial" w:eastAsia="Arial"/>
          <w:sz w:val="9"/>
          <w:szCs w:val="9"/>
          <w:color w:val="231F20"/>
          <w:spacing w:val="2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0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believe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extensive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we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have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directly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observed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represents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only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small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fraction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espionage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has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conducted.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Therefore,</w:t>
      </w:r>
      <w:r>
        <w:rPr>
          <w:rFonts w:ascii="Arial" w:hAnsi="Arial" w:cs="Arial" w:eastAsia="Arial"/>
          <w:sz w:val="16"/>
          <w:szCs w:val="16"/>
          <w:color w:val="231F20"/>
          <w:spacing w:val="-13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Mandiant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establishing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lower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bounds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activities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report.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20" w:right="318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5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 </w:t>
      </w:r>
      <w:r>
        <w:rPr>
          <w:rFonts w:ascii="Arial" w:hAnsi="Arial" w:cs="Arial" w:eastAsia="Arial"/>
          <w:sz w:val="9"/>
          <w:szCs w:val="9"/>
          <w:color w:val="231F20"/>
          <w:spacing w:val="2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91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141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victim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organizations.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remaining</w:t>
      </w:r>
      <w:r>
        <w:rPr>
          <w:rFonts w:ascii="Arial" w:hAnsi="Arial" w:cs="Arial" w:eastAsia="Arial"/>
          <w:sz w:val="16"/>
          <w:szCs w:val="16"/>
          <w:color w:val="231F20"/>
          <w:spacing w:val="2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cases,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either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ongoing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else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we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do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not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have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visibility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into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last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known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date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network.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20" w:right="-20"/>
        <w:jc w:val="left"/>
        <w:tabs>
          <w:tab w:pos="5100" w:val="left"/>
          <w:tab w:pos="866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5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60" w:right="960"/>
        </w:sectPr>
      </w:pPr>
      <w:rPr/>
    </w:p>
    <w:p>
      <w:pPr>
        <w:spacing w:before="65" w:after="0" w:line="280" w:lineRule="atLeast"/>
        <w:ind w:left="100" w:right="549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29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2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focuses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86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on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86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compromising</w:t>
      </w:r>
      <w:r>
        <w:rPr>
          <w:rFonts w:ascii="Arial" w:hAnsi="Arial" w:cs="Arial" w:eastAsia="Arial"/>
          <w:sz w:val="22"/>
          <w:szCs w:val="22"/>
          <w:color w:val="830A2C"/>
          <w:spacing w:val="45"/>
          <w:w w:val="86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organizations</w:t>
      </w:r>
      <w:r>
        <w:rPr>
          <w:rFonts w:ascii="Arial" w:hAnsi="Arial" w:cs="Arial" w:eastAsia="Arial"/>
          <w:sz w:val="22"/>
          <w:szCs w:val="22"/>
          <w:color w:val="830A2C"/>
          <w:spacing w:val="43"/>
          <w:w w:val="86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across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6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broad</w:t>
      </w:r>
      <w:r>
        <w:rPr>
          <w:rFonts w:ascii="Arial" w:hAnsi="Arial" w:cs="Arial" w:eastAsia="Arial"/>
          <w:sz w:val="22"/>
          <w:szCs w:val="22"/>
          <w:color w:val="830A2C"/>
          <w:spacing w:val="20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range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industries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nglish-speaking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countries.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87%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headquartered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countries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language.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460" w:right="95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match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identified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growth,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emerging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identified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Five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89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ear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Plan.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8" w:lineRule="exact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2"/>
          <w:szCs w:val="22"/>
          <w:color w:val="830A2C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  <w:position w:val="-1"/>
        </w:rPr>
        <w:t>maintains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an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extensive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infrastructure</w:t>
      </w:r>
      <w:r>
        <w:rPr>
          <w:rFonts w:ascii="Arial" w:hAnsi="Arial" w:cs="Arial" w:eastAsia="Arial"/>
          <w:sz w:val="22"/>
          <w:szCs w:val="22"/>
          <w:color w:val="830A2C"/>
          <w:spacing w:val="4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computer</w:t>
      </w:r>
      <w:r>
        <w:rPr>
          <w:rFonts w:ascii="Arial" w:hAnsi="Arial" w:cs="Arial" w:eastAsia="Arial"/>
          <w:sz w:val="22"/>
          <w:szCs w:val="22"/>
          <w:color w:val="830A2C"/>
          <w:spacing w:val="3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systems</w:t>
      </w:r>
      <w:r>
        <w:rPr>
          <w:rFonts w:ascii="Arial" w:hAnsi="Arial" w:cs="Arial" w:eastAsia="Arial"/>
          <w:sz w:val="22"/>
          <w:szCs w:val="22"/>
          <w:color w:val="830A2C"/>
          <w:spacing w:val="-4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around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world.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thousands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exact"/>
        <w:ind w:left="460" w:right="551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establish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minimum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937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(C2)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countries.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(709),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(109).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qualified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(FQDNs)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resolving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988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addresses.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5" w:after="0" w:line="260" w:lineRule="exact"/>
        <w:ind w:left="460" w:right="129" w:firstLine="-360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two-year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period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(January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January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2013)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1,905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logging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Desktop,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interactive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graphical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2,551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80" w:lineRule="atLeast"/>
        <w:ind w:left="100" w:right="507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4"/>
          <w:b/>
          <w:bCs/>
        </w:rPr>
        <w:t>over</w:t>
      </w:r>
      <w:r>
        <w:rPr>
          <w:rFonts w:ascii="Arial" w:hAnsi="Arial" w:cs="Arial" w:eastAsia="Arial"/>
          <w:sz w:val="22"/>
          <w:szCs w:val="22"/>
          <w:color w:val="830A2C"/>
          <w:spacing w:val="16"/>
          <w:w w:val="84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97%</w:t>
      </w:r>
      <w:r>
        <w:rPr>
          <w:rFonts w:ascii="Arial" w:hAnsi="Arial" w:cs="Arial" w:eastAsia="Arial"/>
          <w:sz w:val="22"/>
          <w:szCs w:val="22"/>
          <w:color w:val="830A2C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1,905</w:t>
      </w:r>
      <w:r>
        <w:rPr>
          <w:rFonts w:ascii="Arial" w:hAnsi="Arial" w:cs="Arial" w:eastAsia="Arial"/>
          <w:sz w:val="22"/>
          <w:szCs w:val="22"/>
          <w:color w:val="830A2C"/>
          <w:spacing w:val="5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times</w:t>
      </w:r>
      <w:r>
        <w:rPr>
          <w:rFonts w:ascii="Arial" w:hAnsi="Arial" w:cs="Arial" w:eastAsia="Arial"/>
          <w:sz w:val="22"/>
          <w:szCs w:val="22"/>
          <w:color w:val="830A2C"/>
          <w:spacing w:val="24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Mandiant</w:t>
      </w:r>
      <w:r>
        <w:rPr>
          <w:rFonts w:ascii="Arial" w:hAnsi="Arial" w:cs="Arial" w:eastAsia="Arial"/>
          <w:sz w:val="22"/>
          <w:szCs w:val="22"/>
          <w:color w:val="830A2C"/>
          <w:spacing w:val="51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observed</w:t>
      </w:r>
      <w:r>
        <w:rPr>
          <w:rFonts w:ascii="Arial" w:hAnsi="Arial" w:cs="Arial" w:eastAsia="Arial"/>
          <w:sz w:val="22"/>
          <w:szCs w:val="22"/>
          <w:color w:val="830A2C"/>
          <w:spacing w:val="-17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intruders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connecting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their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attack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infrastructure,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used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IP</w:t>
      </w:r>
      <w:r>
        <w:rPr>
          <w:rFonts w:ascii="Arial" w:hAnsi="Arial" w:cs="Arial" w:eastAsia="Arial"/>
          <w:sz w:val="22"/>
          <w:szCs w:val="22"/>
          <w:color w:val="830A2C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addresses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registered</w:t>
      </w:r>
      <w:r>
        <w:rPr>
          <w:rFonts w:ascii="Arial" w:hAnsi="Arial" w:cs="Arial" w:eastAsia="Arial"/>
          <w:sz w:val="22"/>
          <w:szCs w:val="22"/>
          <w:color w:val="830A2C"/>
          <w:spacing w:val="25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hanghai</w:t>
      </w:r>
      <w:r>
        <w:rPr>
          <w:rFonts w:ascii="Arial" w:hAnsi="Arial" w:cs="Arial" w:eastAsia="Arial"/>
          <w:sz w:val="22"/>
          <w:szCs w:val="22"/>
          <w:color w:val="830A2C"/>
          <w:spacing w:val="47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21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systems</w:t>
      </w:r>
      <w:r>
        <w:rPr>
          <w:rFonts w:ascii="Arial" w:hAnsi="Arial" w:cs="Arial" w:eastAsia="Arial"/>
          <w:sz w:val="22"/>
          <w:szCs w:val="22"/>
          <w:color w:val="830A2C"/>
          <w:spacing w:val="-4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set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use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implified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Chinese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language.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5" w:after="0" w:line="260" w:lineRule="exact"/>
        <w:ind w:left="460" w:right="241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1,905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(97%)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sessions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conducted</w:t>
      </w:r>
      <w:r>
        <w:rPr>
          <w:rFonts w:ascii="Arial" w:hAnsi="Arial" w:cs="Arial" w:eastAsia="Arial"/>
          <w:sz w:val="20"/>
          <w:szCs w:val="20"/>
          <w:color w:val="231F20"/>
          <w:spacing w:val="4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under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observation,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layout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“Chinese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(Simplified)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Keyboard”.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configures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automatically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selected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Therefore,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Microsoft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®</w:t>
      </w:r>
      <w:r>
        <w:rPr>
          <w:rFonts w:ascii="Arial" w:hAnsi="Arial" w:cs="Arial" w:eastAsia="Arial"/>
          <w:sz w:val="11"/>
          <w:szCs w:val="11"/>
          <w:color w:val="231F20"/>
          <w:spacing w:val="-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operating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configured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display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Simplified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fonts.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817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(98%)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logging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controlled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resolved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China.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5" w:after="0" w:line="260" w:lineRule="exact"/>
        <w:ind w:left="460" w:right="403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767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separate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“HUC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Packet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ransmit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ool”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routable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victims’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communications: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(100%)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China.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(99.8%)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blocks.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8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4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80" w:right="960"/>
        </w:sectPr>
      </w:pPr>
      <w:rPr/>
    </w:p>
    <w:p>
      <w:pPr>
        <w:spacing w:before="65" w:after="0" w:line="280" w:lineRule="atLeast"/>
        <w:ind w:left="100" w:right="812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27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2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90"/>
          <w:b/>
          <w:bCs/>
        </w:rPr>
        <w:t>he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size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6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-12"/>
          <w:w w:val="106"/>
          <w:b/>
          <w:bCs/>
        </w:rPr>
        <w:t>’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infrastructure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implies</w:t>
      </w:r>
      <w:r>
        <w:rPr>
          <w:rFonts w:ascii="Arial" w:hAnsi="Arial" w:cs="Arial" w:eastAsia="Arial"/>
          <w:sz w:val="22"/>
          <w:szCs w:val="22"/>
          <w:color w:val="830A2C"/>
          <w:spacing w:val="20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large</w:t>
      </w:r>
      <w:r>
        <w:rPr>
          <w:rFonts w:ascii="Arial" w:hAnsi="Arial" w:cs="Arial" w:eastAsia="Arial"/>
          <w:sz w:val="22"/>
          <w:szCs w:val="22"/>
          <w:color w:val="830A2C"/>
          <w:spacing w:val="7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organization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with</w:t>
      </w:r>
      <w:r>
        <w:rPr>
          <w:rFonts w:ascii="Arial" w:hAnsi="Arial" w:cs="Arial" w:eastAsia="Arial"/>
          <w:sz w:val="22"/>
          <w:szCs w:val="22"/>
          <w:color w:val="830A2C"/>
          <w:spacing w:val="22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least</w:t>
      </w:r>
      <w:r>
        <w:rPr>
          <w:rFonts w:ascii="Arial" w:hAnsi="Arial" w:cs="Arial" w:eastAsia="Arial"/>
          <w:sz w:val="22"/>
          <w:szCs w:val="22"/>
          <w:color w:val="830A2C"/>
          <w:spacing w:val="18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dozens,</w:t>
      </w:r>
      <w:r>
        <w:rPr>
          <w:rFonts w:ascii="Arial" w:hAnsi="Arial" w:cs="Arial" w:eastAsia="Arial"/>
          <w:sz w:val="22"/>
          <w:szCs w:val="22"/>
          <w:color w:val="830A2C"/>
          <w:spacing w:val="5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but</w:t>
      </w:r>
      <w:r>
        <w:rPr>
          <w:rFonts w:ascii="Arial" w:hAnsi="Arial" w:cs="Arial" w:eastAsia="Arial"/>
          <w:sz w:val="22"/>
          <w:szCs w:val="22"/>
          <w:color w:val="830A2C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potentially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hundreds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human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operators.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conservatively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1,000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servers.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exact"/>
        <w:ind w:left="460" w:right="139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volume,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duration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linguists,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source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researchers,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authors,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experts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translate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requests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requestors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operators,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transmit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requestors.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6" w:after="0" w:line="260" w:lineRule="atLeast"/>
        <w:ind w:left="460" w:right="194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sizable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dedicated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acquiring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maintaining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equipment,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handle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finances,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management,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logistics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(e.g.,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shipping).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80" w:lineRule="atLeast"/>
        <w:ind w:left="100" w:right="365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an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effort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underscore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2"/>
          <w:szCs w:val="22"/>
          <w:color w:val="830A2C"/>
          <w:spacing w:val="-22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there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are</w:t>
      </w:r>
      <w:r>
        <w:rPr>
          <w:rFonts w:ascii="Arial" w:hAnsi="Arial" w:cs="Arial" w:eastAsia="Arial"/>
          <w:sz w:val="22"/>
          <w:szCs w:val="22"/>
          <w:color w:val="830A2C"/>
          <w:spacing w:val="5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actual</w:t>
      </w:r>
      <w:r>
        <w:rPr>
          <w:rFonts w:ascii="Arial" w:hAnsi="Arial" w:cs="Arial" w:eastAsia="Arial"/>
          <w:sz w:val="22"/>
          <w:szCs w:val="22"/>
          <w:color w:val="830A2C"/>
          <w:spacing w:val="25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individuals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behind</w:t>
      </w:r>
      <w:r>
        <w:rPr>
          <w:rFonts w:ascii="Arial" w:hAnsi="Arial" w:cs="Arial" w:eastAsia="Arial"/>
          <w:sz w:val="22"/>
          <w:szCs w:val="22"/>
          <w:color w:val="830A2C"/>
          <w:spacing w:val="19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keyboard,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Mandiant</w:t>
      </w:r>
      <w:r>
        <w:rPr>
          <w:rFonts w:ascii="Arial" w:hAnsi="Arial" w:cs="Arial" w:eastAsia="Arial"/>
          <w:sz w:val="22"/>
          <w:szCs w:val="22"/>
          <w:color w:val="830A2C"/>
          <w:spacing w:val="41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revealing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three</w:t>
      </w:r>
      <w:r>
        <w:rPr>
          <w:rFonts w:ascii="Arial" w:hAnsi="Arial" w:cs="Arial" w:eastAsia="Arial"/>
          <w:sz w:val="22"/>
          <w:szCs w:val="22"/>
          <w:color w:val="830A2C"/>
          <w:spacing w:val="24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personas</w:t>
      </w:r>
      <w:r>
        <w:rPr>
          <w:rFonts w:ascii="Arial" w:hAnsi="Arial" w:cs="Arial" w:eastAsia="Arial"/>
          <w:sz w:val="22"/>
          <w:szCs w:val="22"/>
          <w:color w:val="830A2C"/>
          <w:spacing w:val="-6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2"/>
          <w:szCs w:val="22"/>
          <w:color w:val="830A2C"/>
          <w:spacing w:val="-22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are</w:t>
      </w:r>
      <w:r>
        <w:rPr>
          <w:rFonts w:ascii="Arial" w:hAnsi="Arial" w:cs="Arial" w:eastAsia="Arial"/>
          <w:sz w:val="22"/>
          <w:szCs w:val="22"/>
          <w:color w:val="830A2C"/>
          <w:spacing w:val="9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associated</w:t>
      </w:r>
      <w:r>
        <w:rPr>
          <w:rFonts w:ascii="Arial" w:hAnsi="Arial" w:cs="Arial" w:eastAsia="Arial"/>
          <w:sz w:val="22"/>
          <w:szCs w:val="22"/>
          <w:color w:val="830A2C"/>
          <w:spacing w:val="1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with</w:t>
      </w:r>
      <w:r>
        <w:rPr>
          <w:rFonts w:ascii="Arial" w:hAnsi="Arial" w:cs="Arial" w:eastAsia="Arial"/>
          <w:sz w:val="22"/>
          <w:szCs w:val="22"/>
          <w:color w:val="830A2C"/>
          <w:spacing w:val="22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activit</w:t>
      </w:r>
      <w:r>
        <w:rPr>
          <w:rFonts w:ascii="Arial" w:hAnsi="Arial" w:cs="Arial" w:eastAsia="Arial"/>
          <w:sz w:val="22"/>
          <w:szCs w:val="22"/>
          <w:color w:val="830A2C"/>
          <w:spacing w:val="-16"/>
          <w:w w:val="100"/>
          <w:b/>
          <w:bCs/>
        </w:rPr>
        <w:t>y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5" w:after="0" w:line="260" w:lineRule="exact"/>
        <w:ind w:left="460" w:right="107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persona,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“UglyGorilla”,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October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registering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authoring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expressed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“cyber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troops”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January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15" w:after="0" w:line="260" w:lineRule="exact"/>
        <w:ind w:left="460" w:right="287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second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actor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A”,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conduct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engineering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A”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accounts.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6" w:after="0" w:line="260" w:lineRule="atLeast"/>
        <w:ind w:left="460" w:right="236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A”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ranges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15" w:after="0" w:line="260" w:lineRule="exact"/>
        <w:ind w:left="460" w:right="239" w:firstLine="-360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nickname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“SuperHard,”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creator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contributor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AURIGA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“SuperHard”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discloses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location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8" w:lineRule="exact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93"/>
          <w:b/>
          <w:bCs/>
          <w:position w:val="-1"/>
        </w:rPr>
        <w:t>Mandiant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  <w:position w:val="-1"/>
        </w:rPr>
        <w:t>releasing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  <w:position w:val="-1"/>
        </w:rPr>
        <w:t>more</w:t>
      </w:r>
      <w:r>
        <w:rPr>
          <w:rFonts w:ascii="Arial" w:hAnsi="Arial" w:cs="Arial" w:eastAsia="Arial"/>
          <w:sz w:val="22"/>
          <w:szCs w:val="22"/>
          <w:color w:val="830A2C"/>
          <w:spacing w:val="7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  <w:position w:val="-1"/>
        </w:rPr>
        <w:t>than</w:t>
      </w:r>
      <w:r>
        <w:rPr>
          <w:rFonts w:ascii="Arial" w:hAnsi="Arial" w:cs="Arial" w:eastAsia="Arial"/>
          <w:sz w:val="22"/>
          <w:szCs w:val="22"/>
          <w:color w:val="830A2C"/>
          <w:spacing w:val="27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3,000</w:t>
      </w:r>
      <w:r>
        <w:rPr>
          <w:rFonts w:ascii="Arial" w:hAnsi="Arial" w:cs="Arial" w:eastAsia="Arial"/>
          <w:sz w:val="22"/>
          <w:szCs w:val="22"/>
          <w:color w:val="830A2C"/>
          <w:spacing w:val="56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  <w:position w:val="-1"/>
        </w:rPr>
        <w:t>indicators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bolster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defenses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  <w:position w:val="-1"/>
        </w:rPr>
        <w:t>against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  <w:position w:val="-1"/>
        </w:rPr>
        <w:t>operations.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following: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0" w:lineRule="auto"/>
        <w:ind w:left="820" w:right="580" w:firstLine="-36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delivery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3,000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indicators,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malware.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1" w:after="0" w:line="270" w:lineRule="auto"/>
        <w:ind w:left="820" w:right="366" w:firstLine="-36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(IOCs)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detailed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descriptions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arsenal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weapons.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1" w:after="0" w:line="240" w:lineRule="auto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Thirteen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(13)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X.509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encryption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certificates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2"/>
        </w:rPr>
        <w:t>−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>   </w:t>
      </w:r>
      <w:r>
        <w:rPr>
          <w:rFonts w:ascii="Symbola" w:hAnsi="Symbola" w:cs="Symbola" w:eastAsia="Symbola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compilation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videos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showing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sessions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15" w:after="0" w:line="260" w:lineRule="exact"/>
        <w:ind w:left="460" w:right="236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existing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customers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enterprise-level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products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3953A4"/>
          <w:spacing w:val="30"/>
          <w:w w:val="94"/>
        </w:rPr>
      </w:r>
      <w:hyperlink r:id="rId17"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  <w:t>Mandiant</w:t>
        </w:r>
        <w:r>
          <w:rPr>
            <w:rFonts w:ascii="Arial" w:hAnsi="Arial" w:cs="Arial" w:eastAsia="Arial"/>
            <w:sz w:val="20"/>
            <w:szCs w:val="20"/>
            <w:color w:val="3953A4"/>
            <w:spacing w:val="28"/>
            <w:w w:val="94"/>
            <w:u w:val="single" w:color="3953A4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  <w:t>Managed</w:t>
        </w:r>
        <w:r>
          <w:rPr>
            <w:rFonts w:ascii="Arial" w:hAnsi="Arial" w:cs="Arial" w:eastAsia="Arial"/>
            <w:sz w:val="20"/>
            <w:szCs w:val="20"/>
            <w:color w:val="3953A4"/>
            <w:spacing w:val="3"/>
            <w:w w:val="94"/>
            <w:u w:val="single" w:color="3953A4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  <w:t>Defense</w:t>
        </w:r>
        <w:r>
          <w:rPr>
            <w:rFonts w:ascii="Arial" w:hAnsi="Arial" w:cs="Arial" w:eastAsia="Arial"/>
            <w:sz w:val="20"/>
            <w:szCs w:val="20"/>
            <w:color w:val="3953A4"/>
            <w:spacing w:val="-12"/>
            <w:w w:val="94"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3953A4"/>
          <w:spacing w:val="-13"/>
          <w:w w:val="100"/>
        </w:rPr>
      </w:r>
      <w:hyperlink r:id="rId18"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</w:rPr>
          <w:t>Mandiant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6"/>
          </w:rPr>
        </w:r>
      </w:hyperlink>
      <w:hyperlink r:id="rId19"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  <w:t>Intelligent</w:t>
        </w:r>
        <w:r>
          <w:rPr>
            <w:rFonts w:ascii="Arial" w:hAnsi="Arial" w:cs="Arial" w:eastAsia="Arial"/>
            <w:sz w:val="20"/>
            <w:szCs w:val="20"/>
            <w:color w:val="3953A4"/>
            <w:spacing w:val="20"/>
            <w:w w:val="94"/>
            <w:u w:val="single" w:color="3953A4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  <w:t>Response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u w:val="single" w:color="3953A4"/>
          </w:rPr>
        </w:r>
        <w:r>
          <w:rPr>
            <w:rFonts w:ascii="Arial" w:hAnsi="Arial" w:cs="Arial" w:eastAsia="Arial"/>
            <w:sz w:val="11"/>
            <w:szCs w:val="11"/>
            <w:color w:val="3953A4"/>
            <w:spacing w:val="0"/>
            <w:w w:val="94"/>
            <w:u w:val="single" w:color="3953A4"/>
            <w:position w:val="7"/>
          </w:rPr>
          <w:t>®</w:t>
        </w:r>
        <w:r>
          <w:rPr>
            <w:rFonts w:ascii="Arial" w:hAnsi="Arial" w:cs="Arial" w:eastAsia="Arial"/>
            <w:sz w:val="11"/>
            <w:szCs w:val="11"/>
            <w:color w:val="3953A4"/>
            <w:spacing w:val="0"/>
            <w:w w:val="94"/>
            <w:u w:val="single" w:color="3953A4"/>
            <w:position w:val="7"/>
          </w:rPr>
        </w:r>
        <w:r>
          <w:rPr>
            <w:rFonts w:ascii="Arial" w:hAnsi="Arial" w:cs="Arial" w:eastAsia="Arial"/>
            <w:sz w:val="11"/>
            <w:szCs w:val="11"/>
            <w:color w:val="3953A4"/>
            <w:spacing w:val="0"/>
            <w:w w:val="94"/>
            <w:position w:val="7"/>
          </w:rPr>
        </w:r>
        <w:r>
          <w:rPr>
            <w:rFonts w:ascii="Arial" w:hAnsi="Arial" w:cs="Arial" w:eastAsia="Arial"/>
            <w:sz w:val="11"/>
            <w:szCs w:val="11"/>
            <w:color w:val="3953A4"/>
            <w:spacing w:val="0"/>
            <w:w w:val="94"/>
            <w:position w:val="7"/>
          </w:rPr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prior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Indicators,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Redline™,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free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host-based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tool.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downloaded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3953A4"/>
          <w:spacing w:val="-12"/>
          <w:w w:val="100"/>
          <w:position w:val="0"/>
        </w:rPr>
      </w:r>
      <w:hyperlink r:id="rId20"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  <w:position w:val="0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3953A4"/>
            <w:spacing w:val="-11"/>
            <w:w w:val="100"/>
            <w:u w:val="single" w:color="3953A4"/>
            <w:position w:val="0"/>
          </w:rPr>
          <w:t>w</w:t>
        </w:r>
        <w:r>
          <w:rPr>
            <w:rFonts w:ascii="Arial" w:hAnsi="Arial" w:cs="Arial" w:eastAsia="Arial"/>
            <w:sz w:val="20"/>
            <w:szCs w:val="20"/>
            <w:color w:val="3953A4"/>
            <w:spacing w:val="-11"/>
            <w:w w:val="100"/>
            <w:u w:val="single" w:color="3953A4"/>
            <w:position w:val="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  <w:position w:val="0"/>
          </w:rPr>
          <w:t>.mandiant.com/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position w:val="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position w:val="0"/>
          </w:rPr>
          <w:t> 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94"/>
            <w:position w:val="0"/>
          </w:rPr>
        </w:r>
      </w:hyperlink>
      <w:hyperlink r:id="rId21"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  <w:position w:val="0"/>
          </w:rPr>
          <w:t>resources/download/redline</w:t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u w:val="single" w:color="3953A4"/>
            <w:position w:val="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position w:val="0"/>
          </w:rPr>
        </w:r>
        <w:r>
          <w:rPr>
            <w:rFonts w:ascii="Arial" w:hAnsi="Arial" w:cs="Arial" w:eastAsia="Arial"/>
            <w:sz w:val="20"/>
            <w:szCs w:val="20"/>
            <w:color w:val="3953A4"/>
            <w:spacing w:val="0"/>
            <w:w w:val="100"/>
            <w:position w:val="0"/>
          </w:rPr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8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8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80" w:right="96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25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2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Conclusion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4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sheer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duration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sustained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wide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singularly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identified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leaves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little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doubt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totality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evidence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5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document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bolsters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claim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admit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unlikely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possibility: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820" w:right="2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secret,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mainland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speakers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Shanghai-based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telecommunications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engaged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multi-yea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right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gates,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performing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tasks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mission.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89"/>
        </w:rPr>
        <w:t>Why</w:t>
      </w:r>
      <w:r>
        <w:rPr>
          <w:rFonts w:ascii="Arial" w:hAnsi="Arial" w:cs="Arial" w:eastAsia="Arial"/>
          <w:sz w:val="26"/>
          <w:szCs w:val="26"/>
          <w:color w:val="830A2C"/>
          <w:spacing w:val="25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89"/>
        </w:rPr>
        <w:t>W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89"/>
        </w:rPr>
        <w:t>e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Are</w:t>
      </w:r>
      <w:r>
        <w:rPr>
          <w:rFonts w:ascii="Arial" w:hAnsi="Arial" w:cs="Arial" w:eastAsia="Arial"/>
          <w:sz w:val="26"/>
          <w:szCs w:val="26"/>
          <w:color w:val="830A2C"/>
          <w:spacing w:val="-2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Exposing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7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decision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publish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intelligence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painstaking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What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started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if”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discussion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traditional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non-disclosure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policy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turned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realization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positive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impact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decision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expose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outweighed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intelligence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particular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acknowledge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originating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wanted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prepare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professionals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combat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effectivel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issue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attribution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missing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understanding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landscape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solid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China,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room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dismiss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uncoordinated,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solely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criminal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nature,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peripheral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larger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global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economic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concerns.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hope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increased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understanding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coordinated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countering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breaches.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downsides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publishing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technologies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described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vastly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effective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aware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publishing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certain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kinds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dramatically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shortens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lifespan.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changes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reading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undoubtedly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force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harder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tracking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accurac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hope,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temporarily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increase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costs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impede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progress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meaningful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wa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50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acutely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aware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expect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reprisals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onslaught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criticism.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7" w:after="0" w:line="240" w:lineRule="auto"/>
        <w:ind w:left="100" w:right="-20"/>
        <w:jc w:val="left"/>
        <w:tabs>
          <w:tab w:pos="508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3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80" w:right="96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23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2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354;width:10080;height:2" coordorigin="1080,13354" coordsize="10080,2">
              <v:shape style="position:absolute;left:1080;top:13354;width:10080;height:2" coordorigin="1080,13354" coordsize="10080,0" path="m1080,13354l11160,13354e" filled="f" stroked="t" strokeweight=".25pt" strokecolor="#231F20">
                <v:path arrowok="t"/>
              </v:shape>
              <v:shape style="position:absolute;left:8269;top:5602;width:2891;height:2891" type="#_x0000_t75">
                <v:imagedata r:id="rId24" o:title="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1090" w:right="1022"/>
        <w:jc w:val="center"/>
        <w:tabs>
          <w:tab w:pos="3440" w:val="left"/>
          <w:tab w:pos="656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b/>
          <w:bCs/>
          <w:position w:val="-1"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-85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12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6"/>
          <w:b/>
          <w:bCs/>
          <w:position w:val="-1"/>
        </w:rPr>
        <w:t>’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6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M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  <w:position w:val="-1"/>
        </w:rPr>
        <w:t>ute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  <w:position w:val="-1"/>
        </w:rPr>
        <w:t>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4"/>
          <w:b/>
          <w:bCs/>
          <w:position w:val="-1"/>
        </w:rPr>
        <w:t>etwor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4"/>
          <w:b/>
          <w:bCs/>
          <w:position w:val="-1"/>
        </w:rPr>
        <w:t>k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408" w:right="388"/>
        <w:jc w:val="center"/>
        <w:tabs>
          <w:tab w:pos="3960" w:val="left"/>
          <w:tab w:pos="6460" w:val="left"/>
          <w:tab w:pos="7340" w:val="left"/>
          <w:tab w:pos="852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b/>
          <w:bCs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0"/>
          <w:b/>
          <w:bCs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</w:rPr>
        <w:t>r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on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31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3"/>
          <w:b/>
          <w:bCs/>
        </w:rPr>
        <w:t>as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3"/>
          <w:b/>
          <w:bCs/>
        </w:rPr>
        <w:t>k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60"/>
          <w:w w:val="12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6"/>
          <w:b/>
          <w:bCs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-167"/>
          <w:w w:val="126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1"/>
          <w:b/>
          <w:bCs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109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596" w:lineRule="exact"/>
        <w:ind w:left="2588" w:right="2568"/>
        <w:jc w:val="center"/>
        <w:tabs>
          <w:tab w:pos="448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6139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8</w:t>
      </w:r>
      <w:r>
        <w:rPr>
          <w:rFonts w:ascii="Arial" w:hAnsi="Arial" w:cs="Arial" w:eastAsia="Arial"/>
          <w:sz w:val="48"/>
          <w:szCs w:val="48"/>
          <w:color w:val="830A2C"/>
          <w:spacing w:val="-13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(6139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8</w:t>
      </w:r>
      <w:r>
        <w:rPr>
          <w:rFonts w:ascii="Arial" w:hAnsi="Arial" w:cs="Arial" w:eastAsia="Arial"/>
          <w:sz w:val="48"/>
          <w:szCs w:val="48"/>
          <w:color w:val="830A2C"/>
          <w:spacing w:val="35"/>
          <w:w w:val="100"/>
          <w:b/>
          <w:bCs/>
        </w:rPr>
        <w:t> </w:t>
      </w:r>
      <w:r>
        <w:rPr>
          <w:rFonts w:ascii="Microsoft JhengHei" w:hAnsi="Microsoft JhengHei" w:cs="Microsoft JhengHei" w:eastAsia="Microsoft JhengHei"/>
          <w:sz w:val="48"/>
          <w:szCs w:val="48"/>
          <w:color w:val="830A2C"/>
          <w:spacing w:val="48"/>
          <w:w w:val="100"/>
        </w:rPr>
        <w:t>部</w:t>
      </w:r>
      <w:r>
        <w:rPr>
          <w:rFonts w:ascii="Microsoft JhengHei" w:hAnsi="Microsoft JhengHei" w:cs="Microsoft JhengHei" w:eastAsia="Microsoft JhengHei"/>
          <w:sz w:val="48"/>
          <w:szCs w:val="48"/>
          <w:color w:val="830A2C"/>
          <w:spacing w:val="0"/>
          <w:w w:val="100"/>
        </w:rPr>
        <w:t>队</w:t>
      </w:r>
      <w:r>
        <w:rPr>
          <w:rFonts w:ascii="Microsoft JhengHei" w:hAnsi="Microsoft JhengHei" w:cs="Microsoft JhengHei" w:eastAsia="Microsoft JhengHei"/>
          <w:sz w:val="48"/>
          <w:szCs w:val="48"/>
          <w:color w:val="830A2C"/>
          <w:spacing w:val="-72"/>
          <w:w w:val="100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)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1" w:lineRule="auto"/>
        <w:ind w:left="120" w:right="368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observations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Communist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Party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(CPC,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6"/>
        </w:rPr>
        <w:t>中国共产党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Liberation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Army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(PLA,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8"/>
        </w:rPr>
        <w:t>中国人民解放军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systematic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6" w:after="0" w:line="271" w:lineRule="auto"/>
        <w:ind w:left="120" w:right="34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world.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photos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facilities,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discussing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training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coursework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requirements,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documenting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relationship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state-owned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enterprise.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particularly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relevant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discuss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expertise,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personnel,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location,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parallel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-2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7"/>
        </w:rPr>
        <w:t>Communist</w:t>
      </w:r>
      <w:r>
        <w:rPr>
          <w:rFonts w:ascii="Arial" w:hAnsi="Arial" w:cs="Arial" w:eastAsia="Arial"/>
          <w:sz w:val="26"/>
          <w:szCs w:val="26"/>
          <w:color w:val="830A2C"/>
          <w:spacing w:val="9"/>
          <w:w w:val="97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Party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of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China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20"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institutionalized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6"/>
        </w:rPr>
        <w:t>CPC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8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draw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state-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owned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enterprises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operations.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CPC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ultimate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authority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Mainland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China;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unlike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estern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societies,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political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subordinate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government,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9" w:lineRule="exact"/>
        <w:ind w:left="120" w:right="-20"/>
        <w:jc w:val="left"/>
        <w:rPr>
          <w:rFonts w:ascii="Microsoft JhengHei" w:hAnsi="Microsoft JhengHei" w:cs="Microsoft JhengHei" w:eastAsia="Microsoft JhengHei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subordinate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CPC.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CPC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Central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Commission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(CMC,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中央军事委</w:t>
      </w:r>
      <w:r>
        <w:rPr>
          <w:rFonts w:ascii="Microsoft JhengHei" w:hAnsi="Microsoft JhengHei" w:cs="Microsoft JhengHei" w:eastAsia="Microsoft JhengHei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员会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6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means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0"/>
        </w:rPr>
        <w:t>occurring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0"/>
        </w:rPr>
        <w:t>direction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senior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1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members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CPC.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181" w:lineRule="auto"/>
        <w:ind w:left="120" w:right="49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situated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(GSD,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总参谋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部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总参三部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7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senior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department.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U.S.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4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Joint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Chiefs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Staff,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establishes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doctrine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guidance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PLA.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GSD,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combined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focus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signals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intelligence,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foreign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proficienc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  <w:position w:val="-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defense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information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20" w:right="24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6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James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C.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Mulvenon</w:t>
      </w:r>
      <w:r>
        <w:rPr>
          <w:rFonts w:ascii="Arial" w:hAnsi="Arial" w:cs="Arial" w:eastAsia="Arial"/>
          <w:sz w:val="16"/>
          <w:szCs w:val="16"/>
          <w:color w:val="231F20"/>
          <w:spacing w:val="3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Andrew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N.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D.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ang,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editors,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i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Organization: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Reference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i/>
          <w:position w:val="0"/>
        </w:rPr>
        <w:t>V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olume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v1.0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(Santa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Monica,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CA: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RAND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Corporation,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2002),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96,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25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.rand.org/pubs/conf_proceedings/CF182.html,</w:t>
        </w:r>
        <w:r>
          <w:rPr>
            <w:rFonts w:ascii="Arial" w:hAnsi="Arial" w:cs="Arial" w:eastAsia="Arial"/>
            <w:sz w:val="16"/>
            <w:szCs w:val="16"/>
            <w:color w:val="231F20"/>
            <w:spacing w:val="42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20" w:right="95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7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Bryan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Krekel,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Patton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Adams,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George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Bakos,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“Occupying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High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Ground: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Capabilities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Operations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Espionage,”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Prepared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U.S.-China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Economic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Review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Commission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by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Northrop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Grumman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Corp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10,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26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uscc.gov/RFP/2012/USCC%20Report_Chinese_CapabilitiesforComputer_NetworkOperationsandCyberEspionage.pdf,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20" w:right="-20"/>
        <w:jc w:val="left"/>
        <w:tabs>
          <w:tab w:pos="5100" w:val="left"/>
          <w:tab w:pos="866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</w:t>
      </w:r>
      <w:r>
        <w:rPr>
          <w:rFonts w:ascii="Arial" w:hAnsi="Arial" w:cs="Arial" w:eastAsia="Arial"/>
          <w:sz w:val="18"/>
          <w:szCs w:val="18"/>
          <w:color w:val="830A2C"/>
          <w:spacing w:val="-41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7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Sz w:w="12240" w:h="15840"/>
          <w:pgMar w:top="1480" w:bottom="280" w:left="960" w:right="960"/>
        </w:sectPr>
      </w:pPr>
      <w:rPr/>
    </w:p>
    <w:p>
      <w:pPr>
        <w:spacing w:before="0" w:after="0" w:line="335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2"/>
        </w:rPr>
        <w:t>systems.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5"/>
        </w:rPr>
        <w:t>8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5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4"/>
          <w:w w:val="93"/>
          <w:position w:val="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2"/>
        </w:rPr>
        <w:t>estimated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130,000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5"/>
        </w:rPr>
        <w:t>9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5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2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2"/>
        </w:rPr>
        <w:t>divided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2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2"/>
        </w:rPr>
        <w:t>bureaus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-2"/>
        </w:rPr>
        <w:t>局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2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2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2"/>
        </w:rPr>
        <w:t>institutes,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60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regional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functional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bureaus.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10</w:t>
      </w:r>
      <w:r>
        <w:rPr>
          <w:rFonts w:ascii="Arial" w:hAnsi="Arial" w:cs="Arial" w:eastAsia="Arial"/>
          <w:sz w:val="11"/>
          <w:szCs w:val="11"/>
          <w:color w:val="231F20"/>
          <w:spacing w:val="5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  <w:position w:val="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  <w:position w:val="0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0"/>
        </w:rPr>
        <w:t>总参三部二局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1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tracking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close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highest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levels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position w:val="-1"/>
        </w:rPr>
        <w:t>CPC.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level,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sits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atop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large-scale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subordinate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offices.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9" w:after="0" w:line="240" w:lineRule="auto"/>
        <w:ind w:left="4606" w:right="3800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Communist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7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Party</w:t>
      </w:r>
      <w:r>
        <w:rPr>
          <w:rFonts w:ascii="Arial" w:hAnsi="Arial" w:cs="Arial" w:eastAsia="Arial"/>
          <w:sz w:val="16"/>
          <w:szCs w:val="16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China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4488" w:right="3682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(Central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Military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Commission,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0" w:lineRule="exact"/>
        <w:ind w:left="4935" w:right="4128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  <w:position w:val="-1"/>
        </w:rPr>
        <w:t>ᷕ⣖⅃ḳ⥼␀肋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7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751" w:header="0" w:top="1480" w:bottom="940" w:left="960" w:right="960"/>
          <w:footerReference w:type="default" r:id="rId28"/>
          <w:pgSz w:w="12240" w:h="1584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598" w:right="-5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2"/>
        </w:rPr>
        <w:t>Staff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1811" w:right="15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1853" w:right="201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肣能害悐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40" w:lineRule="auto"/>
        <w:ind w:left="-34" w:right="-5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3"/>
        </w:rPr>
        <w:t>Political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295" w:right="275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337" w:right="317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肣㓧㱣悐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40" w:lineRule="auto"/>
        <w:ind w:left="-34" w:right="-5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8"/>
        </w:rPr>
        <w:t>Logistics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317" w:right="297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359" w:right="33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肣⎶⊌悐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9" w:after="0" w:line="250" w:lineRule="auto"/>
        <w:ind w:left="24" w:right="867" w:firstLine="-24"/>
        <w:jc w:val="both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Armaments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82" w:lineRule="exact"/>
        <w:ind w:left="60" w:right="931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肣畯肛悐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1480" w:bottom="280" w:left="960" w:right="960"/>
          <w:cols w:num="4" w:equalWidth="0">
            <w:col w:w="2885" w:space="857"/>
            <w:col w:w="1485" w:space="733"/>
            <w:col w:w="1529" w:space="1048"/>
            <w:col w:w="1783"/>
          </w:cols>
        </w:sectPr>
      </w:pPr>
      <w:rPr/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60" w:right="960"/>
        </w:sectPr>
      </w:pPr>
      <w:rPr/>
    </w:p>
    <w:p>
      <w:pPr>
        <w:spacing w:before="59" w:after="0" w:line="240" w:lineRule="auto"/>
        <w:ind w:left="434" w:right="-5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89"/>
        </w:rPr>
        <w:t>GSD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89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1st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792" w:right="29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肣能ᶨ悐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792" w:right="29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Operations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9" w:after="0" w:line="240" w:lineRule="auto"/>
        <w:ind w:left="-39" w:right="-59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89"/>
        </w:rPr>
        <w:t>GSD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89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346" w:right="326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肣能Ḵ悐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310" w:right="290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1"/>
        </w:rPr>
        <w:t>Intelligence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66" w:after="0" w:line="240" w:lineRule="auto"/>
        <w:ind w:left="-39" w:right="-59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89"/>
        </w:rPr>
        <w:t>GSD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89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Department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328" w:right="308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ngLiU-ExtB" w:hAnsi="MingLiU-ExtB" w:cs="MingLiU-ExtB" w:eastAsia="MingLiU-ExtB"/>
          <w:sz w:val="16"/>
          <w:szCs w:val="16"/>
          <w:color w:val="231F20"/>
          <w:spacing w:val="0"/>
          <w:w w:val="100"/>
        </w:rPr>
        <w:t>肣能ᶱ悐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180" w:lineRule="exact"/>
        <w:ind w:left="261" w:right="241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SIGINT/CNO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39" w:after="0" w:line="250" w:lineRule="auto"/>
        <w:ind w:left="-14" w:right="1651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7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Military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Regions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Airforce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(PLAA)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PLA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Navy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(PLAN)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280" w:left="960" w:right="960"/>
          <w:cols w:num="4" w:equalWidth="0">
            <w:col w:w="1922" w:space="773"/>
            <w:col w:w="1503" w:space="767"/>
            <w:col w:w="1467" w:space="790"/>
            <w:col w:w="3098"/>
          </w:cols>
        </w:sectPr>
      </w:pPr>
      <w:rPr/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60" w:right="960"/>
        </w:sectPr>
      </w:pPr>
      <w:rPr/>
    </w:p>
    <w:p>
      <w:pPr>
        <w:spacing w:before="93" w:after="0" w:line="240" w:lineRule="auto"/>
        <w:ind w:right="129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1st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Bureau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9" w:lineRule="exact"/>
        <w:ind w:right="-20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总参三部一局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9" w:after="0" w:line="240" w:lineRule="auto"/>
        <w:ind w:left="81" w:right="61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Bureau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9" w:lineRule="exact"/>
        <w:ind w:left="-33" w:right="-5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总参三部二局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180" w:lineRule="exact"/>
        <w:ind w:left="81" w:right="61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21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9"/>
          <w:position w:val="-1"/>
        </w:rPr>
        <w:t>61398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3" w:after="0" w:line="240" w:lineRule="auto"/>
        <w:ind w:left="117" w:right="1739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5"/>
          <w:w w:val="100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otal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Bureaus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-32" w:right="158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Research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2"/>
        </w:rPr>
        <w:t>Institutes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280" w:left="960" w:right="960"/>
          <w:cols w:num="3" w:equalWidth="0">
            <w:col w:w="3984" w:space="1128"/>
            <w:col w:w="1067" w:space="1007"/>
            <w:col w:w="3134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2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782;width:10080;height:2" coordorigin="1080,10782" coordsize="10080,2">
              <v:shape style="position:absolute;left:1080;top:10782;width:10080;height:2" coordorigin="1080,10782" coordsize="10080,0" path="m1080,10782l11160,10782e" filled="f" stroked="t" strokeweight=".25pt" strokecolor="#233443">
                <v:path arrowok="t"/>
              </v:shape>
            </v:group>
            <v:group style="position:absolute;left:6614;top:8137;width:2;height:260" coordorigin="6614,8137" coordsize="2,260">
              <v:shape style="position:absolute;left:6614;top:8137;width:2;height:260" coordorigin="6614,8137" coordsize="0,260" path="m6614,8137l6614,8397e" filled="f" stroked="t" strokeweight="4pt" strokecolor="#830A2C">
                <v:path arrowok="t"/>
              </v:shape>
            </v:group>
            <v:group style="position:absolute;left:6473;top:3897;width:2;height:393" coordorigin="6473,3897" coordsize="2,393">
              <v:shape style="position:absolute;left:6473;top:3897;width:2;height:393" coordorigin="6473,3897" coordsize="0,393" path="m6473,3897l6473,4290e" filled="f" stroked="t" strokeweight="4pt" strokecolor="#6CCEF1">
                <v:path arrowok="t"/>
              </v:shape>
            </v:group>
            <v:group style="position:absolute;left:3138;top:4264;width:6778;height:13" coordorigin="3138,4264" coordsize="6778,13">
              <v:shape style="position:absolute;left:3138;top:4264;width:6778;height:13" coordorigin="3138,4264" coordsize="6778,13" path="m3138,4277l9917,4264e" filled="f" stroked="t" strokeweight="4pt" strokecolor="#6CCEF1">
                <v:path arrowok="t"/>
              </v:shape>
            </v:group>
            <v:group style="position:absolute;left:3178;top:4277;width:2;height:260" coordorigin="3178,4277" coordsize="2,260">
              <v:shape style="position:absolute;left:3178;top:4277;width:2;height:260" coordorigin="3178,4277" coordsize="0,260" path="m3178,4277l3178,4537e" filled="f" stroked="t" strokeweight="4pt" strokecolor="#6CCEF1">
                <v:path arrowok="t"/>
              </v:shape>
            </v:group>
            <v:group style="position:absolute;left:5405;top:4277;width:2;height:260" coordorigin="5405,4277" coordsize="2,260">
              <v:shape style="position:absolute;left:5405;top:4277;width:2;height:260" coordorigin="5405,4277" coordsize="0,260" path="m5405,4277l5405,4537e" filled="f" stroked="t" strokeweight="4pt" strokecolor="#6CCEF1">
                <v:path arrowok="t"/>
              </v:shape>
            </v:group>
            <v:group style="position:absolute;left:7657;top:4264;width:2;height:260" coordorigin="7657,4264" coordsize="2,260">
              <v:shape style="position:absolute;left:7657;top:4264;width:2;height:260" coordorigin="7657,4264" coordsize="0,260" path="m7657,4264l7657,4524e" filled="f" stroked="t" strokeweight="4pt" strokecolor="#6CCEF1">
                <v:path arrowok="t"/>
              </v:shape>
            </v:group>
            <v:group style="position:absolute;left:9878;top:4277;width:2;height:260" coordorigin="9878,4277" coordsize="2,260">
              <v:shape style="position:absolute;left:9878;top:4277;width:2;height:260" coordorigin="9878,4277" coordsize="0,260" path="m9878,4277l9878,4537e" filled="f" stroked="t" strokeweight="4pt" strokecolor="#6CCEF1">
                <v:path arrowok="t"/>
              </v:shape>
            </v:group>
            <v:group style="position:absolute;left:3167;top:5577;width:2;height:393" coordorigin="3167,5577" coordsize="2,393">
              <v:shape style="position:absolute;left:3167;top:5577;width:2;height:393" coordorigin="3167,5577" coordsize="0,393" path="m3167,5577l3167,5970e" filled="f" stroked="t" strokeweight="4pt" strokecolor="#6CCEF1">
                <v:path arrowok="t"/>
              </v:shape>
            </v:group>
            <v:group style="position:absolute;left:2118;top:5964;width:6778;height:13" coordorigin="2118,5964" coordsize="6778,13">
              <v:shape style="position:absolute;left:2118;top:5964;width:6778;height:13" coordorigin="2118,5964" coordsize="6778,13" path="m2118,5977l8896,5964e" filled="f" stroked="t" strokeweight="4pt" strokecolor="#6CCEF1">
                <v:path arrowok="t"/>
              </v:shape>
            </v:group>
            <v:group style="position:absolute;left:2158;top:5977;width:2;height:260" coordorigin="2158,5977" coordsize="2,260">
              <v:shape style="position:absolute;left:2158;top:5977;width:2;height:260" coordorigin="2158,5977" coordsize="0,260" path="m2158,5977l2158,6237e" filled="f" stroked="t" strokeweight="4pt" strokecolor="#6CCEF1">
                <v:path arrowok="t"/>
              </v:shape>
            </v:group>
            <v:group style="position:absolute;left:4385;top:5977;width:2;height:260" coordorigin="4385,5977" coordsize="2,260">
              <v:shape style="position:absolute;left:4385;top:5977;width:2;height:260" coordorigin="4385,5977" coordsize="0,260" path="m4385,5977l4385,6237e" filled="f" stroked="t" strokeweight="4pt" strokecolor="#6CCEF1">
                <v:path arrowok="t"/>
              </v:shape>
            </v:group>
            <v:group style="position:absolute;left:6636;top:5964;width:2;height:260" coordorigin="6636,5964" coordsize="2,260">
              <v:shape style="position:absolute;left:6636;top:5964;width:2;height:260" coordorigin="6636,5964" coordsize="0,260" path="m6636,5964l6636,6224e" filled="f" stroked="t" strokeweight="4pt" strokecolor="#6CCEF1">
                <v:path arrowok="t"/>
              </v:shape>
            </v:group>
            <v:group style="position:absolute;left:8858;top:5977;width:2;height:260" coordorigin="8858,5977" coordsize="2,260">
              <v:shape style="position:absolute;left:8858;top:5977;width:2;height:260" coordorigin="8858,5977" coordsize="0,260" path="m8858,5977l8858,6237e" filled="f" stroked="t" strokeweight="4pt" strokecolor="#6CCEF1">
                <v:path arrowok="t"/>
              </v:shape>
            </v:group>
            <v:group style="position:absolute;left:6614;top:7257;width:2;height:880" coordorigin="6614,7257" coordsize="2,880">
              <v:shape style="position:absolute;left:6614;top:7257;width:2;height:880" coordorigin="6614,7257" coordsize="0,880" path="m6614,7257l6614,8137e" filled="f" stroked="t" strokeweight="4pt" strokecolor="#6CCEF1">
                <v:path arrowok="t"/>
              </v:shape>
            </v:group>
            <v:group style="position:absolute;left:4348;top:8126;width:4560;height:9" coordorigin="4348,8126" coordsize="4560,9">
              <v:shape style="position:absolute;left:4348;top:8126;width:4560;height:9" coordorigin="4348,8126" coordsize="4560,9" path="m4348,8135l8908,8126e" filled="f" stroked="t" strokeweight="4pt" strokecolor="#6CCEF1">
                <v:path arrowok="t"/>
              </v:shape>
            </v:group>
            <v:group style="position:absolute;left:4388;top:8137;width:2;height:260" coordorigin="4388,8137" coordsize="2,260">
              <v:shape style="position:absolute;left:4388;top:8137;width:2;height:260" coordorigin="4388,8137" coordsize="0,260" path="m4388,8137l4388,8397e" filled="f" stroked="t" strokeweight="4pt" strokecolor="#6CCEF1">
                <v:path arrowok="t"/>
              </v:shape>
              <v:shape style="position:absolute;left:7771;top:8097;width:2175;height:2508" type="#_x0000_t75">
                <v:imagedata r:id="rId29" o:title=""/>
              </v:shape>
              <v:shape style="position:absolute;left:7778;top:6150;width:2222;height:1653" type="#_x0000_t75">
                <v:imagedata r:id="rId30" o:title=""/>
              </v:shape>
            </v:group>
            <v:group style="position:absolute;left:5200;top:2910;width:2467;height:987" coordorigin="5200,2910" coordsize="2467,987">
              <v:shape style="position:absolute;left:5200;top:2910;width:2467;height:987" coordorigin="5200,2910" coordsize="2467,987" path="m7427,2910l5418,2911,5352,2927,5295,2959,5249,3005,5217,3062,5201,3127,5200,3150,5201,3657,5209,3724,5236,3784,5278,3834,5331,3871,5394,3893,5440,3897,7449,3896,7515,3880,7572,3848,7618,3802,7650,3745,7666,3680,7667,3657,7666,3150,7657,3083,7630,3023,7589,2973,7535,2936,7472,2915,7427,2910e" filled="t" fillcolor="#6CCEF1" stroked="f">
                <v:path arrowok="t"/>
                <v:fill/>
              </v:shape>
            </v:group>
            <v:group style="position:absolute;left:5200;top:2910;width:2467;height:987" coordorigin="5200,2910" coordsize="2467,987">
              <v:shape style="position:absolute;left:5200;top:2910;width:2467;height:987" coordorigin="5200,2910" coordsize="2467,987" path="m7667,3657l7657,3724,7630,3785,7588,3834,7535,3871,7472,3893,5440,3897,5417,3896,5352,3880,5295,3848,5249,3802,5217,3745,5201,3679,5200,3150,5201,3127,5217,3062,5249,3005,5295,2959,5352,2927,5418,2911,7427,2910,7450,2911,7515,2927,7572,2959,7618,3005,7650,3062,7666,3128,7667,3657xe" filled="f" stroked="t" strokeweight="1.0pt" strokecolor="#6CCEF1">
                <v:path arrowok="t"/>
              </v:shape>
            </v:group>
            <v:group style="position:absolute;left:5280;top:3004;width:2467;height:987" coordorigin="5280,3004" coordsize="2467,987">
              <v:shape style="position:absolute;left:5280;top:3004;width:2467;height:987" coordorigin="5280,3004" coordsize="2467,987" path="m7507,3004l5498,3005,5432,3020,5375,3052,5329,3098,5297,3155,5281,3221,5280,3244,5281,3750,5289,3817,5316,3877,5358,3927,5411,3964,5474,3986,5520,3990,7529,3989,7595,3974,7652,3942,7698,3896,7730,3839,7746,3773,7747,3750,7746,3244,7737,3177,7710,3117,7669,3067,7615,3030,7552,3008,7507,3004e" filled="t" fillcolor="#FFFFFF" stroked="f">
                <v:path arrowok="t"/>
                <v:fill/>
              </v:shape>
            </v:group>
            <v:group style="position:absolute;left:5280;top:3004;width:2467;height:987" coordorigin="5280,3004" coordsize="2467,987">
              <v:shape style="position:absolute;left:5280;top:3004;width:2467;height:987" coordorigin="5280,3004" coordsize="2467,987" path="m7747,3750l7737,3818,7710,3878,7668,3928,7615,3965,7552,3986,5520,3990,5497,3989,5432,3974,5375,3941,5329,3895,5297,3838,5281,3773,5280,3244,5281,3221,5297,3155,5329,3098,5375,3052,5432,3020,5498,3005,7507,3004,7530,3005,7595,3021,7652,3053,7698,3099,7730,3156,7746,3221,7747,3750xe" filled="f" stroked="t" strokeweight="1.0pt" strokecolor="#6CCEF1">
                <v:path arrowok="t"/>
              </v:shape>
            </v:group>
            <v:group style="position:absolute;left:5280;top:3004;width:2467;height:987" coordorigin="5280,3004" coordsize="2467,987">
              <v:shape style="position:absolute;left:5280;top:3004;width:2467;height:987" coordorigin="5280,3004" coordsize="2467,987" path="m7747,3750l7737,3818,7710,3878,7668,3928,7615,3965,7552,3986,5520,3990,5497,3989,5432,3974,5375,3941,5329,3895,5297,3838,5281,3773,5280,3244,5281,3221,5297,3155,5329,3098,5375,3052,5432,3020,5498,3005,7507,3004,7530,3005,7595,3021,7652,3053,7698,3099,7730,3156,7746,3221,7747,3750xe" filled="f" stroked="t" strokeweight="1.0pt" strokecolor="#6CCEF1">
                <v:path arrowok="t"/>
              </v:shape>
            </v:group>
            <v:group style="position:absolute;left:2140;top:4517;width:1997;height:987" coordorigin="2140,4517" coordsize="1997,987">
              <v:shape style="position:absolute;left:2140;top:4517;width:1997;height:987" coordorigin="2140,4517" coordsize="1997,987" path="m3942,4517l2325,4517,2266,4532,2215,4567,2175,4619,2149,4683,2140,4757,2140,5275,2152,5348,2181,5410,2222,5460,2275,5492,2334,5504,3952,5503,4010,5489,4061,5454,4101,5402,4127,5337,4137,5264,4136,4746,4124,4673,4096,4610,4054,4561,4002,4529,3942,4517e" filled="t" fillcolor="#6CCEF1" stroked="f">
                <v:path arrowok="t"/>
                <v:fill/>
              </v:shape>
            </v:group>
            <v:group style="position:absolute;left:2140;top:4517;width:1997;height:987" coordorigin="2140,4517" coordsize="1997,987">
              <v:shape style="position:absolute;left:2140;top:4517;width:1997;height:987" coordorigin="2140,4517" coordsize="1997,987" path="m4137,5264l4127,5337,4101,5402,4061,5454,4010,5489,3952,5503,2334,5504,2314,5502,2256,5483,2207,5445,2169,5391,2146,5324,2140,4757,2141,4732,2156,4660,2187,4600,2231,4553,2285,4525,3942,4517,3963,4518,4021,4537,4070,4576,4107,4630,4130,4696,4137,5264xe" filled="f" stroked="t" strokeweight="1pt" strokecolor="#6CCEF1">
                <v:path arrowok="t"/>
              </v:shape>
            </v:group>
            <v:group style="position:absolute;left:2220;top:4597;width:1997;height:987" coordorigin="2220,4597" coordsize="1997,987">
              <v:shape style="position:absolute;left:2220;top:4597;width:1997;height:987" coordorigin="2220,4597" coordsize="1997,987" path="m4022,4597l2405,4597,2346,4612,2295,4647,2255,4699,2229,4763,2220,4837,2220,5355,2232,5428,2261,5490,2302,5540,2355,5572,2414,5584,4031,5583,4090,5569,4141,5534,4181,5482,4207,5417,4217,5344,4216,4826,4204,4753,4176,4690,4134,4641,4082,4609,4022,4597e" filled="t" fillcolor="#FFFFFF" stroked="f">
                <v:path arrowok="t"/>
                <v:fill/>
              </v:shape>
            </v:group>
            <v:group style="position:absolute;left:2220;top:4597;width:1997;height:987" coordorigin="2220,4597" coordsize="1997,987">
              <v:shape style="position:absolute;left:2220;top:4597;width:1997;height:987" coordorigin="2220,4597" coordsize="1997,987" path="m4217,5344l4207,5417,4181,5482,4141,5534,4090,5569,4031,5583,2414,5584,2394,5582,2336,5563,2287,5525,2249,5471,2226,5404,2220,4837,2221,4812,2236,4740,2267,4680,2311,4633,2365,4605,4022,4597,4043,4598,4101,4617,4150,4656,4187,4710,4210,4776,4217,5344xe" filled="f" stroked="t" strokeweight="1pt" strokecolor="#6CCEF1">
                <v:path arrowok="t"/>
              </v:shape>
            </v:group>
            <v:group style="position:absolute;left:4367;top:4517;width:1997;height:987" coordorigin="4367,4517" coordsize="1997,987">
              <v:shape style="position:absolute;left:4367;top:4517;width:1997;height:987" coordorigin="4367,4517" coordsize="1997,987" path="m6169,4517l4552,4517,4493,4532,4442,4567,4402,4619,4376,4683,4367,4757,4367,5275,4379,5348,4407,5410,4449,5460,4501,5492,4561,5504,6178,5503,6237,5489,6288,5454,6328,5402,6354,5338,6363,5264,6363,4746,6351,4673,6323,4610,6281,4561,6229,4529,6169,4517e" filled="t" fillcolor="#6CCEF1" stroked="f">
                <v:path arrowok="t"/>
                <v:fill/>
              </v:shape>
            </v:group>
            <v:group style="position:absolute;left:4367;top:4517;width:1997;height:987" coordorigin="4367,4517" coordsize="1997,987">
              <v:shape style="position:absolute;left:4367;top:4517;width:1997;height:987" coordorigin="4367,4517" coordsize="1997,987" path="m6363,5264l6354,5338,6328,5402,6288,5454,6237,5489,6178,5503,4561,5504,4540,5502,4483,5483,4434,5445,4396,5391,4373,5324,4367,4757,4368,4732,4383,4660,4414,4600,4458,4553,4512,4525,6169,4517,6190,4518,6247,4537,6296,4576,6334,4630,6357,4696,6363,5264xe" filled="f" stroked="t" strokeweight="1pt" strokecolor="#6CCEF1">
                <v:path arrowok="t"/>
              </v:shape>
            </v:group>
            <v:group style="position:absolute;left:4447;top:4597;width:1997;height:987" coordorigin="4447,4597" coordsize="1997,987">
              <v:shape style="position:absolute;left:4447;top:4597;width:1997;height:987" coordorigin="4447,4597" coordsize="1997,987" path="m6249,4597l4632,4597,4573,4612,4522,4647,4482,4699,4456,4763,4447,4837,4447,5355,4459,5428,4487,5490,4529,5540,4581,5572,4641,5584,6258,5583,6317,5569,6368,5534,6408,5482,6434,5418,6443,5344,6443,4826,6431,4753,6403,4690,6361,4641,6309,4609,6249,4597e" filled="t" fillcolor="#FFFFFF" stroked="f">
                <v:path arrowok="t"/>
                <v:fill/>
              </v:shape>
            </v:group>
            <v:group style="position:absolute;left:4447;top:4597;width:1997;height:987" coordorigin="4447,4597" coordsize="1997,987">
              <v:shape style="position:absolute;left:4447;top:4597;width:1997;height:987" coordorigin="4447,4597" coordsize="1997,987" path="m6443,5344l6434,5418,6408,5482,6368,5534,6317,5569,6258,5583,4641,5584,4620,5582,4563,5563,4514,5525,4476,5471,4453,5404,4447,4837,4448,4812,4463,4740,4494,4680,4538,4633,4592,4605,6249,4597,6270,4598,6327,4617,6376,4656,6414,4710,6437,4776,6443,5344xe" filled="f" stroked="t" strokeweight="1pt" strokecolor="#6CCEF1">
                <v:path arrowok="t"/>
              </v:shape>
            </v:group>
            <v:group style="position:absolute;left:6602;top:4517;width:1997;height:987" coordorigin="6602,4517" coordsize="1997,987">
              <v:shape style="position:absolute;left:6602;top:4517;width:1997;height:987" coordorigin="6602,4517" coordsize="1997,987" path="m8404,4517l6787,4517,6728,4532,6677,4567,6637,4619,6611,4683,6602,4757,6602,5275,6614,5348,6642,5410,6684,5460,6736,5492,6796,5504,8413,5503,8472,5489,8523,5454,8563,5402,8589,5338,8598,5264,8598,4746,8586,4673,8558,4610,8516,4561,8464,4529,8404,4517e" filled="t" fillcolor="#6CCEF1" stroked="f">
                <v:path arrowok="t"/>
                <v:fill/>
              </v:shape>
            </v:group>
            <v:group style="position:absolute;left:6602;top:4517;width:1997;height:987" coordorigin="6602,4517" coordsize="1997,987">
              <v:shape style="position:absolute;left:6602;top:4517;width:1997;height:987" coordorigin="6602,4517" coordsize="1997,987" path="m8598,5264l8589,5338,8563,5402,8523,5454,8472,5489,8413,5503,6796,5504,6775,5502,6718,5483,6669,5445,6631,5391,6608,5324,6602,4757,6603,4732,6618,4660,6649,4600,6693,4553,6747,4525,8404,4517,8425,4518,8482,4537,8531,4576,8569,4630,8592,4696,8598,5264xe" filled="f" stroked="t" strokeweight="1pt" strokecolor="#6CCEF1">
                <v:path arrowok="t"/>
              </v:shape>
            </v:group>
            <v:group style="position:absolute;left:6687;top:4597;width:1997;height:987" coordorigin="6687,4597" coordsize="1997,987">
              <v:shape style="position:absolute;left:6687;top:4597;width:1997;height:987" coordorigin="6687,4597" coordsize="1997,987" path="m8489,4597l6872,4597,6813,4612,6762,4647,6722,4699,6696,4763,6687,4837,6687,5355,6699,5428,6727,5490,6769,5540,6821,5572,6881,5584,8498,5583,8557,5569,8608,5534,8648,5482,8674,5417,8683,5344,8683,4826,8671,4753,8643,4690,8601,4641,8549,4609,8489,4597e" filled="t" fillcolor="#FFFFFF" stroked="f">
                <v:path arrowok="t"/>
                <v:fill/>
              </v:shape>
            </v:group>
            <v:group style="position:absolute;left:6687;top:4597;width:1997;height:987" coordorigin="6687,4597" coordsize="1997,987">
              <v:shape style="position:absolute;left:6687;top:4597;width:1997;height:987" coordorigin="6687,4597" coordsize="1997,987" path="m8683,5344l8674,5417,8648,5482,8608,5534,8557,5569,8498,5583,6881,5584,6860,5582,6803,5563,6754,5525,6716,5471,6693,5404,6687,4837,6688,4812,6703,4740,6734,4680,6778,4633,6832,4605,8489,4597,8510,4598,8567,4617,8616,4656,8654,4710,8677,4776,8683,5344xe" filled="f" stroked="t" strokeweight="1pt" strokecolor="#6CCEF1">
                <v:path arrowok="t"/>
              </v:shape>
            </v:group>
            <v:group style="position:absolute;left:8833;top:4537;width:1997;height:987" coordorigin="8833,4537" coordsize="1997,987">
              <v:shape style="position:absolute;left:8833;top:4537;width:1997;height:987" coordorigin="8833,4537" coordsize="1997,987" path="m10636,4537l9019,4537,8960,4552,8909,4587,8869,4639,8843,4703,8833,4777,8834,5295,8846,5368,8874,5430,8916,5480,8968,5512,9028,5524,10645,5523,10704,5509,10755,5474,10795,5422,10821,5358,10830,5284,10830,4766,10818,4693,10789,4630,10748,4581,10696,4549,10636,4537e" filled="t" fillcolor="#6CCEF1" stroked="f">
                <v:path arrowok="t"/>
                <v:fill/>
              </v:shape>
            </v:group>
            <v:group style="position:absolute;left:8833;top:4537;width:1997;height:987" coordorigin="8833,4537" coordsize="1997,987">
              <v:shape style="position:absolute;left:8833;top:4537;width:1997;height:987" coordorigin="8833,4537" coordsize="1997,987" path="m10830,5284l10821,5358,10795,5422,10755,5474,10704,5509,10645,5523,9028,5524,9007,5522,8949,5503,8900,5465,8863,5411,8840,5344,8833,4777,8834,4752,8850,4680,8881,4620,8925,4573,8979,4545,10636,4537,10656,4538,10714,4557,10763,4596,10801,4650,10824,4716,10830,5284xe" filled="f" stroked="t" strokeweight="1pt" strokecolor="#6CCEF1">
                <v:path arrowok="t"/>
              </v:shape>
            </v:group>
            <v:group style="position:absolute;left:8933;top:4625;width:1997;height:987" coordorigin="8933,4625" coordsize="1997,987">
              <v:shape style="position:absolute;left:8933;top:4625;width:1997;height:987" coordorigin="8933,4625" coordsize="1997,987" path="m10736,4625l9118,4625,9060,4640,9009,4675,8969,4726,8943,4791,8933,4865,8934,5383,8946,5455,8974,5518,9016,5568,9068,5600,9128,5611,10745,5611,10804,5596,10855,5561,10895,5510,10921,5445,10930,5371,10930,4853,10918,4781,10889,4718,10848,4669,10795,4636,10736,4625e" filled="t" fillcolor="#FFFFFF" stroked="f">
                <v:path arrowok="t"/>
                <v:fill/>
              </v:shape>
            </v:group>
            <v:group style="position:absolute;left:8933;top:4625;width:1997;height:987" coordorigin="8933,4625" coordsize="1997,987">
              <v:shape style="position:absolute;left:8933;top:4625;width:1997;height:987" coordorigin="8933,4625" coordsize="1997,987" path="m10930,5371l10921,5445,10895,5510,10855,5561,10804,5596,10745,5611,9128,5611,9107,5610,9049,5591,9000,5553,8963,5498,8940,5432,8933,4865,8934,4839,8950,4768,8981,4708,9025,4661,9079,4632,10736,4625,10756,4626,10814,4645,10863,4683,10901,4738,10924,4804,10930,5371xe" filled="f" stroked="t" strokeweight="1pt" strokecolor="#6CCEF1">
                <v:path arrowok="t"/>
              </v:shape>
            </v:group>
            <v:group style="position:absolute;left:1090;top:6210;width:1997;height:987" coordorigin="1090,6210" coordsize="1997,987">
              <v:shape style="position:absolute;left:1090;top:6210;width:1997;height:987" coordorigin="1090,6210" coordsize="1997,987" path="m2892,6210l1275,6211,1216,6225,1165,6260,1125,6312,1099,6377,1090,6450,1090,6968,1102,7041,1131,7104,1172,7153,1225,7185,1284,7197,2902,7197,2960,7182,3011,7147,3051,7095,3077,7031,3087,6957,3086,6439,3074,6366,3046,6304,3004,6254,2952,6222,2892,6210e" filled="t" fillcolor="#6CCEF1" stroked="f">
                <v:path arrowok="t"/>
                <v:fill/>
              </v:shape>
            </v:group>
            <v:group style="position:absolute;left:1090;top:6210;width:1997;height:987" coordorigin="1090,6210" coordsize="1997,987">
              <v:shape style="position:absolute;left:1090;top:6210;width:1997;height:987" coordorigin="1090,6210" coordsize="1997,987" path="m3087,6957l3077,7031,3051,7095,3011,7147,2960,7182,2902,7197,1284,7197,1264,7196,1206,7177,1157,7138,1119,7084,1096,7018,1090,6450,1091,6425,1106,6354,1137,6293,1181,6247,1235,6218,2892,6210,2913,6212,2971,6231,3020,6269,3057,6323,3080,6390,3087,6957xe" filled="f" stroked="t" strokeweight="1pt" strokecolor="#6CCEF1">
                <v:path arrowok="t"/>
              </v:shape>
            </v:group>
            <v:group style="position:absolute;left:1170;top:6290;width:1997;height:987" coordorigin="1170,6290" coordsize="1997,987">
              <v:shape style="position:absolute;left:1170;top:6290;width:1997;height:987" coordorigin="1170,6290" coordsize="1997,987" path="m2972,6290l1355,6291,1296,6305,1245,6340,1205,6392,1179,6457,1170,6530,1170,7048,1182,7121,1211,7184,1252,7233,1305,7265,1364,7277,2982,7277,3040,7262,3091,7227,3131,7175,3157,7111,3167,7037,3166,6519,3154,6446,3126,6384,3084,6334,3032,6302,2972,6290e" filled="t" fillcolor="#FFFFFF" stroked="f">
                <v:path arrowok="t"/>
                <v:fill/>
              </v:shape>
            </v:group>
            <v:group style="position:absolute;left:1170;top:6290;width:1997;height:987" coordorigin="1170,6290" coordsize="1997,987">
              <v:shape style="position:absolute;left:1170;top:6290;width:1997;height:987" coordorigin="1170,6290" coordsize="1997,987" path="m3167,7037l3157,7111,3131,7175,3091,7227,3040,7262,2982,7277,1364,7277,1344,7276,1286,7257,1237,7218,1199,7164,1176,7098,1170,6530,1171,6505,1186,6434,1217,6373,1261,6327,1315,6298,2972,6290,2993,6292,3051,6311,3100,6349,3137,6403,3160,6470,3167,7037xe" filled="f" stroked="t" strokeweight="1pt" strokecolor="#6CCEF1">
                <v:path arrowok="t"/>
              </v:shape>
            </v:group>
            <v:group style="position:absolute;left:3318;top:6210;width:1997;height:987" coordorigin="3318,6210" coordsize="1997,987">
              <v:shape style="position:absolute;left:3318;top:6210;width:1997;height:987" coordorigin="3318,6210" coordsize="1997,987" path="m5181,6210l3559,6211,3482,6222,3420,6250,3372,6292,3340,6345,3322,6406,3318,6450,3319,6968,3331,7041,3359,7104,3401,7153,3453,7185,3513,7197,5130,7197,5189,7182,5240,7147,5280,7095,5306,7031,5315,6957,5314,6450,5306,6374,5279,6303,5242,6249,5192,6212,5181,6210e" filled="t" fillcolor="#6CCEF1" stroked="f">
                <v:path arrowok="t"/>
                <v:fill/>
              </v:shape>
            </v:group>
            <v:group style="position:absolute;left:3318;top:6210;width:1997;height:987" coordorigin="3318,6210" coordsize="1997,987">
              <v:shape style="position:absolute;left:3318;top:6210;width:1997;height:987" coordorigin="3318,6210" coordsize="1997,987" path="m5315,6957l5306,7031,5280,7095,5240,7147,5189,7182,5130,7197,3513,7197,3492,7196,3434,7177,3385,7138,3348,7084,3325,7018,3318,6450,3319,6428,3332,6364,3360,6308,3402,6263,3460,6230,3532,6213,5181,6210,5192,6212,5242,6249,5279,6303,5306,6374,5315,6957xe" filled="f" stroked="t" strokeweight="1pt" strokecolor="#6CCEF1">
                <v:path arrowok="t"/>
              </v:shape>
            </v:group>
            <v:group style="position:absolute;left:3408;top:6290;width:1997;height:987" coordorigin="3408,6290" coordsize="1997,987">
              <v:shape style="position:absolute;left:3408;top:6290;width:1997;height:987" coordorigin="3408,6290" coordsize="1997,987" path="m5211,6290l3593,6291,3535,6305,3484,6340,3444,6392,3418,6457,3408,6530,3409,7048,3421,7121,3449,7184,3491,7233,3543,7265,3603,7277,5220,7277,5279,7262,5330,7227,5369,7175,5396,7111,5405,7037,5405,6519,5393,6446,5364,6384,5323,6334,5270,6302,5211,6290e" filled="t" fillcolor="#FFFFFF" stroked="f">
                <v:path arrowok="t"/>
                <v:fill/>
              </v:shape>
            </v:group>
            <v:group style="position:absolute;left:3408;top:6290;width:1997;height:987" coordorigin="3408,6290" coordsize="1997,987">
              <v:shape style="position:absolute;left:3408;top:6290;width:1997;height:987" coordorigin="3408,6290" coordsize="1997,987" path="m5405,7037l5396,7111,5369,7175,5330,7227,5279,7262,5220,7277,3603,7277,3582,7276,3524,7257,3475,7218,3438,7164,3415,7098,3408,6530,3409,6505,3425,6434,3456,6373,3500,6327,3554,6298,5211,6290,5231,6292,5289,6311,5338,6349,5376,6403,5399,6470,5405,7037xe" filled="f" stroked="t" strokeweight="1pt" strokecolor="#6CCEF1">
                <v:path arrowok="t"/>
              </v:shape>
            </v:group>
            <v:group style="position:absolute;left:5572;top:6190;width:1997;height:987" coordorigin="5572,6190" coordsize="1997,987">
              <v:shape style="position:absolute;left:5572;top:6190;width:1997;height:987" coordorigin="5572,6190" coordsize="1997,987" path="m7374,6190l5757,6191,5698,6205,5648,6240,5608,6292,5581,6357,5572,6430,5572,6948,5584,7021,5613,7084,5654,7133,5707,7165,5766,7177,7384,7177,7442,7162,7493,7127,7533,7075,7559,7011,7569,6937,7569,6419,7557,6346,7528,6284,7486,6234,7434,6202,7374,6190e" filled="t" fillcolor="#6CCEF1" stroked="f">
                <v:path arrowok="t"/>
                <v:fill/>
              </v:shape>
            </v:group>
            <v:group style="position:absolute;left:5572;top:6190;width:1997;height:987" coordorigin="5572,6190" coordsize="1997,987">
              <v:shape style="position:absolute;left:5572;top:6190;width:1997;height:987" coordorigin="5572,6190" coordsize="1997,987" path="m7569,6937l7559,7011,7533,7075,7493,7127,7442,7162,7384,7177,5766,7177,5746,7176,5688,7157,5639,7118,5602,7064,5578,6998,5572,6430,5573,6405,5588,6334,5620,6273,5663,6227,5717,6198,7374,6190,7395,6192,7453,6211,7502,6249,7539,6303,7563,6370,7569,6937xe" filled="f" stroked="t" strokeweight="1pt" strokecolor="#6CCEF1">
                <v:path arrowok="t"/>
              </v:shape>
            </v:group>
            <v:group style="position:absolute;left:5681;top:6270;width:1997;height:987" coordorigin="5681,6270" coordsize="1997,987">
              <v:shape style="position:absolute;left:5681;top:6270;width:1997;height:987" coordorigin="5681,6270" coordsize="1997,987" path="m7484,6270l5866,6271,5808,6285,5757,6320,5717,6372,5691,6437,5681,6510,5681,7028,5693,7101,5722,7164,5764,7213,5816,7245,5875,7257,7493,7257,7552,7242,7602,7207,7642,7155,7669,7091,7678,7017,7678,6499,7666,6426,7637,6364,7596,6314,7543,6282,7484,6270e" filled="t" fillcolor="#FFFFFF" stroked="f">
                <v:path arrowok="t"/>
                <v:fill/>
              </v:shape>
            </v:group>
            <v:group style="position:absolute;left:5681;top:6270;width:1997;height:987" coordorigin="5681,6270" coordsize="1997,987">
              <v:shape style="position:absolute;left:5681;top:6270;width:1997;height:987" coordorigin="5681,6270" coordsize="1997,987" path="m7678,7017l7669,7091,7642,7155,7602,7207,7552,7242,7493,7257,5875,7257,5855,7256,5797,7237,5748,7198,5711,7144,5687,7078,5681,6510,5682,6485,5698,6414,5729,6353,5773,6307,5826,6278,7484,6270,7504,6272,7562,6291,7611,6329,7648,6383,7672,6450,7678,7017xe" filled="f" stroked="t" strokeweight="1pt" strokecolor="#6CCEF1">
                <v:path arrowok="t"/>
              </v:shape>
            </v:group>
            <v:group style="position:absolute;left:3332;top:8390;width:1997;height:987" coordorigin="3332,8390" coordsize="1997,987">
              <v:shape style="position:absolute;left:3332;top:8390;width:1997;height:987" coordorigin="3332,8390" coordsize="1997,987" path="m5134,8390l3517,8391,3458,8405,3407,8440,3367,8492,3341,8557,3332,8630,3332,9148,3344,9221,3372,9284,3414,9333,3466,9365,3526,9377,5143,9377,5202,9362,5253,9327,5293,9275,5319,9211,5328,9137,5328,8619,5316,8546,5288,8484,5246,8434,5194,8402,5134,8390e" filled="t" fillcolor="#6CCEF1" stroked="f">
                <v:path arrowok="t"/>
                <v:fill/>
              </v:shape>
            </v:group>
            <v:group style="position:absolute;left:3332;top:8390;width:1997;height:987" coordorigin="3332,8390" coordsize="1997,987">
              <v:shape style="position:absolute;left:3332;top:8390;width:1997;height:987" coordorigin="3332,8390" coordsize="1997,987" path="m5328,9137l5319,9211,5293,9275,5253,9327,5202,9362,5143,9377,3526,9377,3505,9376,3448,9357,3399,9318,3361,9264,3338,9198,3332,8630,3333,8605,3348,8534,3379,8473,3423,8427,3477,8398,5134,8390,5155,8392,5212,8411,5261,8449,5299,8503,5322,8570,5328,9137xe" filled="f" stroked="t" strokeweight="1pt" strokecolor="#6CCEF1">
                <v:path arrowok="t"/>
              </v:shape>
            </v:group>
            <v:group style="position:absolute;left:3412;top:8470;width:1997;height:987" coordorigin="3412,8470" coordsize="1997,987">
              <v:shape style="position:absolute;left:3412;top:8470;width:1997;height:987" coordorigin="3412,8470" coordsize="1997,987" path="m5214,8470l3597,8471,3538,8485,3487,8520,3447,8572,3421,8637,3412,8710,3412,9228,3424,9301,3452,9364,3494,9413,3546,9445,3606,9457,5223,9457,5282,9442,5333,9407,5373,9355,5399,9291,5408,9217,5408,8699,5396,8626,5368,8564,5326,8514,5274,8482,5214,8470e" filled="t" fillcolor="#FFFFFF" stroked="f">
                <v:path arrowok="t"/>
                <v:fill/>
              </v:shape>
            </v:group>
            <v:group style="position:absolute;left:3412;top:8470;width:1997;height:987" coordorigin="3412,8470" coordsize="1997,987">
              <v:shape style="position:absolute;left:3412;top:8470;width:1997;height:987" coordorigin="3412,8470" coordsize="1997,987" path="m5408,9217l5399,9291,5373,9355,5333,9407,5282,9442,5223,9457,3606,9457,3585,9456,3528,9437,3479,9398,3441,9344,3418,9278,3412,8710,3413,8685,3428,8614,3459,8553,3503,8507,3557,8478,5214,8470,5235,8472,5292,8491,5341,8529,5379,8583,5402,8650,5408,9217xe" filled="f" stroked="t" strokeweight="1pt" strokecolor="#6CCEF1">
                <v:path arrowok="t"/>
              </v:shape>
            </v:group>
            <v:group style="position:absolute;left:3412;top:8470;width:1997;height:987" coordorigin="3412,8470" coordsize="1997,987">
              <v:shape style="position:absolute;left:3412;top:8470;width:1997;height:987" coordorigin="3412,8470" coordsize="1997,987" path="m5408,9217l5399,9291,5373,9355,5333,9407,5282,9442,5223,9457,3606,9457,3585,9456,3528,9437,3479,9398,3441,9344,3418,9278,3412,8710,3413,8685,3428,8614,3459,8553,3503,8507,3557,8478,5214,8470,5235,8472,5292,8491,5341,8529,5379,8583,5402,8650,5408,9217xe" filled="f" stroked="t" strokeweight="1.0pt" strokecolor="#6CCEF1">
                <v:path arrowok="t"/>
              </v:shape>
            </v:group>
            <v:group style="position:absolute;left:5556;top:8390;width:1997;height:987" coordorigin="5556,8390" coordsize="1997,987">
              <v:shape style="position:absolute;left:5556;top:8390;width:1997;height:987" coordorigin="5556,8390" coordsize="1997,987" path="m7358,8390l5741,8391,5682,8405,5632,8440,5592,8492,5565,8557,5556,8630,5556,9148,5568,9221,5597,9284,5638,9333,5691,9365,5750,9377,7368,9377,7426,9362,7477,9327,7517,9275,7543,9211,7553,9137,7553,8619,7541,8546,7512,8484,7470,8434,7418,8402,7358,8390e" filled="t" fillcolor="#830A2C" stroked="f">
                <v:path arrowok="t"/>
                <v:fill/>
              </v:shape>
            </v:group>
            <v:group style="position:absolute;left:5556;top:8390;width:1997;height:987" coordorigin="5556,8390" coordsize="1997,987">
              <v:shape style="position:absolute;left:5556;top:8390;width:1997;height:987" coordorigin="5556,8390" coordsize="1997,987" path="m7553,9137l7543,9211,7517,9275,7477,9327,7426,9362,7368,9377,5750,9377,5730,9376,5672,9357,5623,9318,5586,9264,5562,9198,5556,8630,5557,8605,5572,8534,5604,8473,5647,8427,5701,8398,7358,8390,7379,8392,7437,8411,7486,8449,7523,8503,7547,8570,7553,9137xe" filled="f" stroked="t" strokeweight="1pt" strokecolor="#83142E">
                <v:path arrowok="t"/>
              </v:shape>
            </v:group>
            <v:group style="position:absolute;left:5636;top:8470;width:1997;height:987" coordorigin="5636,8470" coordsize="1997,987">
              <v:shape style="position:absolute;left:5636;top:8470;width:1997;height:987" coordorigin="5636,8470" coordsize="1997,987" path="m7438,8470l5821,8471,5762,8485,5712,8520,5672,8572,5645,8637,5636,8710,5636,9228,5648,9301,5677,9364,5718,9413,5771,9445,5830,9457,7448,9457,7506,9442,7557,9407,7597,9355,7623,9291,7633,9217,7633,8699,7621,8626,7592,8564,7550,8514,7498,8482,7438,8470e" filled="t" fillcolor="#FFFFFF" stroked="f">
                <v:path arrowok="t"/>
                <v:fill/>
              </v:shape>
            </v:group>
            <v:group style="position:absolute;left:5636;top:8470;width:1997;height:987" coordorigin="5636,8470" coordsize="1997,987">
              <v:shape style="position:absolute;left:5636;top:8470;width:1997;height:987" coordorigin="5636,8470" coordsize="1997,987" path="m7633,9217l7623,9291,7597,9355,7557,9407,7506,9442,7448,9457,5830,9457,5810,9456,5752,9437,5703,9398,5666,9344,5642,9278,5636,8710,5637,8685,5652,8614,5684,8553,5727,8507,5781,8478,7438,8470,7459,8472,7517,8491,7566,8529,7603,8583,7627,8650,7633,9217xe" filled="f" stroked="t" strokeweight="1pt" strokecolor="#830A2C">
                <v:path arrowok="t"/>
              </v:shape>
            </v:group>
            <v:group style="position:absolute;left:1080;top:12214;width:10080;height:2" coordorigin="1080,12214" coordsize="10080,2">
              <v:shape style="position:absolute;left:1080;top:12214;width:10080;height:2" coordorigin="1080,12214" coordsize="10080,0" path="m1080,12214l11160,12214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6" w:lineRule="exact"/>
        <w:ind w:left="12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8"/>
          <w:b/>
          <w:bCs/>
          <w:position w:val="-1"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108"/>
          <w:b/>
          <w:bCs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position</w:t>
      </w:r>
      <w:r>
        <w:rPr>
          <w:rFonts w:ascii="Arial" w:hAnsi="Arial" w:cs="Arial" w:eastAsia="Arial"/>
          <w:sz w:val="20"/>
          <w:szCs w:val="20"/>
          <w:color w:val="233443"/>
          <w:spacing w:val="-5"/>
          <w:w w:val="9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within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9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11"/>
          <w:szCs w:val="11"/>
          <w:color w:val="233443"/>
          <w:spacing w:val="0"/>
          <w:w w:val="116"/>
          <w:position w:val="6"/>
        </w:rPr>
        <w:t>11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20" w:right="29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8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3rd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department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5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mission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roughly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blend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missions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assigned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U.S.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National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Agenc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3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Defense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Language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Institute,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parts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Defense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Systems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Agenc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20" w:right="95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9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 </w:t>
      </w:r>
      <w:r>
        <w:rPr>
          <w:rFonts w:ascii="Arial" w:hAnsi="Arial" w:cs="Arial" w:eastAsia="Arial"/>
          <w:sz w:val="9"/>
          <w:szCs w:val="9"/>
          <w:color w:val="231F20"/>
          <w:spacing w:val="5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Bryan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Krekel,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Patton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Adams,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George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Bakos,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“Occupying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High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Ground: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Capabilities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Operations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Espionage,”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Prepared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U.S.-China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Economic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Review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Commission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by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Northrop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Grumman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Corp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47,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31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uscc.gov/RFP/2012/USCC%20Report_Chinese_CapabilitiesforComputer_NetworkOperationsandCyberEspionage.pdf,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20" w:right="310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10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Ian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Easton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Mark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A.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Stokes,</w:t>
      </w:r>
      <w:r>
        <w:rPr>
          <w:rFonts w:ascii="Arial" w:hAnsi="Arial" w:cs="Arial" w:eastAsia="Arial"/>
          <w:sz w:val="16"/>
          <w:szCs w:val="16"/>
          <w:color w:val="231F20"/>
          <w:spacing w:val="-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“China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4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Electronic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Intelligence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Satellite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Developments: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Implications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U.S.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Air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Naval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Operations,”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Project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20" w:right="168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2049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Institute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(2011):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5,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32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http://project2049.net/documents/china_electronic_intelligence_elint_satellite_developments_easton_stokes.pdf,</w:t>
        </w:r>
        <w:r>
          <w:rPr>
            <w:rFonts w:ascii="Arial" w:hAnsi="Arial" w:cs="Arial" w:eastAsia="Arial"/>
            <w:sz w:val="16"/>
            <w:szCs w:val="16"/>
            <w:color w:val="231F20"/>
            <w:spacing w:val="2"/>
            <w:w w:val="95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accessed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120" w:right="8929"/>
        <w:jc w:val="both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50" w:lineRule="auto"/>
        <w:ind w:left="120" w:right="24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11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James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C.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Mulvenon</w:t>
      </w:r>
      <w:r>
        <w:rPr>
          <w:rFonts w:ascii="Arial" w:hAnsi="Arial" w:cs="Arial" w:eastAsia="Arial"/>
          <w:sz w:val="16"/>
          <w:szCs w:val="16"/>
          <w:color w:val="231F20"/>
          <w:spacing w:val="3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Andrew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N.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D.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ang,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editors,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i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Organization: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Reference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i/>
          <w:position w:val="0"/>
        </w:rPr>
        <w:t>V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olume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v1.0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(Santa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Monica,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CA: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RAND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Corporation,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2002),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96,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33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.rand.org/pubs/conf_proceedings/CF182.html,</w:t>
        </w:r>
        <w:r>
          <w:rPr>
            <w:rFonts w:ascii="Arial" w:hAnsi="Arial" w:cs="Arial" w:eastAsia="Arial"/>
            <w:sz w:val="16"/>
            <w:szCs w:val="16"/>
            <w:color w:val="231F20"/>
            <w:spacing w:val="42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60" w:right="96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Inferring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6"/>
        </w:rPr>
        <w:t>Computer</w:t>
      </w:r>
      <w:r>
        <w:rPr>
          <w:rFonts w:ascii="Arial" w:hAnsi="Arial" w:cs="Arial" w:eastAsia="Arial"/>
          <w:sz w:val="26"/>
          <w:szCs w:val="26"/>
          <w:color w:val="830A2C"/>
          <w:spacing w:val="10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Network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140" w:lineRule="auto"/>
        <w:ind w:left="100" w:right="-87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95"/>
        </w:rPr>
        <w:t>Operations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5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Mission</w:t>
      </w:r>
      <w:r>
        <w:rPr>
          <w:rFonts w:ascii="Arial" w:hAnsi="Arial" w:cs="Arial" w:eastAsia="Arial"/>
          <w:sz w:val="26"/>
          <w:szCs w:val="26"/>
          <w:color w:val="830A2C"/>
          <w:spacing w:val="-1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Capabilities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of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Unit</w:t>
      </w:r>
      <w:r>
        <w:rPr>
          <w:rFonts w:ascii="Arial" w:hAnsi="Arial" w:cs="Arial" w:eastAsia="Arial"/>
          <w:sz w:val="26"/>
          <w:szCs w:val="26"/>
          <w:color w:val="830A2C"/>
          <w:spacing w:val="3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61398</w:t>
      </w:r>
      <w:r>
        <w:rPr>
          <w:rFonts w:ascii="Arial" w:hAnsi="Arial" w:cs="Arial" w:eastAsia="Arial"/>
          <w:sz w:val="26"/>
          <w:szCs w:val="26"/>
          <w:color w:val="830A2C"/>
          <w:spacing w:val="72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8"/>
        </w:rPr>
        <w:t>(61398</w:t>
      </w:r>
      <w:r>
        <w:rPr>
          <w:rFonts w:ascii="Microsoft JhengHei" w:hAnsi="Microsoft JhengHei" w:cs="Microsoft JhengHei" w:eastAsia="Microsoft JhengHei"/>
          <w:sz w:val="26"/>
          <w:szCs w:val="26"/>
          <w:color w:val="830A2C"/>
          <w:spacing w:val="0"/>
          <w:w w:val="100"/>
        </w:rPr>
        <w:t>部队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)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1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78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confirm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89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Cover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Designator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(MUCD)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12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1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tasked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(CNO).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13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71" w:lineRule="auto"/>
        <w:ind w:left="100" w:right="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Project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Institute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“appears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function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Third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Department`s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premier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entity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States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Canada,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focusing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political,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economic,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military-related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intelligence.”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14</w:t>
      </w:r>
      <w:r>
        <w:rPr>
          <w:rFonts w:ascii="Arial" w:hAnsi="Arial" w:cs="Arial" w:eastAsia="Arial"/>
          <w:sz w:val="11"/>
          <w:szCs w:val="11"/>
          <w:color w:val="231F20"/>
          <w:spacing w:val="10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supports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CNO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limited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Canada,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extend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primary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language.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M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18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3"/>
          <w:b/>
          <w:bCs/>
        </w:rPr>
        <w:t>CD?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right="5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MUCDs,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five-digit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numerical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sequences,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basic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anonymity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question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standardized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facilitates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(e.g.,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5"/>
        </w:rPr>
        <w:t>“Unit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81356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objective,”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versus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“1st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Battalion,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right="47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125th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Division,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Army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objective”).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Cover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Designators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official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publications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question.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MUCD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numbers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44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displayed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barracks,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clothing,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flags,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stationar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78" w:lineRule="auto"/>
        <w:ind w:right="488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Source:</w:t>
      </w:r>
      <w:r>
        <w:rPr>
          <w:rFonts w:ascii="Arial" w:hAnsi="Arial" w:cs="Arial" w:eastAsia="Arial"/>
          <w:sz w:val="18"/>
          <w:szCs w:val="18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The</w:t>
      </w:r>
      <w:r>
        <w:rPr>
          <w:rFonts w:ascii="Arial" w:hAnsi="Arial" w:cs="Arial" w:eastAsia="Arial"/>
          <w:sz w:val="18"/>
          <w:szCs w:val="18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Chinese</w:t>
      </w:r>
      <w:r>
        <w:rPr>
          <w:rFonts w:ascii="Arial" w:hAnsi="Arial" w:cs="Arial" w:eastAsia="Arial"/>
          <w:sz w:val="18"/>
          <w:szCs w:val="18"/>
          <w:color w:val="231F20"/>
          <w:spacing w:val="-3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Army</w:t>
      </w:r>
      <w:r>
        <w:rPr>
          <w:rFonts w:ascii="Arial" w:hAnsi="Arial" w:cs="Arial" w:eastAsia="Arial"/>
          <w:sz w:val="18"/>
          <w:szCs w:val="18"/>
          <w:color w:val="231F20"/>
          <w:spacing w:val="12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16"/>
          <w:w w:val="93"/>
          <w:i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oday:</w:t>
      </w:r>
      <w:r>
        <w:rPr>
          <w:rFonts w:ascii="Arial" w:hAnsi="Arial" w:cs="Arial" w:eastAsia="Arial"/>
          <w:sz w:val="18"/>
          <w:szCs w:val="18"/>
          <w:color w:val="231F20"/>
          <w:spacing w:val="-1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16"/>
          <w:w w:val="93"/>
          <w:i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radition</w:t>
      </w:r>
      <w:r>
        <w:rPr>
          <w:rFonts w:ascii="Arial" w:hAnsi="Arial" w:cs="Arial" w:eastAsia="Arial"/>
          <w:sz w:val="18"/>
          <w:szCs w:val="18"/>
          <w:color w:val="231F20"/>
          <w:spacing w:val="17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12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90"/>
          <w:i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  <w:i/>
        </w:rPr>
        <w:t>ransformation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for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the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21st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  <w:i/>
        </w:rPr>
        <w:t>Century</w:t>
      </w:r>
      <w:r>
        <w:rPr>
          <w:rFonts w:ascii="Arial" w:hAnsi="Arial" w:cs="Arial" w:eastAsia="Arial"/>
          <w:sz w:val="18"/>
          <w:szCs w:val="18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—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  <w:i/>
        </w:rPr>
        <w:t>Dennis</w:t>
      </w:r>
      <w:r>
        <w:rPr>
          <w:rFonts w:ascii="Arial" w:hAnsi="Arial" w:cs="Arial" w:eastAsia="Arial"/>
          <w:sz w:val="18"/>
          <w:szCs w:val="18"/>
          <w:color w:val="231F20"/>
          <w:spacing w:val="3"/>
          <w:w w:val="94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J.</w:t>
      </w:r>
      <w:r>
        <w:rPr>
          <w:rFonts w:ascii="Arial" w:hAnsi="Arial" w:cs="Arial" w:eastAsia="Arial"/>
          <w:sz w:val="18"/>
          <w:szCs w:val="18"/>
          <w:color w:val="231F20"/>
          <w:spacing w:val="-11"/>
          <w:w w:val="100"/>
          <w:i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i/>
        </w:rPr>
        <w:t>Blasko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pgNumType w:start="9"/>
          <w:pgMar w:footer="751" w:header="0" w:top="1480" w:bottom="940" w:left="980" w:right="960"/>
          <w:footerReference w:type="default" r:id="rId34"/>
          <w:pgSz w:w="12240" w:h="15840"/>
          <w:cols w:num="2" w:equalWidth="0">
            <w:col w:w="4167" w:space="793"/>
            <w:col w:w="5340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2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9269;width:10080;height:2" coordorigin="1080,9269" coordsize="10080,2">
              <v:shape style="position:absolute;left:1080;top:9269;width:10080;height:2" coordorigin="1080,9269" coordsize="10080,0" path="m1080,9269l11160,9269e" filled="f" stroked="t" strokeweight=".25pt" strokecolor="#233443">
                <v:path arrowok="t"/>
              </v:shape>
              <v:shape style="position:absolute;left:1080;top:8510;width:5233;height:710" type="#_x0000_t75">
                <v:imagedata r:id="rId35" o:title=""/>
              </v:shape>
            </v:group>
            <v:group style="position:absolute;left:1080;top:11344;width:10080;height:2" coordorigin="1080,11344" coordsize="10080,2">
              <v:shape style="position:absolute;left:1080;top:11344;width:10080;height:2" coordorigin="1080,11344" coordsize="10080,0" path="m1080,11344l11160,11344e" filled="f" stroked="t" strokeweight=".25pt" strokecolor="#231F20">
                <v:path arrowok="t"/>
              </v:shape>
              <v:shape style="position:absolute;left:5580;top:1620;width:5580;height:4459" type="#_x0000_t75">
                <v:imagedata r:id="rId36" o:title=""/>
              </v:shape>
            </v:group>
            <v:group style="position:absolute;left:5580;top:1650;width:5580;height:2" coordorigin="5580,1650" coordsize="5580,2">
              <v:shape style="position:absolute;left:5580;top:1650;width:5580;height:2" coordorigin="5580,1650" coordsize="5580,0" path="m5580,1650l11160,1650e" filled="f" stroked="t" strokeweight="3pt" strokecolor="#830A2C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Identifying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22"/>
          <w:szCs w:val="22"/>
          <w:color w:val="830A2C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3rd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Department,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2nd</w:t>
      </w:r>
      <w:r>
        <w:rPr>
          <w:rFonts w:ascii="Arial" w:hAnsi="Arial" w:cs="Arial" w:eastAsia="Arial"/>
          <w:sz w:val="22"/>
          <w:szCs w:val="22"/>
          <w:color w:val="830A2C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Bureau</w:t>
      </w:r>
      <w:r>
        <w:rPr>
          <w:rFonts w:ascii="Arial" w:hAnsi="Arial" w:cs="Arial" w:eastAsia="Arial"/>
          <w:sz w:val="22"/>
          <w:szCs w:val="22"/>
          <w:color w:val="830A2C"/>
          <w:spacing w:val="37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7"/>
          <w:b/>
          <w:bCs/>
        </w:rPr>
        <w:t>as</w:t>
      </w:r>
      <w:r>
        <w:rPr>
          <w:rFonts w:ascii="Arial" w:hAnsi="Arial" w:cs="Arial" w:eastAsia="Arial"/>
          <w:sz w:val="22"/>
          <w:szCs w:val="22"/>
          <w:color w:val="830A2C"/>
          <w:spacing w:val="7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61398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maintains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separation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left="100" w:right="4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partially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searching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official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documents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queries.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1"/>
          <w:b/>
          <w:bCs/>
        </w:rPr>
        <w:t>o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results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found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for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searching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for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“G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</w:t>
      </w:r>
      <w:r>
        <w:rPr>
          <w:rFonts w:ascii="Arial" w:hAnsi="Arial" w:cs="Arial" w:eastAsia="Arial"/>
          <w:sz w:val="20"/>
          <w:szCs w:val="20"/>
          <w:color w:val="233443"/>
          <w:spacing w:val="3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3rd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Department</w:t>
      </w:r>
      <w:r>
        <w:rPr>
          <w:rFonts w:ascii="Arial" w:hAnsi="Arial" w:cs="Arial" w:eastAsia="Arial"/>
          <w:sz w:val="20"/>
          <w:szCs w:val="20"/>
          <w:color w:val="233443"/>
          <w:spacing w:val="10"/>
          <w:w w:val="9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2nd</w:t>
      </w:r>
      <w:r>
        <w:rPr>
          <w:rFonts w:ascii="Arial" w:hAnsi="Arial" w:cs="Arial" w:eastAsia="Arial"/>
          <w:sz w:val="20"/>
          <w:szCs w:val="20"/>
          <w:color w:val="233443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Bureau”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“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61398”</w:t>
      </w:r>
      <w:r>
        <w:rPr>
          <w:rFonts w:ascii="Arial" w:hAnsi="Arial" w:cs="Arial" w:eastAsia="Arial"/>
          <w:sz w:val="20"/>
          <w:szCs w:val="20"/>
          <w:color w:val="233443"/>
          <w:spacing w:val="44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any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Chinese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government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websites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100" w:right="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Despite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challenges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online,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searches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indicating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Specificall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Google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indexed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forums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resumes.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6"/>
        </w:rPr>
        <w:t>CPC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8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censors,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postings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documents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removed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Internet.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Google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search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results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00" w:right="635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12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Mark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A.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Stokes,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Jenny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Lin,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L.C.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Russell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Hsiao,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“The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Signals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Intelligence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Reconnaissance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Infrastructure,”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Project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2049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Institute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(2011):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8,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37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http://project2049.net/documents/pla_third_department_sigint_cyber_stokes_lin_hsiao.pdf,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00" w:right="27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13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U.S.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Department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Defense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defines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Operations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“Comprised</w:t>
      </w:r>
      <w:r>
        <w:rPr>
          <w:rFonts w:ascii="Arial" w:hAnsi="Arial" w:cs="Arial" w:eastAsia="Arial"/>
          <w:sz w:val="16"/>
          <w:szCs w:val="16"/>
          <w:color w:val="231F20"/>
          <w:spacing w:val="2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attack,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defense,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related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2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exploitation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enabling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operations.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Also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called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CNO.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50" w:lineRule="auto"/>
        <w:ind w:left="460" w:right="434" w:firstLine="-18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42"/>
        </w:rPr>
        <w:t>•</w:t>
      </w:r>
      <w:r>
        <w:rPr>
          <w:rFonts w:ascii="Arial" w:hAnsi="Arial" w:cs="Arial" w:eastAsia="Arial"/>
          <w:sz w:val="16"/>
          <w:szCs w:val="16"/>
          <w:color w:val="231F20"/>
          <w:spacing w:val="37"/>
          <w:w w:val="14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attack.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Actions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taken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through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networks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disrupt,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4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degrade,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destroy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resident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computers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networks,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computers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networks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themselves.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called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CNA.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42"/>
        </w:rPr>
        <w:t>•</w:t>
      </w:r>
      <w:r>
        <w:rPr>
          <w:rFonts w:ascii="Arial" w:hAnsi="Arial" w:cs="Arial" w:eastAsia="Arial"/>
          <w:sz w:val="16"/>
          <w:szCs w:val="16"/>
          <w:color w:val="231F20"/>
          <w:spacing w:val="37"/>
          <w:w w:val="14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defense.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Actions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taken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protect,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monito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4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analyze,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detect,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respond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unauthorized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46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Defense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networks.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Also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called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CND.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50" w:lineRule="auto"/>
        <w:ind w:left="460" w:right="182" w:firstLine="-18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42"/>
        </w:rPr>
        <w:t>•</w:t>
      </w:r>
      <w:r>
        <w:rPr>
          <w:rFonts w:ascii="Arial" w:hAnsi="Arial" w:cs="Arial" w:eastAsia="Arial"/>
          <w:sz w:val="16"/>
          <w:szCs w:val="16"/>
          <w:color w:val="231F20"/>
          <w:spacing w:val="37"/>
          <w:w w:val="14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exploitation.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Enabling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intelligence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collection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capabilities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conducted</w:t>
      </w:r>
      <w:r>
        <w:rPr>
          <w:rFonts w:ascii="Arial" w:hAnsi="Arial" w:cs="Arial" w:eastAsia="Arial"/>
          <w:sz w:val="16"/>
          <w:szCs w:val="16"/>
          <w:color w:val="231F20"/>
          <w:spacing w:val="17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through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networks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gather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target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adversary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automated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networks.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called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CNE.”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U.S.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Department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Defense,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Dictionary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Military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  <w:i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erms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(New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3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ork: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Skyhorse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Publishing,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Inc.),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112.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50" w:lineRule="auto"/>
        <w:ind w:left="100" w:right="635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14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Mark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A.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Stokes,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Jenny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Lin,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L.C.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Russell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Hsiao,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“The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Signals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Intelligence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Reconnaissance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Infrastructure,”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Project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2049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Institute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(2011):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8,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38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http://project2049.net/documents/pla_third_department_sigint_cyber_stokes_lin_hsiao.pdf,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66" w:after="0" w:line="260" w:lineRule="atLeast"/>
        <w:ind w:left="100" w:right="211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19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1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4802;width:10080;height:2" coordorigin="1080,4802" coordsize="10080,2">
              <v:shape style="position:absolute;left:1080;top:4802;width:10080;height:2" coordorigin="1080,4802" coordsize="10080,0" path="m1080,4802l11160,4802e" filled="f" stroked="t" strokeweight=".25pt" strokecolor="#233443">
                <v:path arrowok="t"/>
              </v:shape>
            </v:group>
            <v:group style="position:absolute;left:1080;top:7912;width:10080;height:2" coordorigin="1080,7912" coordsize="10080,2">
              <v:shape style="position:absolute;left:1080;top:7912;width:10080;height:2" coordorigin="1080,7912" coordsize="10080,0" path="m1080,7912l11160,7912e" filled="f" stroked="t" strokeweight=".25pt" strokecolor="#233443">
                <v:path arrowok="t"/>
              </v:shape>
              <v:shape style="position:absolute;left:1080;top:2344;width:6841;height:2209" type="#_x0000_t75">
                <v:imagedata r:id="rId39" o:title=""/>
              </v:shape>
            </v:group>
            <v:group style="position:absolute;left:1080;top:12124;width:10080;height:2" coordorigin="1080,12124" coordsize="10080,2">
              <v:shape style="position:absolute;left:1080;top:12124;width:10080;height:2" coordorigin="1080,12124" coordsize="10080,0" path="m1080,12124l11160,12124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responsive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“hits”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(note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search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removed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report):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Google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search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results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4"/>
          <w:b/>
          <w:bCs/>
        </w:rPr>
        <w:t>show</w:t>
      </w:r>
      <w:r>
        <w:rPr>
          <w:rFonts w:ascii="Arial" w:hAnsi="Arial" w:cs="Arial" w:eastAsia="Arial"/>
          <w:sz w:val="20"/>
          <w:szCs w:val="20"/>
          <w:color w:val="233443"/>
          <w:spacing w:val="14"/>
          <w:w w:val="84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attribution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92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“leaks”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8"/>
          <w:b/>
          <w:bCs/>
        </w:rPr>
        <w:t>61398</w:t>
      </w:r>
      <w:r>
        <w:rPr>
          <w:rFonts w:ascii="Arial" w:hAnsi="Arial" w:cs="Arial" w:eastAsia="Arial"/>
          <w:sz w:val="22"/>
          <w:szCs w:val="22"/>
          <w:color w:val="830A2C"/>
          <w:spacing w:val="-12"/>
          <w:w w:val="108"/>
          <w:b/>
          <w:bCs/>
        </w:rPr>
        <w:t>’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Personnel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71"/>
          <w:b/>
          <w:bCs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equirements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5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actively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soliciting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training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speaking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specializing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topics.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Former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alluded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areas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emphasis.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9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graduate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student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covert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communications,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Bingbing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李兵兵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openly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acknowledged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affiliation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5" w:after="0" w:line="171" w:lineRule="auto"/>
        <w:ind w:left="100" w:right="11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published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paper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discussed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embedding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covert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Microsoft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®</w:t>
      </w:r>
      <w:r>
        <w:rPr>
          <w:rFonts w:ascii="Arial" w:hAnsi="Arial" w:cs="Arial" w:eastAsia="Arial"/>
          <w:sz w:val="11"/>
          <w:szCs w:val="11"/>
          <w:color w:val="231F20"/>
          <w:spacing w:val="-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  <w:position w:val="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documents.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Another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linguist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  <w:position w:val="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  <w:position w:val="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eizhong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0"/>
        </w:rPr>
        <w:t>王卫忠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biographical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information,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Hebei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0"/>
        </w:rPr>
        <w:t>河北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Chamber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Commerce,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describes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training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received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linguist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assigned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6" w:after="0" w:line="240" w:lineRule="auto"/>
        <w:ind w:left="10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demonstrate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areas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expertise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listed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belo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11"/>
          <w:szCs w:val="11"/>
          <w:color w:val="FFFFFF"/>
          <w:spacing w:val="0"/>
          <w:w w:val="100"/>
          <w:position w:val="7"/>
        </w:rPr>
        <w:t>15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6" w:lineRule="exact"/>
        <w:ind w:left="10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4pt;margin-top:22.379896pt;width:504pt;height:167.159503pt;mso-position-horizontal-relative:page;mso-position-vertical-relative:paragraph;z-index:-16117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297" w:hRule="exact"/>
                    </w:trPr>
                    <w:tc>
                      <w:tcPr>
                        <w:tcW w:w="3600" w:type="dxa"/>
                        <w:tcBorders>
                          <w:top w:val="nil" w:sz="6" w:space="0" w:color="auto"/>
                          <w:bottom w:val="single" w:sz="2" w:space="0" w:color="231F20"/>
                          <w:left w:val="nil" w:sz="6" w:space="0" w:color="auto"/>
                          <w:right w:val="single" w:sz="2" w:space="0" w:color="FFFFFF"/>
                        </w:tcBorders>
                        <w:shd w:val="clear" w:color="auto" w:fill="830A2C"/>
                      </w:tcPr>
                      <w:p>
                        <w:pPr>
                          <w:spacing w:before="0" w:after="0" w:line="276" w:lineRule="exact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-15"/>
                            <w:w w:val="166"/>
                            <w:b/>
                            <w:bCs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87"/>
                            <w:b/>
                            <w:bCs/>
                          </w:rPr>
                          <w:t>ype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5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-18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90"/>
                            <w:b/>
                            <w:bCs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90"/>
                            <w:b/>
                            <w:bCs/>
                          </w:rPr>
                          <w:t>xpertise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16"/>
                            <w:w w:val="9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-7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15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61398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55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(</w:t>
                        </w:r>
                        <w:r>
                          <w:rPr>
                            <w:rFonts w:ascii="Microsoft JhengHei" w:hAnsi="Microsoft JhengHei" w:cs="Microsoft JhengHei" w:eastAsia="Microsoft JhengHei"/>
                            <w:sz w:val="20"/>
                            <w:szCs w:val="20"/>
                            <w:color w:val="FFFFFF"/>
                            <w:spacing w:val="0"/>
                            <w:w w:val="100"/>
                          </w:rPr>
                          <w:t>部队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nil" w:sz="6" w:space="0" w:color="auto"/>
                          <w:bottom w:val="single" w:sz="2" w:space="0" w:color="231F20"/>
                          <w:left w:val="single" w:sz="2" w:space="0" w:color="FFFFFF"/>
                          <w:right w:val="nil" w:sz="6" w:space="0" w:color="auto"/>
                        </w:tcBorders>
                        <w:shd w:val="clear" w:color="auto" w:fill="830A2C"/>
                      </w:tcPr>
                      <w:p>
                        <w:pPr>
                          <w:spacing w:before="28" w:after="0" w:line="240" w:lineRule="auto"/>
                          <w:ind w:left="70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89"/>
                            <w:b/>
                            <w:bCs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89"/>
                            <w:b/>
                            <w:bCs/>
                          </w:rPr>
                          <w:t>ource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22"/>
                            <w:w w:val="89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89"/>
                            <w:b/>
                            <w:bCs/>
                          </w:rPr>
                          <w:t>Describing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11"/>
                            <w:w w:val="89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that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-21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90"/>
                            <w:b/>
                            <w:bCs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90"/>
                            <w:b/>
                            <w:bCs/>
                          </w:rPr>
                          <w:t>xpertise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16"/>
                            <w:w w:val="9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-7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0"/>
                            <w:b/>
                            <w:bCs/>
                          </w:rPr>
                          <w:t>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15"/>
                            <w:w w:val="100"/>
                            <w:b/>
                            <w:bCs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FFFFFF"/>
                            <w:spacing w:val="0"/>
                            <w:w w:val="109"/>
                            <w:b/>
                            <w:bCs/>
                          </w:rPr>
                          <w:t>61398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557" w:hRule="exact"/>
                    </w:trPr>
                    <w:tc>
                      <w:tcPr>
                        <w:tcW w:w="3600" w:type="dxa"/>
                        <w:tcBorders>
                          <w:top w:val="single" w:sz="2" w:space="0" w:color="231F20"/>
                          <w:bottom w:val="single" w:sz="2" w:space="0" w:color="231F20"/>
                          <w:left w:val="nil" w:sz="6" w:space="0" w:color="auto"/>
                          <w:right w:val="single" w:sz="2" w:space="0" w:color="231F20"/>
                        </w:tcBorders>
                        <w:shd w:val="clear" w:color="auto" w:fill="DADDE0"/>
                      </w:tcPr>
                      <w:p>
                        <w:pPr>
                          <w:spacing w:before="26" w:after="0" w:line="240" w:lineRule="auto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0"/>
                          </w:rPr>
                          <w:t>Covert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6"/>
                            <w:w w:val="9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Communications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single" w:sz="2" w:space="0" w:color="231F20"/>
                          <w:bottom w:val="single" w:sz="2" w:space="0" w:color="231F20"/>
                          <w:left w:val="single" w:sz="2" w:space="0" w:color="231F20"/>
                          <w:right w:val="nil" w:sz="6" w:space="0" w:color="auto"/>
                        </w:tcBorders>
                        <w:shd w:val="clear" w:color="auto" w:fill="DADDE0"/>
                      </w:tcPr>
                      <w:p>
                        <w:pPr>
                          <w:spacing w:before="0" w:after="0" w:line="274" w:lineRule="exact"/>
                          <w:ind w:left="70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5"/>
                          </w:rPr>
                          <w:t>Article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Chinese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1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academic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0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journal.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6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Second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author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5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Li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7"/>
                          </w:rPr>
                          <w:t>Bingbing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"/>
                            <w:w w:val="9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(</w:t>
                        </w:r>
                        <w:r>
                          <w:rPr>
                            <w:rFonts w:ascii="Microsoft JhengHei" w:hAnsi="Microsoft JhengHei" w:cs="Microsoft JhengHei" w:eastAsia="Microsoft JhengHei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李兵兵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21" w:after="0" w:line="240" w:lineRule="auto"/>
                          <w:ind w:left="70" w:right="-2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references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Unit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61398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89"/>
                          </w:rPr>
                          <w:t>as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6"/>
                            <w:w w:val="89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source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expertise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7"/>
                          </w:rPr>
                          <w:t>topic.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231F20"/>
                            <w:spacing w:val="0"/>
                            <w:w w:val="116"/>
                            <w:position w:val="7"/>
                          </w:rPr>
                          <w:t>15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817" w:hRule="exact"/>
                    </w:trPr>
                    <w:tc>
                      <w:tcPr>
                        <w:tcW w:w="3600" w:type="dxa"/>
                        <w:tcBorders>
                          <w:top w:val="single" w:sz="2" w:space="0" w:color="231F20"/>
                          <w:bottom w:val="single" w:sz="2" w:space="0" w:color="231F20"/>
                          <w:left w:val="nil" w:sz="6" w:space="0" w:color="auto"/>
                          <w:right w:val="single" w:sz="2" w:space="0" w:color="231F20"/>
                        </w:tcBorders>
                      </w:tcPr>
                      <w:p>
                        <w:pPr>
                          <w:spacing w:before="26" w:after="0" w:line="240" w:lineRule="auto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English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Linguistics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single" w:sz="2" w:space="0" w:color="231F20"/>
                          <w:bottom w:val="single" w:sz="2" w:space="0" w:color="231F20"/>
                          <w:left w:val="single" w:sz="2" w:space="0" w:color="231F20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74" w:lineRule="exact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Bio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Hebei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9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Chamber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Commerce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member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6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4"/>
                            <w:w w:val="93"/>
                          </w:rPr>
                          <w:t>W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ang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6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4"/>
                            <w:w w:val="93"/>
                          </w:rPr>
                          <w:t>W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eizhong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6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(</w:t>
                        </w:r>
                        <w:r>
                          <w:rPr>
                            <w:rFonts w:ascii="Microsoft JhengHei" w:hAnsi="Microsoft JhengHei" w:cs="Microsoft JhengHei" w:eastAsia="Microsoft JhengHei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王卫忠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).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21" w:after="0" w:line="271" w:lineRule="auto"/>
                          <w:ind w:left="69" w:right="108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describes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that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received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training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1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as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2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an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English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linguist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6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during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7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service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Unit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61398.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6"/>
                          </w:rPr>
                          <w:t>(Hebei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"/>
                            <w:w w:val="9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5"/>
                          </w:rPr>
                          <w:t>borough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Shanghai.)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231F20"/>
                            <w:spacing w:val="0"/>
                            <w:w w:val="100"/>
                            <w:position w:val="7"/>
                          </w:rPr>
                          <w:t>16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557" w:hRule="exact"/>
                    </w:trPr>
                    <w:tc>
                      <w:tcPr>
                        <w:tcW w:w="3600" w:type="dxa"/>
                        <w:tcBorders>
                          <w:top w:val="single" w:sz="2" w:space="0" w:color="231F20"/>
                          <w:bottom w:val="single" w:sz="2" w:space="0" w:color="231F20"/>
                          <w:left w:val="nil" w:sz="6" w:space="0" w:color="auto"/>
                          <w:right w:val="single" w:sz="2" w:space="0" w:color="231F20"/>
                        </w:tcBorders>
                        <w:shd w:val="clear" w:color="auto" w:fill="DADDE0"/>
                      </w:tcPr>
                      <w:p>
                        <w:pPr>
                          <w:spacing w:before="26" w:after="0" w:line="240" w:lineRule="auto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Operating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3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System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2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Internals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single" w:sz="2" w:space="0" w:color="231F20"/>
                          <w:bottom w:val="single" w:sz="2" w:space="0" w:color="231F20"/>
                          <w:left w:val="single" w:sz="2" w:space="0" w:color="231F20"/>
                          <w:right w:val="nil" w:sz="6" w:space="0" w:color="auto"/>
                        </w:tcBorders>
                        <w:shd w:val="clear" w:color="auto" w:fill="DADDE0"/>
                      </w:tcPr>
                      <w:p>
                        <w:pPr>
                          <w:spacing w:before="0" w:after="0" w:line="274" w:lineRule="exact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5"/>
                          </w:rPr>
                          <w:t>Article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Chinese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3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academic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0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journal.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Second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author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1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6"/>
                            <w:w w:val="93"/>
                          </w:rPr>
                          <w:t>Y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2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6"/>
                            <w:w w:val="93"/>
                          </w:rPr>
                          <w:t>Y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unxiang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(</w:t>
                        </w:r>
                        <w:r>
                          <w:rPr>
                            <w:rFonts w:ascii="Microsoft JhengHei" w:hAnsi="Microsoft JhengHei" w:cs="Microsoft JhengHei" w:eastAsia="Microsoft JhengHei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虞云翔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21" w:after="0" w:line="240" w:lineRule="auto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references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Unit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61398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89"/>
                          </w:rPr>
                          <w:t>as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6"/>
                            <w:w w:val="89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source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expertise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7"/>
                          </w:rPr>
                          <w:t>topic.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231F20"/>
                            <w:spacing w:val="0"/>
                            <w:w w:val="116"/>
                            <w:position w:val="7"/>
                          </w:rPr>
                          <w:t>17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557" w:hRule="exact"/>
                    </w:trPr>
                    <w:tc>
                      <w:tcPr>
                        <w:tcW w:w="3600" w:type="dxa"/>
                        <w:tcBorders>
                          <w:top w:val="single" w:sz="2" w:space="0" w:color="231F20"/>
                          <w:bottom w:val="single" w:sz="2" w:space="0" w:color="231F20"/>
                          <w:left w:val="nil" w:sz="6" w:space="0" w:color="auto"/>
                          <w:right w:val="single" w:sz="2" w:space="0" w:color="231F20"/>
                        </w:tcBorders>
                      </w:tcPr>
                      <w:p>
                        <w:pPr>
                          <w:spacing w:before="26" w:after="0" w:line="240" w:lineRule="auto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Digital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0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2"/>
                          </w:rPr>
                          <w:t>Signal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"/>
                            <w:w w:val="9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Processing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single" w:sz="2" w:space="0" w:color="231F20"/>
                          <w:bottom w:val="single" w:sz="2" w:space="0" w:color="231F20"/>
                          <w:left w:val="single" w:sz="2" w:space="0" w:color="231F20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74" w:lineRule="exact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5"/>
                          </w:rPr>
                          <w:t>Article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in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Chinese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1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academic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20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journal.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6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Second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author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15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Peng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6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Fei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2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(</w:t>
                        </w:r>
                        <w:r>
                          <w:rPr>
                            <w:rFonts w:ascii="Microsoft JhengHei" w:hAnsi="Microsoft JhengHei" w:cs="Microsoft JhengHei" w:eastAsia="Microsoft JhengHei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彭飞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21" w:after="0" w:line="240" w:lineRule="auto"/>
                          <w:ind w:left="69" w:right="-2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references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Unit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61398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89"/>
                          </w:rPr>
                          <w:t>as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6"/>
                            <w:w w:val="89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4"/>
                          </w:rPr>
                          <w:t>source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of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his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3"/>
                          </w:rPr>
                          <w:t>expertise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4"/>
                            <w:w w:val="9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on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the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-14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7"/>
                          </w:rPr>
                          <w:t>topic.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231F20"/>
                            <w:spacing w:val="0"/>
                            <w:w w:val="116"/>
                            <w:position w:val="7"/>
                          </w:rPr>
                          <w:t>18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557" w:hRule="exact"/>
                    </w:trPr>
                    <w:tc>
                      <w:tcPr>
                        <w:tcW w:w="3600" w:type="dxa"/>
                        <w:tcBorders>
                          <w:top w:val="single" w:sz="2" w:space="0" w:color="231F20"/>
                          <w:bottom w:val="nil" w:sz="6" w:space="0" w:color="auto"/>
                          <w:left w:val="nil" w:sz="6" w:space="0" w:color="auto"/>
                          <w:right w:val="single" w:sz="2" w:space="0" w:color="231F20"/>
                        </w:tcBorders>
                        <w:shd w:val="clear" w:color="auto" w:fill="DADDE0"/>
                      </w:tcPr>
                      <w:p>
                        <w:pPr>
                          <w:spacing w:before="26" w:after="0" w:line="240" w:lineRule="auto"/>
                          <w:ind w:left="72" w:right="-2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95"/>
                          </w:rPr>
                          <w:t>Network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3"/>
                            <w:w w:val="9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231F20"/>
                            <w:spacing w:val="0"/>
                            <w:w w:val="100"/>
                          </w:rPr>
                          <w:t>Security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480" w:type="dxa"/>
                        <w:tcBorders>
                          <w:top w:val="single" w:sz="2" w:space="0" w:color="231F20"/>
                          <w:bottom w:val="nil" w:sz="6" w:space="0" w:color="auto"/>
                          <w:left w:val="single" w:sz="2" w:space="0" w:color="231F20"/>
                          <w:right w:val="nil" w:sz="6" w:space="0" w:color="auto"/>
                        </w:tcBorders>
                        <w:shd w:val="clear" w:color="auto" w:fill="DADDE0"/>
                      </w:tcPr>
                      <w:p>
                        <w:pPr/>
                        <w:rPr/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Chinese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sources</w:t>
      </w:r>
      <w:r>
        <w:rPr>
          <w:rFonts w:ascii="Arial" w:hAnsi="Arial" w:cs="Arial" w:eastAsia="Arial"/>
          <w:sz w:val="20"/>
          <w:szCs w:val="20"/>
          <w:color w:val="233443"/>
          <w:spacing w:val="-3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referring</w:t>
      </w:r>
      <w:r>
        <w:rPr>
          <w:rFonts w:ascii="Arial" w:hAnsi="Arial" w:cs="Arial" w:eastAsia="Arial"/>
          <w:sz w:val="20"/>
          <w:szCs w:val="20"/>
          <w:color w:val="233443"/>
          <w:spacing w:val="29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areas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expertise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contained</w:t>
      </w:r>
      <w:r>
        <w:rPr>
          <w:rFonts w:ascii="Arial" w:hAnsi="Arial" w:cs="Arial" w:eastAsia="Arial"/>
          <w:sz w:val="20"/>
          <w:szCs w:val="20"/>
          <w:color w:val="233443"/>
          <w:spacing w:val="21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61398.</w:t>
      </w:r>
      <w:r>
        <w:rPr>
          <w:rFonts w:ascii="Arial" w:hAnsi="Arial" w:cs="Arial" w:eastAsia="Arial"/>
          <w:sz w:val="11"/>
          <w:szCs w:val="11"/>
          <w:color w:val="FFFFFF"/>
          <w:spacing w:val="0"/>
          <w:w w:val="116"/>
          <w:position w:val="6"/>
        </w:rPr>
        <w:t>16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9"/>
          <w:b/>
          <w:bCs/>
          <w:position w:val="-1"/>
        </w:rPr>
        <w:t>.</w:t>
      </w:r>
      <w:r>
        <w:rPr>
          <w:rFonts w:ascii="Arial" w:hAnsi="Arial" w:cs="Arial" w:eastAsia="Arial"/>
          <w:sz w:val="11"/>
          <w:szCs w:val="11"/>
          <w:color w:val="FFFFFF"/>
          <w:spacing w:val="0"/>
          <w:w w:val="116"/>
          <w:position w:val="6"/>
        </w:rPr>
        <w:t>17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9"/>
          <w:b/>
          <w:bCs/>
          <w:position w:val="-1"/>
        </w:rPr>
        <w:t>.</w:t>
      </w:r>
      <w:r>
        <w:rPr>
          <w:rFonts w:ascii="Arial" w:hAnsi="Arial" w:cs="Arial" w:eastAsia="Arial"/>
          <w:sz w:val="11"/>
          <w:szCs w:val="11"/>
          <w:color w:val="FFFFFF"/>
          <w:spacing w:val="0"/>
          <w:w w:val="116"/>
          <w:position w:val="6"/>
        </w:rPr>
        <w:t>18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9"/>
          <w:b/>
          <w:bCs/>
          <w:position w:val="-1"/>
        </w:rPr>
        <w:t>.</w:t>
      </w:r>
      <w:r>
        <w:rPr>
          <w:rFonts w:ascii="Arial" w:hAnsi="Arial" w:cs="Arial" w:eastAsia="Arial"/>
          <w:sz w:val="11"/>
          <w:szCs w:val="11"/>
          <w:color w:val="FFFFFF"/>
          <w:spacing w:val="0"/>
          <w:w w:val="116"/>
          <w:position w:val="6"/>
        </w:rPr>
        <w:t>19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6" w:lineRule="exact"/>
        <w:ind w:left="377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Article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academic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journal.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Third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author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iqun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陈依群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1" w:after="0" w:line="224" w:lineRule="exact"/>
        <w:ind w:left="3772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references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  <w:position w:val="-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source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expertise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-1"/>
        </w:rPr>
        <w:t>topic.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16"/>
          <w:position w:val="6"/>
        </w:rPr>
        <w:t>19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15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Bing-bing,</w:t>
      </w:r>
      <w:r>
        <w:rPr>
          <w:rFonts w:ascii="Arial" w:hAnsi="Arial" w:cs="Arial" w:eastAsia="Arial"/>
          <w:sz w:val="16"/>
          <w:szCs w:val="16"/>
          <w:color w:val="231F20"/>
          <w:spacing w:val="3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ang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3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an-Bo,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Xu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Ming,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“An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hiding</w:t>
      </w:r>
      <w:r>
        <w:rPr>
          <w:rFonts w:ascii="Arial" w:hAnsi="Arial" w:cs="Arial" w:eastAsia="Arial"/>
          <w:sz w:val="16"/>
          <w:szCs w:val="16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method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ord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2007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image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covering,”</w:t>
      </w:r>
      <w:r>
        <w:rPr>
          <w:rFonts w:ascii="Arial" w:hAnsi="Arial" w:cs="Arial" w:eastAsia="Arial"/>
          <w:sz w:val="16"/>
          <w:szCs w:val="16"/>
          <w:color w:val="231F20"/>
          <w:spacing w:val="2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Journal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i/>
          <w:position w:val="0"/>
        </w:rPr>
        <w:t>Sichuan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University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</w:rPr>
        <w:t>(Natural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</w:rPr>
        <w:t>Science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</w:rPr>
        <w:t>Edition)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47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(2010),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40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</w:rPr>
          <w:t>.pape</w:t>
        </w:r>
        <w:r>
          <w:rPr>
            <w:rFonts w:ascii="Arial" w:hAnsi="Arial" w:cs="Arial" w:eastAsia="Arial"/>
            <w:sz w:val="16"/>
            <w:szCs w:val="16"/>
            <w:color w:val="231F20"/>
            <w:spacing w:val="-12"/>
            <w:w w:val="96"/>
          </w:rPr>
          <w:t>r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</w:rPr>
          <w:t>.edu.cn/journal/downCount/0490-6756(2010)S1-0031-06,</w:t>
        </w:r>
        <w:r>
          <w:rPr>
            <w:rFonts w:ascii="Arial" w:hAnsi="Arial" w:cs="Arial" w:eastAsia="Arial"/>
            <w:sz w:val="16"/>
            <w:szCs w:val="16"/>
            <w:color w:val="231F20"/>
            <w:spacing w:val="41"/>
            <w:w w:val="96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50" w:lineRule="auto"/>
        <w:ind w:left="100" w:right="2617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16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Hebei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Chamber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Commerce,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Bio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member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ang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eizhong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41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4"/>
            <w:position w:val="0"/>
          </w:rPr>
          <w:t>.hbsh.org/shej_ejsheqmsg.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4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  <w:position w:val="0"/>
        </w:rPr>
        <w:t>aspx?mid=26&amp;uid=06010000&amp;aid=06,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17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Zeng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Fan-jing,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u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un-xiang,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Chang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Li,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“The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Implementation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Overlay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File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System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Embedded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Linux,”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Journal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i/>
          <w:position w:val="0"/>
        </w:rPr>
        <w:t>Information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Engineering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</w:rPr>
        <w:t>University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</w:rPr>
        <w:t>7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(2006),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42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8"/>
          </w:rPr>
          <w:t>http://file.lw23.com/9/98/984/98401889-9da6-4c38-b9d2-5a5202fd1a33.pdf,</w:t>
        </w:r>
        <w:r>
          <w:rPr>
            <w:rFonts w:ascii="Arial" w:hAnsi="Arial" w:cs="Arial" w:eastAsia="Arial"/>
            <w:sz w:val="16"/>
            <w:szCs w:val="16"/>
            <w:color w:val="231F20"/>
            <w:spacing w:val="1"/>
            <w:w w:val="98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18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Zhao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Ji-yong,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Peng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Fei,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Geng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Chang-suo,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“ADC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Performance</w:t>
      </w:r>
      <w:r>
        <w:rPr>
          <w:rFonts w:ascii="Arial" w:hAnsi="Arial" w:cs="Arial" w:eastAsia="Arial"/>
          <w:sz w:val="16"/>
          <w:szCs w:val="16"/>
          <w:color w:val="231F20"/>
          <w:spacing w:val="3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Selection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Method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Sampling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Number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Bits,”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Journal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Military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Communications</w:t>
      </w:r>
      <w:r>
        <w:rPr>
          <w:rFonts w:ascii="Arial" w:hAnsi="Arial" w:cs="Arial" w:eastAsia="Arial"/>
          <w:sz w:val="16"/>
          <w:szCs w:val="16"/>
          <w:color w:val="231F20"/>
          <w:spacing w:val="27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  <w:i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echnology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(2005),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43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8"/>
          </w:rPr>
          <w:t>http://file.lw23.com/f/f1/f14/f14e7b60-3d60-4184-a48f-4a50dd21927c.pdf,</w:t>
        </w:r>
        <w:r>
          <w:rPr>
            <w:rFonts w:ascii="Arial" w:hAnsi="Arial" w:cs="Arial" w:eastAsia="Arial"/>
            <w:sz w:val="16"/>
            <w:szCs w:val="16"/>
            <w:color w:val="231F20"/>
            <w:spacing w:val="1"/>
            <w:w w:val="98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19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Qiyun,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Xiuzhen,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iqun,</w:t>
      </w:r>
      <w:r>
        <w:rPr>
          <w:rFonts w:ascii="Arial" w:hAnsi="Arial" w:cs="Arial" w:eastAsia="Arial"/>
          <w:sz w:val="16"/>
          <w:szCs w:val="16"/>
          <w:color w:val="231F20"/>
          <w:spacing w:val="1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Fan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Lei,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“Quantization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Evaluation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Algorithm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Attack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Graph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Node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Score,”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</w:rPr>
        <w:t>Engineering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</w:rPr>
        <w:t>36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(2010),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44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.ecice06.com/CN/article/downloadArticleFile.do?attach</w:t>
        </w:r>
        <w:r>
          <w:rPr>
            <w:rFonts w:ascii="Arial" w:hAnsi="Arial" w:cs="Arial" w:eastAsia="Arial"/>
            <w:sz w:val="16"/>
            <w:szCs w:val="16"/>
            <w:color w:val="231F20"/>
            <w:spacing w:val="-14"/>
            <w:w w:val="95"/>
          </w:rPr>
          <w:t>T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ype=PDF&amp;id=19627,</w:t>
        </w:r>
        <w:r>
          <w:rPr>
            <w:rFonts w:ascii="Arial" w:hAnsi="Arial" w:cs="Arial" w:eastAsia="Arial"/>
            <w:sz w:val="16"/>
            <w:szCs w:val="16"/>
            <w:color w:val="231F20"/>
            <w:spacing w:val="38"/>
            <w:w w:val="95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7,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16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1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3322;width:10080;height:2" coordorigin="1080,3322" coordsize="10080,2">
              <v:shape style="position:absolute;left:1080;top:3322;width:10080;height:2" coordorigin="1080,3322" coordsize="10080,0" path="m1080,3322l11160,3322e" filled="f" stroked="t" strokeweight=".25pt" strokecolor="#233443">
                <v:path arrowok="t"/>
              </v:shape>
            </v:group>
            <v:group style="position:absolute;left:1080;top:13162;width:10080;height:2" coordorigin="1080,13162" coordsize="10080,2">
              <v:shape style="position:absolute;left:1080;top:13162;width:10080;height:2" coordorigin="1080,13162" coordsize="10080,0" path="m1080,13162l11160,1316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15"/>
          <w:szCs w:val="15"/>
        </w:rPr>
      </w:r>
    </w:p>
    <w:p>
      <w:pPr>
        <w:spacing w:before="0" w:after="0" w:line="171" w:lineRule="auto"/>
        <w:ind w:left="120" w:right="30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aggressively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recruits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talent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Science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Engineering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universities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Harbin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Institute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echnology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哈尔滨工业大学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Zhejiang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University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School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Science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echnology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浙江大学计算机学院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“profession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codes”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专业代码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6" w:after="0" w:line="271" w:lineRule="auto"/>
        <w:ind w:left="120" w:right="113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describing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positions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seeking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technical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skills.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frequent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requirement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proficienc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profession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positions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university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courses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proficiencies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profession.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20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0" w:lineRule="atLeast"/>
        <w:ind w:left="120" w:right="25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4"/>
          <w:b/>
          <w:bCs/>
        </w:rPr>
        <w:t>wo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profession</w:t>
      </w:r>
      <w:r>
        <w:rPr>
          <w:rFonts w:ascii="Arial" w:hAnsi="Arial" w:cs="Arial" w:eastAsia="Arial"/>
          <w:sz w:val="20"/>
          <w:szCs w:val="20"/>
          <w:color w:val="233443"/>
          <w:spacing w:val="-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codes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university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recommended</w:t>
      </w:r>
      <w:r>
        <w:rPr>
          <w:rFonts w:ascii="Arial" w:hAnsi="Arial" w:cs="Arial" w:eastAsia="Arial"/>
          <w:sz w:val="20"/>
          <w:szCs w:val="20"/>
          <w:color w:val="233443"/>
          <w:spacing w:val="3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courses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for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students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intending</w:t>
      </w:r>
      <w:r>
        <w:rPr>
          <w:rFonts w:ascii="Arial" w:hAnsi="Arial" w:cs="Arial" w:eastAsia="Arial"/>
          <w:sz w:val="20"/>
          <w:szCs w:val="20"/>
          <w:color w:val="233443"/>
          <w:spacing w:val="3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apply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for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positions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7.5" w:type="dxa"/>
      </w:tblPr>
      <w:tblGrid/>
      <w:tr>
        <w:trPr>
          <w:trHeight w:val="324" w:hRule="exact"/>
        </w:trPr>
        <w:tc>
          <w:tcPr>
            <w:tcW w:w="315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7"/>
                <w:b/>
                <w:bCs/>
              </w:rPr>
              <w:t>Profession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2"/>
                <w:w w:val="87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Code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6930" w:type="dxa"/>
            <w:tcBorders>
              <w:top w:val="single" w:sz="2" w:space="0" w:color="76848F"/>
              <w:bottom w:val="single" w:sz="2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71"/>
                <w:b/>
                <w:bCs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90"/>
                <w:b/>
                <w:bCs/>
              </w:rPr>
              <w:t>equired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Proficiencies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034" w:hRule="exact"/>
        </w:trPr>
        <w:tc>
          <w:tcPr>
            <w:tcW w:w="315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080902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Circuits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Systems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693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Political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English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301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Mathematics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842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Signal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Digital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Circuits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(or)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840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Circuits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Interview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plus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small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written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test: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70" w:lineRule="auto"/>
              <w:ind w:left="448" w:right="334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102"/>
              </w:rPr>
              <w:t>−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10"/>
                <w:w w:val="44"/>
              </w:rPr>
              <w:t>»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Circuits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Systems-based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professional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knowledge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comprehensive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capacity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40" w:lineRule="auto"/>
              <w:ind w:left="26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102"/>
              </w:rPr>
              <w:t>−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10"/>
                <w:w w:val="44"/>
              </w:rPr>
              <w:t>»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9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eam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spirit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ability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work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others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coordinate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26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102"/>
              </w:rPr>
              <w:t>−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10"/>
                <w:w w:val="44"/>
              </w:rPr>
              <w:t>»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English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proficiency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1374" w:hRule="exact"/>
        </w:trPr>
        <w:tc>
          <w:tcPr>
            <w:tcW w:w="315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081000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—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Information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Communications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Engineering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693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Political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–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British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[English]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301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Mathematics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844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Signal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7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Circuit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Basis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12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ize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Location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8"/>
          <w:b/>
          <w:bCs/>
        </w:rPr>
        <w:t>61398</w:t>
      </w:r>
      <w:r>
        <w:rPr>
          <w:rFonts w:ascii="Arial" w:hAnsi="Arial" w:cs="Arial" w:eastAsia="Arial"/>
          <w:sz w:val="22"/>
          <w:szCs w:val="22"/>
          <w:color w:val="830A2C"/>
          <w:spacing w:val="-12"/>
          <w:w w:val="108"/>
          <w:b/>
          <w:bCs/>
        </w:rPr>
        <w:t>’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Personnel</w:t>
      </w:r>
      <w:r>
        <w:rPr>
          <w:rFonts w:ascii="Arial" w:hAnsi="Arial" w:cs="Arial" w:eastAsia="Arial"/>
          <w:sz w:val="22"/>
          <w:szCs w:val="22"/>
          <w:color w:val="830A2C"/>
          <w:spacing w:val="2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Facilities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20" w:right="5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size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staffed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perhaps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thousands.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extrapolation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disclosures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describing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location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installations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confirm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2007,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Jiangsu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8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Engineering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江苏龙海建工集团有限公司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completed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exact"/>
        <w:ind w:left="12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3"/>
        </w:rPr>
        <w:t>上海市浦东新区高桥镇大同路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208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3"/>
        </w:rPr>
        <w:t>号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),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16"/>
          <w:position w:val="7"/>
        </w:rPr>
        <w:t>21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60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referred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“Unit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Center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Building”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(61398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部队中心大楼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stories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height,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offering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260" w:lineRule="exact"/>
        <w:ind w:left="120" w:right="17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130,663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square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feet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space,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offices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approximately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2,000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overhead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views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street-level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views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location,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showing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size.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buildings,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40" w:lineRule="auto"/>
        <w:ind w:left="12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20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2"/>
          <w:position w:val="0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wo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universities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hosting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  <w:position w:val="0"/>
        </w:rPr>
        <w:t>recruiting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events: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3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42"/>
        </w:rPr>
        <w:t>•</w:t>
      </w:r>
      <w:r>
        <w:rPr>
          <w:rFonts w:ascii="Arial" w:hAnsi="Arial" w:cs="Arial" w:eastAsia="Arial"/>
          <w:sz w:val="16"/>
          <w:szCs w:val="16"/>
          <w:color w:val="231F20"/>
          <w:spacing w:val="37"/>
          <w:w w:val="14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Zhejiang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University: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4"/>
        </w:rPr>
        <w:t> </w:t>
      </w:r>
      <w:hyperlink r:id="rId45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.cs.zju.edu.cn/chinese/redi</w:t>
        </w:r>
        <w:r>
          <w:rPr>
            <w:rFonts w:ascii="Arial" w:hAnsi="Arial" w:cs="Arial" w:eastAsia="Arial"/>
            <w:sz w:val="16"/>
            <w:szCs w:val="16"/>
            <w:color w:val="231F20"/>
            <w:spacing w:val="-12"/>
            <w:w w:val="100"/>
          </w:rPr>
          <w:t>r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.php?catalog_id=101913&amp;object_id=106021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8" w:after="0" w:line="240" w:lineRule="auto"/>
        <w:ind w:left="3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42"/>
        </w:rPr>
        <w:t>•</w:t>
      </w:r>
      <w:r>
        <w:rPr>
          <w:rFonts w:ascii="Arial" w:hAnsi="Arial" w:cs="Arial" w:eastAsia="Arial"/>
          <w:sz w:val="16"/>
          <w:szCs w:val="16"/>
          <w:color w:val="231F20"/>
          <w:spacing w:val="37"/>
          <w:w w:val="14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Harbin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Institute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echnology: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hyperlink r:id="rId46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http://toda</w:t>
        </w:r>
        <w:r>
          <w:rPr>
            <w:rFonts w:ascii="Arial" w:hAnsi="Arial" w:cs="Arial" w:eastAsia="Arial"/>
            <w:sz w:val="16"/>
            <w:szCs w:val="16"/>
            <w:color w:val="231F20"/>
            <w:spacing w:val="-12"/>
            <w:w w:val="100"/>
          </w:rPr>
          <w:t>y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.hit.edu.cn/articles/2004/2-23/12619.htm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98" w:after="0" w:line="250" w:lineRule="auto"/>
        <w:ind w:left="120" w:right="53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21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87"/>
          <w:position w:val="0"/>
        </w:rPr>
        <w:t>See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87"/>
          <w:position w:val="0"/>
        </w:rPr>
        <w:t> </w:t>
      </w:r>
      <w:hyperlink r:id="rId47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4"/>
            <w:position w:val="0"/>
          </w:rPr>
          <w:t>.czzbb.net/czzb/YW_Info/YW_ZiGeYS/BaoMingInfo.aspx?YW_RowID=41726&amp;BiaoDuanBH=CZS20091202901&amp;enterprise_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4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id=70362377-3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documentation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contract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award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Jiangsu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Langhai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Construction</w:t>
      </w:r>
      <w:r>
        <w:rPr>
          <w:rFonts w:ascii="Arial" w:hAnsi="Arial" w:cs="Arial" w:eastAsia="Arial"/>
          <w:sz w:val="16"/>
          <w:szCs w:val="16"/>
          <w:color w:val="231F20"/>
          <w:spacing w:val="2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Engineering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Group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100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Center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Building,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among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several</w:t>
      </w:r>
      <w:r>
        <w:rPr>
          <w:rFonts w:ascii="Arial" w:hAnsi="Arial" w:cs="Arial" w:eastAsia="Arial"/>
          <w:sz w:val="16"/>
          <w:szCs w:val="16"/>
          <w:color w:val="231F20"/>
          <w:spacing w:val="-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other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buildings;</w:t>
      </w:r>
      <w:r>
        <w:rPr>
          <w:rFonts w:ascii="Arial" w:hAnsi="Arial" w:cs="Arial" w:eastAsia="Arial"/>
          <w:sz w:val="16"/>
          <w:szCs w:val="16"/>
          <w:color w:val="231F20"/>
          <w:spacing w:val="2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5,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pgMar w:header="0" w:footer="751" w:top="1480" w:bottom="940" w:left="960" w:right="960"/>
          <w:pgSz w:w="12240" w:h="15840"/>
        </w:sectPr>
      </w:pPr>
      <w:rPr/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114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11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139;width:10080;height:2" coordorigin="1080,10139" coordsize="10080,2">
              <v:shape style="position:absolute;left:1080;top:10139;width:10080;height:2" coordorigin="1080,10139" coordsize="10080,0" path="m1080,10139l11160,10139e" filled="f" stroked="t" strokeweight=".25pt" strokecolor="#233443">
                <v:path arrowok="t"/>
              </v:shape>
              <v:shape style="position:absolute;left:1080;top:1620;width:10080;height:8262" type="#_x0000_t75">
                <v:imagedata r:id="rId48" o:title="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4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Datong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circa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2006</w:t>
      </w:r>
      <w:r>
        <w:rPr>
          <w:rFonts w:ascii="Arial" w:hAnsi="Arial" w:cs="Arial" w:eastAsia="Arial"/>
          <w:sz w:val="20"/>
          <w:szCs w:val="20"/>
          <w:color w:val="233443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(prior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Center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Building</w:t>
      </w:r>
      <w:r>
        <w:rPr>
          <w:rFonts w:ascii="Arial" w:hAnsi="Arial" w:cs="Arial" w:eastAsia="Arial"/>
          <w:sz w:val="20"/>
          <w:szCs w:val="20"/>
          <w:color w:val="233443"/>
          <w:spacing w:val="27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construction)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Image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Copyright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2013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DigitalGlobe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1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139;width:10080;height:2" coordorigin="1080,10139" coordsize="10080,2">
              <v:shape style="position:absolute;left:1080;top:10139;width:10080;height:2" coordorigin="1080,10139" coordsize="10080,0" path="m1080,10139l11160,10139e" filled="f" stroked="t" strokeweight=".25pt" strokecolor="#233443">
                <v:path arrowok="t"/>
              </v:shape>
              <v:shape style="position:absolute;left:1080;top:1620;width:10080;height:8261" type="#_x0000_t75">
                <v:imagedata r:id="rId50" o:title="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Datong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Circa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2008</w:t>
      </w:r>
      <w:r>
        <w:rPr>
          <w:rFonts w:ascii="Arial" w:hAnsi="Arial" w:cs="Arial" w:eastAsia="Arial"/>
          <w:sz w:val="20"/>
          <w:szCs w:val="20"/>
          <w:color w:val="233443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(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Center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Building</w:t>
      </w:r>
      <w:r>
        <w:rPr>
          <w:rFonts w:ascii="Arial" w:hAnsi="Arial" w:cs="Arial" w:eastAsia="Arial"/>
          <w:sz w:val="20"/>
          <w:szCs w:val="20"/>
          <w:color w:val="233443"/>
          <w:spacing w:val="27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visible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at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208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Datong)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Image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Copyright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2013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DigitalGlobe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13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51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49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1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9464;width:10080;height:2" coordorigin="1080,9464" coordsize="10080,2">
              <v:shape style="position:absolute;left:1080;top:9464;width:10080;height:2" coordorigin="1080,9464" coordsize="10080,0" path="m1080,9464l11160,9464e" filled="f" stroked="t" strokeweight=".25pt" strokecolor="#233443">
                <v:path arrowok="t"/>
              </v:shape>
              <v:shape style="position:absolute;left:1080;top:1620;width:10080;height:7586" type="#_x0000_t75">
                <v:imagedata r:id="rId53" o:title="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4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6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Center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Building</w:t>
      </w:r>
      <w:r>
        <w:rPr>
          <w:rFonts w:ascii="Arial" w:hAnsi="Arial" w:cs="Arial" w:eastAsia="Arial"/>
          <w:sz w:val="20"/>
          <w:szCs w:val="20"/>
          <w:color w:val="233443"/>
          <w:spacing w:val="27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(main</w:t>
      </w:r>
      <w:r>
        <w:rPr>
          <w:rFonts w:ascii="Arial" w:hAnsi="Arial" w:cs="Arial" w:eastAsia="Arial"/>
          <w:sz w:val="20"/>
          <w:szCs w:val="20"/>
          <w:color w:val="233443"/>
          <w:spacing w:val="32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gate,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soldiers</w:t>
      </w:r>
      <w:r>
        <w:rPr>
          <w:rFonts w:ascii="Arial" w:hAnsi="Arial" w:cs="Arial" w:eastAsia="Arial"/>
          <w:sz w:val="20"/>
          <w:szCs w:val="20"/>
          <w:color w:val="233443"/>
          <w:spacing w:val="-12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visible)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Image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Copyright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2013</w:t>
      </w:r>
      <w:r>
        <w:rPr>
          <w:rFonts w:ascii="Arial" w:hAnsi="Arial" w:cs="Arial" w:eastAsia="Arial"/>
          <w:sz w:val="20"/>
          <w:szCs w:val="20"/>
          <w:color w:val="233443"/>
          <w:spacing w:val="4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city8.com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5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52"/>
          <w:pgSz w:w="12240" w:h="15840"/>
        </w:sectPr>
      </w:pPr>
      <w:rPr/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1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9624;width:10080;height:2" coordorigin="1080,9624" coordsize="10080,2">
              <v:shape style="position:absolute;left:1080;top:9624;width:10080;height:2" coordorigin="1080,9624" coordsize="10080,0" path="m1080,9624l11160,9624e" filled="f" stroked="t" strokeweight=".25pt" strokecolor="#233443">
                <v:path arrowok="t"/>
              </v:shape>
              <v:shape style="position:absolute;left:1080;top:1620;width:10080;height:7746" type="#_x0000_t75">
                <v:imagedata r:id="rId56" o:title=""/>
              </v:shape>
            </v:group>
            <w10:wrap type="none"/>
          </v:group>
        </w:pict>
      </w:r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7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Center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Building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208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Datong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(rear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vie</w:t>
      </w:r>
      <w:r>
        <w:rPr>
          <w:rFonts w:ascii="Arial" w:hAnsi="Arial" w:cs="Arial" w:eastAsia="Arial"/>
          <w:sz w:val="20"/>
          <w:szCs w:val="20"/>
          <w:color w:val="233443"/>
          <w:spacing w:val="-10"/>
          <w:w w:val="88"/>
          <w:b/>
          <w:bCs/>
        </w:rPr>
        <w:t>w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,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possible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generator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exhausts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visible)</w:t>
      </w:r>
      <w:r>
        <w:rPr>
          <w:rFonts w:ascii="Arial" w:hAnsi="Arial" w:cs="Arial" w:eastAsia="Arial"/>
          <w:sz w:val="20"/>
          <w:szCs w:val="20"/>
          <w:color w:val="233443"/>
          <w:spacing w:val="2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Image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Copyright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2013</w:t>
      </w:r>
      <w:r>
        <w:rPr>
          <w:rFonts w:ascii="Arial" w:hAnsi="Arial" w:cs="Arial" w:eastAsia="Arial"/>
          <w:sz w:val="20"/>
          <w:szCs w:val="20"/>
          <w:color w:val="233443"/>
          <w:spacing w:val="4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city8.com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15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57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55"/>
          <w:pgSz w:w="12240" w:h="15840"/>
        </w:sectPr>
      </w:pPr>
      <w:rPr/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8272;width:10080;height:2" coordorigin="1080,8272" coordsize="10080,2">
              <v:shape style="position:absolute;left:1080;top:8272;width:10080;height:2" coordorigin="1080,8272" coordsize="10080,0" path="m1080,8272l11160,827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15"/>
          <w:szCs w:val="15"/>
        </w:rPr>
      </w:r>
    </w:p>
    <w:p>
      <w:pPr>
        <w:spacing w:before="0" w:after="0" w:line="171" w:lineRule="auto"/>
        <w:ind w:left="100" w:right="10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assortment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stretch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大同路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Gaoqiaozhen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高桥镇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浦东新区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上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海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22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1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logistics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outpatient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clinic,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kindergarten,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guesthouses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6" w:after="0" w:line="271" w:lineRule="auto"/>
        <w:ind w:left="100" w:right="39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Gaoqiaozhen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7"/>
        </w:rPr>
        <w:t>23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6"/>
          <w:w w:val="93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amenities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higher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echelons.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close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proximity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amenities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supports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contention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71" w:lineRule="auto"/>
        <w:ind w:left="100" w:right="318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occupies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high-level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position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organizational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hierarchy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(see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1: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positions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PLA).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24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5" w:lineRule="auto"/>
        <w:ind w:left="100" w:right="925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PL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2"/>
          <w:szCs w:val="22"/>
          <w:color w:val="830A2C"/>
          <w:spacing w:val="61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and</w:t>
      </w:r>
      <w:r>
        <w:rPr>
          <w:rFonts w:ascii="Arial" w:hAnsi="Arial" w:cs="Arial" w:eastAsia="Arial"/>
          <w:sz w:val="22"/>
          <w:szCs w:val="22"/>
          <w:color w:val="830A2C"/>
          <w:spacing w:val="8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tate-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wned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5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nterprise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China</w:t>
      </w:r>
      <w:r>
        <w:rPr>
          <w:rFonts w:ascii="Arial" w:hAnsi="Arial" w:cs="Arial" w:eastAsia="Arial"/>
          <w:sz w:val="22"/>
          <w:szCs w:val="22"/>
          <w:color w:val="830A2C"/>
          <w:spacing w:val="5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-16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elecom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are</w:t>
      </w:r>
      <w:r>
        <w:rPr>
          <w:rFonts w:ascii="Arial" w:hAnsi="Arial" w:cs="Arial" w:eastAsia="Arial"/>
          <w:sz w:val="22"/>
          <w:szCs w:val="22"/>
          <w:color w:val="830A2C"/>
          <w:spacing w:val="9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Co-building</w:t>
      </w:r>
      <w:r>
        <w:rPr>
          <w:rFonts w:ascii="Arial" w:hAnsi="Arial" w:cs="Arial" w:eastAsia="Arial"/>
          <w:sz w:val="22"/>
          <w:szCs w:val="22"/>
          <w:color w:val="830A2C"/>
          <w:spacing w:val="25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Computer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etwork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perations</w:t>
      </w:r>
      <w:r>
        <w:rPr>
          <w:rFonts w:ascii="Arial" w:hAnsi="Arial" w:cs="Arial" w:eastAsia="Arial"/>
          <w:sz w:val="22"/>
          <w:szCs w:val="22"/>
          <w:color w:val="830A2C"/>
          <w:spacing w:val="18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Infrastructure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59" w:after="0" w:line="271" w:lineRule="auto"/>
        <w:ind w:left="100" w:right="1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document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reveals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executives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deciding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“co-build”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justify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inventory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fiber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optic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lines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“based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principle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defense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important.”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letter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consideration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made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“normal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renting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method”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memo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clarifies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phrase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“Unit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61398”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comment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“(GSD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Bureau).”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supports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identity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GSD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88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reveals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relationship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“very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important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-1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department”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(Unit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61398)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state-influenced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enterprise.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4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22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Confirmation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several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other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support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facilities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along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Road: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199" w:lineRule="exact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上海市浦东新区大同路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50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号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(Pudong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Area,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Shanghai,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50)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Name: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中国人民解放军第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部队司令部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Headquarters)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Source: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phone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book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listing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address;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hyperlink r:id="rId59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http://114.mingluji.com/minglu/%E4%B8%AD%E5%9B%BD%E4%BA%BA%E6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8" w:after="0" w:line="250" w:lineRule="auto"/>
        <w:ind w:left="280" w:right="136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</w:rPr>
        <w:t>%B0%91%E8%A7%A3%E6%94%BE%E5%86%9B%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E7%AC%AC61398%E9%83%A8%E9%98%9F%E5%8F%B8%E4%B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-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B%A4%E9%83%A8,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上海市浦东新区大同路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118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弄甲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(Pudong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Area,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Shanghai,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118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Name: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中国人民解放军第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部队司令部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Headquarters)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book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listing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address;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hyperlink r:id="rId60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http://114.mingluji.com/minglu/%E4%B8%AD%E5%9B%BD%E4%BA%BA%E6%B0%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8" w:after="0" w:line="250" w:lineRule="auto"/>
        <w:ind w:left="280" w:right="32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91%E8%A7%A3%E6%94%BE%E5%86%9B%E7%AC%AC61398%E9%83%A8%E9%98%9F%E5%8F%B8%E4%BB%A4%E9%83%A8_0,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167" w:lineRule="auto"/>
        <w:ind w:left="280" w:right="244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上海市浦东新区高桥镇大同路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135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号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(Pudong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New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Area,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Gaoqiao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2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own,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Road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135)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Name: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中国人民解放军第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部队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3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book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listing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address;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hyperlink r:id="rId61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http://114.mingluji.com/minglu/%E4%B8%AD%E5%9B%BD%E4%BA%BA%E6%B0%9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8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1%E8%A7%A3%E6%94%BE%E5%86%9B%E7%AC%AC61398%E9%83%A8%E9%98%9F_0,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167" w:lineRule="auto"/>
        <w:ind w:left="280" w:right="244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上海市浦东新区高桥镇大同路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153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号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(Pudong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New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Area,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Gaoqiao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2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own,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</w:rPr>
        <w:t>Road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153)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Name: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中国人民解放军第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部队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3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book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listing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address;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hyperlink r:id="rId62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http://114.mingluji.com/minglu/%E4%B8%AD%E5%9B%BD%E4%BA%BA%E6%B0%9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</w:rPr>
        </w:r>
      </w:hyperlink>
    </w:p>
    <w:p>
      <w:pPr>
        <w:spacing w:before="8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1%E8%A7%A3%E6%94%BE%E5%86%9B%E7%AC%AC61398%E9%83%A8%E9%98%9</w:t>
      </w:r>
      <w:r>
        <w:rPr>
          <w:rFonts w:ascii="Arial" w:hAnsi="Arial" w:cs="Arial" w:eastAsia="Arial"/>
          <w:sz w:val="16"/>
          <w:szCs w:val="16"/>
          <w:color w:val="231F20"/>
          <w:spacing w:val="-17"/>
          <w:w w:val="96"/>
        </w:rPr>
        <w:t>F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Address: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上海市浦东新区大同路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305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号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(Pudong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Area,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Shanghai,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Datong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Road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305)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92" w:lineRule="exact"/>
        <w:ind w:left="28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Name: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中国人民解放军第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61398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0"/>
          <w:w w:val="100"/>
        </w:rPr>
        <w:t>部队后勤部</w:t>
      </w:r>
      <w:r>
        <w:rPr>
          <w:rFonts w:ascii="Microsoft JhengHei" w:hAnsi="Microsoft JhengHei" w:cs="Microsoft JhengHei" w:eastAsia="Microsoft JhengHei"/>
          <w:sz w:val="16"/>
          <w:szCs w:val="16"/>
          <w:color w:val="231F20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(Logistics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Department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61,398)(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250" w:lineRule="auto"/>
        <w:ind w:left="280" w:right="51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book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listing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address;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hyperlink r:id="rId63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http://114.mingluji.com/category/%E7%B1%B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-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</w:rPr>
        <w:t>B%E5%9E%8B/%E4%B8%AD%E5%9B%BD%E4%BA%BA%E6%B0%91%E8%A7%A3%E6%94%BE%E5%86%9B?page=69,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23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Unit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61398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Kindergarden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Listed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Shanghai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Pudong: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hyperlink r:id="rId64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.pudong-edu.sh.cn/</w:t>
        </w:r>
        <w:r>
          <w:rPr>
            <w:rFonts w:ascii="Arial" w:hAnsi="Arial" w:cs="Arial" w:eastAsia="Arial"/>
            <w:sz w:val="16"/>
            <w:szCs w:val="16"/>
            <w:color w:val="231F20"/>
            <w:spacing w:val="-3"/>
            <w:w w:val="100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eb/PD/jyzc_school.aspx?SiteID=45&amp;UnitID=2388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  <w:position w:val="0"/>
          </w:rPr>
        </w:r>
      </w:hyperlink>
    </w:p>
    <w:p>
      <w:pPr>
        <w:spacing w:before="98" w:after="0" w:line="250" w:lineRule="auto"/>
        <w:ind w:left="100" w:right="24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24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James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C.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Mulvenon</w:t>
      </w:r>
      <w:r>
        <w:rPr>
          <w:rFonts w:ascii="Arial" w:hAnsi="Arial" w:cs="Arial" w:eastAsia="Arial"/>
          <w:sz w:val="16"/>
          <w:szCs w:val="16"/>
          <w:color w:val="231F20"/>
          <w:spacing w:val="3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Andrew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N.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D.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ang,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editors,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i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5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as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Organization: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Reference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2"/>
          <w:i/>
          <w:position w:val="0"/>
        </w:rPr>
        <w:t>V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i/>
          <w:position w:val="0"/>
        </w:rPr>
        <w:t>olume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2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v1.0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(Santa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Monica,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CA: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RAND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Corporation,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2002),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125,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65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.rand.org/pubs/conf_proceedings/CF182.html,</w:t>
        </w:r>
        <w:r>
          <w:rPr>
            <w:rFonts w:ascii="Arial" w:hAnsi="Arial" w:cs="Arial" w:eastAsia="Arial"/>
            <w:sz w:val="16"/>
            <w:szCs w:val="16"/>
            <w:color w:val="231F20"/>
            <w:spacing w:val="42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16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6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58"/>
          <w:pgSz w:w="12240" w:h="15840"/>
        </w:sectPr>
      </w:pPr>
      <w:rPr/>
    </w:p>
    <w:p>
      <w:pPr>
        <w:spacing w:before="10" w:after="0" w:line="130" w:lineRule="exact"/>
        <w:jc w:val="left"/>
        <w:rPr>
          <w:sz w:val="13"/>
          <w:szCs w:val="13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2370;width:10080;height:2" coordorigin="1080,12370" coordsize="10080,2">
              <v:shape style="position:absolute;left:1080;top:12370;width:10080;height:2" coordorigin="1080,12370" coordsize="10080,0" path="m1080,12370l11160,12370e" filled="f" stroked="t" strokeweight=".25pt" strokecolor="#233443">
                <v:path arrowok="t"/>
              </v:shape>
              <v:shape style="position:absolute;left:2225;top:1629;width:7393;height:10474" type="#_x0000_t75">
                <v:imagedata r:id="rId68" o:title=""/>
              </v:shape>
            </v:group>
            <v:group style="position:absolute;left:1080;top:14352;width:10080;height:2" coordorigin="1080,14352" coordsize="10080,2">
              <v:shape style="position:absolute;left:1080;top:14352;width:10080;height:2" coordorigin="1080,14352" coordsize="10080,0" path="m1080,14352l11160,1435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4484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8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China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elecom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Memo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discussing</w:t>
      </w:r>
      <w:r>
        <w:rPr>
          <w:rFonts w:ascii="Arial" w:hAnsi="Arial" w:cs="Arial" w:eastAsia="Arial"/>
          <w:sz w:val="20"/>
          <w:szCs w:val="20"/>
          <w:color w:val="233443"/>
          <w:spacing w:val="-10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233443"/>
          <w:spacing w:val="5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source: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328"/>
        <w:jc w:val="both"/>
        <w:rPr>
          <w:rFonts w:ascii="Arial" w:hAnsi="Arial" w:cs="Arial" w:eastAsia="Arial"/>
          <w:sz w:val="20"/>
          <w:szCs w:val="20"/>
        </w:rPr>
      </w:pPr>
      <w:rPr/>
      <w:hyperlink r:id="rId69">
        <w:r>
          <w:rPr>
            <w:rFonts w:ascii="Arial" w:hAnsi="Arial" w:cs="Arial" w:eastAsia="Arial"/>
            <w:sz w:val="20"/>
            <w:szCs w:val="20"/>
            <w:color w:val="233443"/>
            <w:w w:val="95"/>
            <w:b/>
            <w:bCs/>
          </w:rPr>
          <w:t>http://r9.he3.com.cn/%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3"/>
            <w:b/>
            <w:bCs/>
          </w:rPr>
          <w:t>8%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a</w:t>
        </w:r>
        <w:r>
          <w:rPr>
            <w:rFonts w:ascii="Arial" w:hAnsi="Arial" w:cs="Arial" w:eastAsia="Arial"/>
            <w:sz w:val="20"/>
            <w:szCs w:val="20"/>
            <w:color w:val="233443"/>
            <w:w w:val="104"/>
            <w:b/>
            <w:bCs/>
          </w:rPr>
          <w:t>7%84%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4"/>
            <w:b/>
            <w:bCs/>
          </w:rPr>
          <w:t>5%88%92/%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5"/>
            <w:b/>
            <w:bCs/>
          </w:rPr>
          <w:t>9%81%93%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1"/>
            <w:b/>
            <w:bCs/>
          </w:rPr>
          <w:t>8%B7%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a</w:t>
        </w:r>
        <w:r>
          <w:rPr>
            <w:rFonts w:ascii="Arial" w:hAnsi="Arial" w:cs="Arial" w:eastAsia="Arial"/>
            <w:sz w:val="20"/>
            <w:szCs w:val="20"/>
            <w:color w:val="233443"/>
            <w:w w:val="96"/>
            <w:b/>
            <w:bCs/>
          </w:rPr>
          <w:t>F%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2"/>
            <w:b/>
            <w:bCs/>
          </w:rPr>
          <w:t>5%8F%8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a</w:t>
        </w:r>
        <w:r>
          <w:rPr>
            <w:rFonts w:ascii="Arial" w:hAnsi="Arial" w:cs="Arial" w:eastAsia="Arial"/>
            <w:sz w:val="20"/>
            <w:szCs w:val="20"/>
            <w:color w:val="233443"/>
            <w:w w:val="100"/>
            <w:b/>
            <w:bCs/>
          </w:rPr>
          <w:t>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233443"/>
            <w:w w:val="102"/>
            <w:b/>
            <w:bCs/>
          </w:rPr>
          <w:t>5%85%B6%</w:t>
        </w:r>
        <w:r>
          <w:rPr>
            <w:rFonts w:ascii="Arial" w:hAnsi="Arial" w:cs="Arial" w:eastAsia="Arial"/>
            <w:sz w:val="20"/>
            <w:szCs w:val="20"/>
            <w:color w:val="233443"/>
            <w:w w:val="109"/>
            <w:b/>
            <w:bCs/>
          </w:rPr>
          <w:t>e</w:t>
        </w:r>
        <w:r>
          <w:rPr>
            <w:rFonts w:ascii="Arial" w:hAnsi="Arial" w:cs="Arial" w:eastAsia="Arial"/>
            <w:sz w:val="20"/>
            <w:szCs w:val="20"/>
            <w:color w:val="000000"/>
            <w:w w:val="100"/>
          </w:rPr>
        </w:r>
      </w:hyperlink>
    </w:p>
    <w:p>
      <w:pPr>
        <w:spacing w:before="0" w:after="0" w:line="260" w:lineRule="atLeast"/>
        <w:ind w:left="100" w:right="257"/>
        <w:jc w:val="both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3443"/>
          <w:b/>
          <w:bCs/>
        </w:rPr>
        <w:t>4%BB%96%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3"/>
          <w:b/>
          <w:bCs/>
        </w:rPr>
        <w:t>8%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4"/>
          <w:b/>
          <w:bCs/>
        </w:rPr>
        <w:t>7%84%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5"/>
          <w:b/>
          <w:bCs/>
        </w:rPr>
        <w:t>5%88%92%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5%9B%B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7%B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%B8/%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98"/>
          <w:b/>
          <w:bCs/>
        </w:rPr>
        <w:t>4%BF%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3"/>
          <w:b/>
          <w:bCs/>
        </w:rPr>
        <w:t>1%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4"/>
          <w:b/>
          <w:bCs/>
        </w:rPr>
        <w:t>6%81%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96"/>
          <w:b/>
          <w:bCs/>
        </w:rPr>
        <w:t>F%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1"/>
          <w:b/>
          <w:bCs/>
        </w:rPr>
        <w:t>5%9B%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w w:val="96"/>
          <w:b/>
          <w:bCs/>
        </w:rPr>
        <w:t>D%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98"/>
          <w:b/>
          <w:bCs/>
        </w:rPr>
        <w:t>5%8C%B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/%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5%85%B3%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4%B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3"/>
          <w:b/>
          <w:bCs/>
        </w:rPr>
        <w:t>%8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6%80%BB%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5%8F%82%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4%B8%89%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4"/>
          <w:b/>
          <w:bCs/>
        </w:rPr>
        <w:t>9%83%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3"/>
          <w:b/>
          <w:bCs/>
        </w:rPr>
        <w:t>8%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4%B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98"/>
          <w:b/>
          <w:bCs/>
        </w:rPr>
        <w:t>%8C%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5%B1%80-%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4%B8%8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2"/>
          <w:b/>
          <w:bCs/>
        </w:rPr>
        <w:t>6%B5%B7005%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1"/>
          <w:b/>
          <w:bCs/>
        </w:rPr>
        <w:t>4%B8%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96"/>
          <w:b/>
          <w:bCs/>
        </w:rPr>
        <w:t>D%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5%BF%83%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1"/>
          <w:b/>
          <w:bCs/>
        </w:rPr>
        <w:t>9%9C%80%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97"/>
          <w:b/>
          <w:bCs/>
        </w:rPr>
        <w:t>4%BD%B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-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w w:val="96"/>
          <w:b/>
          <w:bCs/>
        </w:rPr>
        <w:t>F%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4"/>
          <w:b/>
          <w:bCs/>
        </w:rPr>
        <w:t>7%94%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3"/>
          <w:b/>
          <w:bCs/>
        </w:rPr>
        <w:t>8%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5"/>
          <w:b/>
          <w:bCs/>
        </w:rPr>
        <w:t>6%88%91%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4"/>
          <w:b/>
          <w:bCs/>
        </w:rPr>
        <w:t>5%85%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93"/>
          <w:b/>
          <w:bCs/>
        </w:rPr>
        <w:t>C%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5%8F%B8%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105"/>
          <w:b/>
          <w:bCs/>
        </w:rPr>
        <w:t>9%80%9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100"/>
          <w:b/>
          <w:bCs/>
        </w:rPr>
        <w:t>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w w:val="98"/>
          <w:b/>
          <w:bCs/>
        </w:rPr>
        <w:t>4%BF%</w:t>
      </w:r>
      <w:r>
        <w:rPr>
          <w:rFonts w:ascii="Arial" w:hAnsi="Arial" w:cs="Arial" w:eastAsia="Arial"/>
          <w:sz w:val="20"/>
          <w:szCs w:val="20"/>
          <w:color w:val="233443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w w:val="98"/>
          <w:b/>
          <w:bCs/>
        </w:rPr>
        <w:t>1.pdf</w:t>
      </w:r>
      <w:r>
        <w:rPr>
          <w:rFonts w:ascii="Arial" w:hAnsi="Arial" w:cs="Arial" w:eastAsia="Arial"/>
          <w:sz w:val="11"/>
          <w:szCs w:val="11"/>
          <w:color w:val="233443"/>
          <w:w w:val="116"/>
          <w:position w:val="7"/>
        </w:rPr>
        <w:t>25</w:t>
      </w:r>
      <w:r>
        <w:rPr>
          <w:rFonts w:ascii="Arial" w:hAnsi="Arial" w:cs="Arial" w:eastAsia="Arial"/>
          <w:sz w:val="11"/>
          <w:szCs w:val="11"/>
          <w:color w:val="00000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0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25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link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has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characters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which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are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represented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URL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encoding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17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70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67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2182;width:10080;height:2" coordorigin="1080,12182" coordsize="10080,2">
              <v:shape style="position:absolute;left:1080;top:12182;width:10080;height:2" coordorigin="1080,12182" coordsize="10080,0" path="m1080,12182l11160,12182e" filled="f" stroked="t" strokeweight=".25pt" strokecolor="#233443">
                <v:path arrowok="t"/>
              </v:shape>
            </v:group>
            <v:group style="position:absolute;left:1652;top:1630;width:8937;height:10284" coordorigin="1652,1630" coordsize="8937,10284">
              <v:shape style="position:absolute;left:1652;top:1630;width:8937;height:10284" coordorigin="1652,1630" coordsize="8937,10284" path="m1652,11914l10588,11914,10588,1630,1652,1630,1652,11914xe" filled="f" stroked="t" strokeweight="1pt" strokecolor="#76848F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6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Market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Examining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Affairs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Division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Report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Requesting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Concurrence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Concerning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Bureau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Channel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Division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Leader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Liberation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Army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(General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Department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Bureau)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wrote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days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ago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saying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accordance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central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“8508”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strategy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[or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infrastructure]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need,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Department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(Gaoqiao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Base)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needs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City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005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42" w:right="153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Center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(Shanghai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Intercommunication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Center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East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Gate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Bureau)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regarding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intercommunication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affairs.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placed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fibe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-optic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East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Gate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entrance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[road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pole].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ports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enter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East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Gate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channel.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length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30m.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second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stage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Gaoqiao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Base)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needs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enter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Nanhui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005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Center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(special-use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bureau).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fibe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-optic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cable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placed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Nanhui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entrance.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42" w:right="105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ports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Nanhui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length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600m.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Upon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division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negotiation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branch,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promised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40,000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uan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hope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smoothly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accomplish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task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principle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defense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construction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important.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checking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above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areas’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channels,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relatively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abundant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inventory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satisfy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request.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42" w:right="11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suggestion: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concerning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defense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construction,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very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important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department,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agree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requested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channels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according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price.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one-time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payment,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renting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accept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one-time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payment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reason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“Military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Co-Construction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[with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elecom]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Channels”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inventor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co-building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interfere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proprietary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rights.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something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breaks,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responsible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repair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expenses.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agree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suggestion,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sign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agreement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branch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implement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6" w:after="0" w:line="440" w:lineRule="exact"/>
        <w:ind w:left="1042" w:right="178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Please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statement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above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suggestion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appropriate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[Handwritten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Note]Agree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Market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Examining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Affairs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Division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9" w:lineRule="exact"/>
        <w:ind w:left="104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suggestion;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agreement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[...define?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(illegible)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...]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party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responsibilities.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4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9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nglish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ranslation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China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elecom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Memo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18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7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71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Synopsis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of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PLA</w:t>
      </w:r>
      <w:r>
        <w:rPr>
          <w:rFonts w:ascii="Arial" w:hAnsi="Arial" w:cs="Arial" w:eastAsia="Arial"/>
          <w:sz w:val="26"/>
          <w:szCs w:val="26"/>
          <w:color w:val="830A2C"/>
          <w:spacing w:val="-22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Unit</w:t>
      </w:r>
      <w:r>
        <w:rPr>
          <w:rFonts w:ascii="Arial" w:hAnsi="Arial" w:cs="Arial" w:eastAsia="Arial"/>
          <w:sz w:val="26"/>
          <w:szCs w:val="26"/>
          <w:color w:val="830A2C"/>
          <w:spacing w:val="3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9"/>
        </w:rPr>
        <w:t>61398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collected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mission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reveals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Employs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hundreds,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perhaps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thousands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personnel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trained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operations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proficient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language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large-scale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facilities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“Pudong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Area”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88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beneficiary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fiber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optic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state-owned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elecom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defense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6" w:after="0" w:line="260" w:lineRule="atLeast"/>
        <w:ind w:left="100" w:right="41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detail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operations.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sheer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duration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sustained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little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doubt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campaign.</w:t>
      </w:r>
      <w:r>
        <w:rPr>
          <w:rFonts w:ascii="Arial" w:hAnsi="Arial" w:cs="Arial" w:eastAsia="Arial"/>
          <w:sz w:val="20"/>
          <w:szCs w:val="20"/>
          <w:color w:val="231F20"/>
          <w:spacing w:val="4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demonstrate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tactics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align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mission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19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7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73"/>
          <w:pgSz w:w="12240" w:h="15840"/>
        </w:sectPr>
      </w:pPr>
      <w:rPr/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50" w:lineRule="auto"/>
        <w:ind w:left="574" w:right="7496" w:firstLine="-474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231F20"/>
          <w:spacing w:val="0"/>
          <w:w w:val="88"/>
          <w:b/>
          <w:bCs/>
        </w:rPr>
        <w:t>Organizations</w:t>
      </w:r>
      <w:r>
        <w:rPr>
          <w:rFonts w:ascii="Arial" w:hAnsi="Arial" w:cs="Arial" w:eastAsia="Arial"/>
          <w:sz w:val="22"/>
          <w:szCs w:val="22"/>
          <w:color w:val="231F20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8"/>
          <w:b/>
          <w:bCs/>
        </w:rPr>
        <w:t>compromised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by</w:t>
      </w:r>
      <w:r>
        <w:rPr>
          <w:rFonts w:ascii="Arial" w:hAnsi="Arial" w:cs="Arial" w:eastAsia="Arial"/>
          <w:sz w:val="22"/>
          <w:szCs w:val="22"/>
          <w:color w:val="231F20"/>
          <w:spacing w:val="9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APT1</w:t>
      </w:r>
      <w:r>
        <w:rPr>
          <w:rFonts w:ascii="Arial" w:hAnsi="Arial" w:cs="Arial" w:eastAsia="Arial"/>
          <w:sz w:val="22"/>
          <w:szCs w:val="22"/>
          <w:color w:val="231F20"/>
          <w:spacing w:val="48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over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100"/>
          <w:b/>
          <w:bCs/>
        </w:rPr>
        <w:t>time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3" w:lineRule="exact"/>
        <w:ind w:left="274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  <w:position w:val="-1"/>
        </w:rPr>
        <w:t>2006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75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2007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2008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2009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2010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2011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2012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74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2013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551" w:lineRule="exact"/>
        <w:ind w:left="1322" w:right="1422"/>
        <w:jc w:val="center"/>
        <w:tabs>
          <w:tab w:pos="3040" w:val="left"/>
          <w:tab w:pos="4940" w:val="left"/>
        </w:tabs>
        <w:rPr>
          <w:rFonts w:ascii="Arial" w:hAnsi="Arial" w:cs="Arial" w:eastAsia="Arial"/>
          <w:sz w:val="48"/>
          <w:szCs w:val="48"/>
        </w:rPr>
      </w:pPr>
      <w:rPr/>
      <w:r>
        <w:rPr/>
        <w:br w:type="column"/>
      </w:r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1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y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57"/>
          <w:w w:val="118"/>
          <w:b/>
          <w:bCs/>
          <w:position w:val="-1"/>
        </w:rPr>
        <w:t>ear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154"/>
          <w:w w:val="118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1956" w:right="2055"/>
        <w:jc w:val="center"/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on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5"/>
          <w:b/>
          <w:bCs/>
        </w:rPr>
        <w:t>G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right="37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terabytes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across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diverse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beginning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Remarkabl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witnessed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simultaneousl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periodically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months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years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29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volumes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valuable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technology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blueprints,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proprietary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manufacturing</w:t>
      </w:r>
      <w:r>
        <w:rPr>
          <w:rFonts w:ascii="Arial" w:hAnsi="Arial" w:cs="Arial" w:eastAsia="Arial"/>
          <w:sz w:val="20"/>
          <w:szCs w:val="20"/>
          <w:color w:val="231F20"/>
          <w:spacing w:val="4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processes,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results,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plans,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pricing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documents,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partnership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agreements,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organizations’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leadership.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extensive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fraction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committed.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Puts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“Persistent”</w:t>
      </w:r>
      <w:r>
        <w:rPr>
          <w:rFonts w:ascii="Arial" w:hAnsi="Arial" w:cs="Arial" w:eastAsia="Arial"/>
          <w:sz w:val="26"/>
          <w:szCs w:val="26"/>
          <w:color w:val="830A2C"/>
          <w:spacing w:val="6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right="54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relentlessly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expand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timeline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compromises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aware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of;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marker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separate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earliest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i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26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right="9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ephemeral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nature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electronic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evidence,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earliest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shown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underestimate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duration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presence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71" w:lineRule="auto"/>
        <w:ind w:right="59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10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3"/>
          <w:b/>
          <w:bCs/>
        </w:rPr>
        <w:t>imeline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showing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dates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earliest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known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activity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networks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141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organizations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which</w:t>
      </w:r>
      <w:r>
        <w:rPr>
          <w:rFonts w:ascii="Arial" w:hAnsi="Arial" w:cs="Arial" w:eastAsia="Arial"/>
          <w:sz w:val="20"/>
          <w:szCs w:val="20"/>
          <w:color w:val="233443"/>
          <w:spacing w:val="17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Mandiant</w:t>
      </w:r>
      <w:r>
        <w:rPr>
          <w:rFonts w:ascii="Arial" w:hAnsi="Arial" w:cs="Arial" w:eastAsia="Arial"/>
          <w:sz w:val="20"/>
          <w:szCs w:val="20"/>
          <w:color w:val="233443"/>
          <w:spacing w:val="4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has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observed</w:t>
      </w:r>
      <w:r>
        <w:rPr>
          <w:rFonts w:ascii="Arial" w:hAnsi="Arial" w:cs="Arial" w:eastAsia="Arial"/>
          <w:sz w:val="20"/>
          <w:szCs w:val="20"/>
          <w:color w:val="233443"/>
          <w:spacing w:val="-1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conducting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cyber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espionage.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0" w:lineRule="auto"/>
        <w:ind w:right="135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26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Figure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10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shows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we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have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seen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compromise</w:t>
      </w:r>
      <w:r>
        <w:rPr>
          <w:rFonts w:ascii="Arial" w:hAnsi="Arial" w:cs="Arial" w:eastAsia="Arial"/>
          <w:sz w:val="16"/>
          <w:szCs w:val="16"/>
          <w:color w:val="231F20"/>
          <w:spacing w:val="3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increasing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number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organizations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each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yea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1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which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may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reflect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increase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2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activit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2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.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Howeve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2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increase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may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also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simply</w:t>
      </w:r>
      <w:r>
        <w:rPr>
          <w:rFonts w:ascii="Arial" w:hAnsi="Arial" w:cs="Arial" w:eastAsia="Arial"/>
          <w:sz w:val="16"/>
          <w:szCs w:val="16"/>
          <w:color w:val="231F20"/>
          <w:spacing w:val="1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reflect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Mandiant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5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expanding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visibility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into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1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activities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company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has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grown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victims’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awareness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espionage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their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networks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has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improved.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714" w:space="2446"/>
            <w:col w:w="7140"/>
          </w:cols>
        </w:sectPr>
      </w:pPr>
      <w:rPr/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4140;top:11302;width:7020;height:2" coordorigin="4140,11302" coordsize="7020,2">
              <v:shape style="position:absolute;left:4140;top:11302;width:7020;height:2" coordorigin="4140,11302" coordsize="7020,0" path="m4140,11302l11160,11302e" filled="f" stroked="t" strokeweight=".25pt" strokecolor="#233443">
                <v:path arrowok="t"/>
              </v:shape>
            </v:group>
            <v:group style="position:absolute;left:4140;top:13636;width:7020;height:2" coordorigin="4140,13636" coordsize="7020,2">
              <v:shape style="position:absolute;left:4140;top:13636;width:7020;height:2" coordorigin="4140,13636" coordsize="7020,0" path="m4140,13636l11160,13636e" filled="f" stroked="t" strokeweight=".25pt" strokecolor="#231F20">
                <v:path arrowok="t"/>
              </v:shape>
            </v:group>
            <v:group style="position:absolute;left:2401;top:2323;width:11;height:11864" coordorigin="2401,2323" coordsize="11,11864">
              <v:shape style="position:absolute;left:2401;top:2323;width:11;height:11864" coordorigin="2401,2323" coordsize="11,11864" path="m2401,2323l2412,14188e" filled="f" stroked="t" strokeweight="1pt" strokecolor="#231F20">
                <v:path arrowok="t"/>
              </v:shape>
            </v:group>
            <v:group style="position:absolute;left:2304;top:3556;width:180;height:160" coordorigin="2304,3556" coordsize="180,160">
              <v:shape style="position:absolute;left:2304;top:3556;width:180;height:160" coordorigin="2304,3556" coordsize="180,160" path="m2393,3556l2330,3580,2304,3637,2307,3658,2349,3705,2394,3716,2418,3713,2472,3676,2484,3634,2480,3614,2439,3567,2393,3556e" filled="t" fillcolor="#FEBE10" stroked="f">
                <v:path arrowok="t"/>
                <v:fill/>
              </v:shape>
            </v:group>
            <v:group style="position:absolute;left:2304;top:3556;width:180;height:160" coordorigin="2304,3556" coordsize="180,160">
              <v:shape style="position:absolute;left:2304;top:3556;width:180;height:160" coordorigin="2304,3556" coordsize="180,160" path="m2484,3636l2458,3692,2394,3716,2370,3713,2317,3677,2304,3637,2307,3615,2348,3567,2393,3556,2417,3559,2471,3595,2484,3636xe" filled="f" stroked="t" strokeweight="1pt" strokecolor="#FEBE10">
                <v:path arrowok="t"/>
              </v:shape>
            </v:group>
            <v:group style="position:absolute;left:2304;top:4516;width:180;height:160" coordorigin="2304,4516" coordsize="180,160">
              <v:shape style="position:absolute;left:2304;top:4516;width:180;height:160" coordorigin="2304,4516" coordsize="180,160" path="m2393,4516l2330,4540,2304,4597,2307,4618,2349,4665,2394,4676,2418,4673,2472,4636,2484,4594,2480,4574,2439,4527,2393,4516e" filled="t" fillcolor="#FEBE10" stroked="f">
                <v:path arrowok="t"/>
                <v:fill/>
              </v:shape>
            </v:group>
            <v:group style="position:absolute;left:2304;top:4516;width:180;height:160" coordorigin="2304,4516" coordsize="180,160">
              <v:shape style="position:absolute;left:2304;top:4516;width:180;height:160" coordorigin="2304,4516" coordsize="180,160" path="m2484,4596l2458,4652,2394,4676,2370,4673,2317,4637,2304,4597,2307,4575,2348,4527,2393,4516,2417,4519,2471,4555,2484,4596xe" filled="f" stroked="t" strokeweight="1pt" strokecolor="#FEBE10">
                <v:path arrowok="t"/>
              </v:shape>
            </v:group>
            <v:group style="position:absolute;left:2304;top:4951;width:180;height:160" coordorigin="2304,4951" coordsize="180,160">
              <v:shape style="position:absolute;left:2304;top:4951;width:180;height:160" coordorigin="2304,4951" coordsize="180,160" path="m2393,4951l2330,4975,2304,5032,2307,5053,2349,5100,2394,5111,2418,5108,2472,5071,2484,5029,2480,5009,2439,4962,2393,4951e" filled="t" fillcolor="#FEBE10" stroked="f">
                <v:path arrowok="t"/>
                <v:fill/>
              </v:shape>
            </v:group>
            <v:group style="position:absolute;left:2304;top:4951;width:180;height:160" coordorigin="2304,4951" coordsize="180,160">
              <v:shape style="position:absolute;left:2304;top:4951;width:180;height:160" coordorigin="2304,4951" coordsize="180,160" path="m2484,5031l2458,5087,2394,5111,2370,5108,2317,5072,2304,5032,2307,5010,2348,4962,2393,4951,2417,4954,2471,4990,2484,5031xe" filled="f" stroked="t" strokeweight="1pt" strokecolor="#FEBE10">
                <v:path arrowok="t"/>
              </v:shape>
            </v:group>
            <v:group style="position:absolute;left:2304;top:5111;width:180;height:160" coordorigin="2304,5111" coordsize="180,160">
              <v:shape style="position:absolute;left:2304;top:5111;width:180;height:160" coordorigin="2304,5111" coordsize="180,160" path="m2393,5111l2330,5135,2304,5192,2307,5213,2349,5260,2394,5271,2418,5268,2472,5231,2484,5189,2480,5169,2439,5122,2393,5111e" filled="t" fillcolor="#FEBE10" stroked="f">
                <v:path arrowok="t"/>
                <v:fill/>
              </v:shape>
            </v:group>
            <v:group style="position:absolute;left:2304;top:5111;width:180;height:160" coordorigin="2304,5111" coordsize="180,160">
              <v:shape style="position:absolute;left:2304;top:5111;width:180;height:160" coordorigin="2304,5111" coordsize="180,160" path="m2484,5191l2458,5247,2394,5271,2370,5268,2317,5232,2304,5192,2307,5170,2348,5122,2393,5111,2417,5114,2471,5150,2484,5191xe" filled="f" stroked="t" strokeweight="1pt" strokecolor="#FEBE10">
                <v:path arrowok="t"/>
              </v:shape>
            </v:group>
            <v:group style="position:absolute;left:2304;top:5271;width:180;height:160" coordorigin="2304,5271" coordsize="180,160">
              <v:shape style="position:absolute;left:2304;top:5271;width:180;height:160" coordorigin="2304,5271" coordsize="180,160" path="m2393,5271l2330,5295,2304,5352,2307,5373,2349,5420,2394,5431,2418,5428,2472,5391,2484,5349,2480,5329,2439,5282,2393,5271e" filled="t" fillcolor="#FEBE10" stroked="f">
                <v:path arrowok="t"/>
                <v:fill/>
              </v:shape>
            </v:group>
            <v:group style="position:absolute;left:2304;top:5271;width:180;height:160" coordorigin="2304,5271" coordsize="180,160">
              <v:shape style="position:absolute;left:2304;top:5271;width:180;height:160" coordorigin="2304,5271" coordsize="180,160" path="m2484,5351l2458,5407,2394,5431,2370,5428,2317,5392,2304,5352,2307,5330,2348,5282,2393,5271,2417,5274,2471,5310,2484,5351xe" filled="f" stroked="t" strokeweight="1pt" strokecolor="#FEBE10">
                <v:path arrowok="t"/>
              </v:shape>
            </v:group>
            <v:group style="position:absolute;left:2304;top:6146;width:180;height:160" coordorigin="2304,6146" coordsize="180,160">
              <v:shape style="position:absolute;left:2304;top:6146;width:180;height:160" coordorigin="2304,6146" coordsize="180,160" path="m2393,6146l2330,6170,2304,6227,2307,6248,2349,6295,2394,6306,2418,6303,2472,6266,2484,6224,2480,6204,2439,6157,2393,6146e" filled="t" fillcolor="#FEBE10" stroked="f">
                <v:path arrowok="t"/>
                <v:fill/>
              </v:shape>
            </v:group>
            <v:group style="position:absolute;left:2304;top:6146;width:180;height:160" coordorigin="2304,6146" coordsize="180,160">
              <v:shape style="position:absolute;left:2304;top:6146;width:180;height:160" coordorigin="2304,6146" coordsize="180,160" path="m2484,6226l2458,6282,2394,6306,2370,6303,2317,6267,2304,6227,2307,6205,2348,6157,2393,6146,2417,6149,2471,6185,2484,6226xe" filled="f" stroked="t" strokeweight="1pt" strokecolor="#FEBE10">
                <v:path arrowok="t"/>
              </v:shape>
            </v:group>
            <v:group style="position:absolute;left:2304;top:6276;width:180;height:160" coordorigin="2304,6276" coordsize="180,160">
              <v:shape style="position:absolute;left:2304;top:6276;width:180;height:160" coordorigin="2304,6276" coordsize="180,160" path="m2393,6276l2330,6300,2304,6357,2307,6378,2349,6425,2394,6436,2418,6433,2472,6396,2484,6354,2480,6334,2439,6287,2393,6276e" filled="t" fillcolor="#FEBE10" stroked="f">
                <v:path arrowok="t"/>
                <v:fill/>
              </v:shape>
            </v:group>
            <v:group style="position:absolute;left:2304;top:6276;width:180;height:160" coordorigin="2304,6276" coordsize="180,160">
              <v:shape style="position:absolute;left:2304;top:6276;width:180;height:160" coordorigin="2304,6276" coordsize="180,160" path="m2484,6356l2458,6412,2394,6436,2370,6433,2317,6397,2304,6357,2307,6335,2348,6287,2393,6276,2417,6279,2471,6315,2484,6356xe" filled="f" stroked="t" strokeweight="1pt" strokecolor="#FEBE10">
                <v:path arrowok="t"/>
              </v:shape>
            </v:group>
            <v:group style="position:absolute;left:2322;top:6676;width:180;height:160" coordorigin="2322,6676" coordsize="180,160">
              <v:shape style="position:absolute;left:2322;top:6676;width:180;height:160" coordorigin="2322,6676" coordsize="180,160" path="m2411,6676l2348,6700,2322,6757,2326,6778,2367,6825,2413,6836,2436,6833,2490,6796,2502,6754,2499,6734,2457,6687,2411,6676e" filled="t" fillcolor="#FEBE10" stroked="f">
                <v:path arrowok="t"/>
                <v:fill/>
              </v:shape>
            </v:group>
            <v:group style="position:absolute;left:2322;top:6676;width:180;height:160" coordorigin="2322,6676" coordsize="180,160">
              <v:shape style="position:absolute;left:2322;top:6676;width:180;height:160" coordorigin="2322,6676" coordsize="180,160" path="m2502,6756l2476,6812,2413,6836,2389,6833,2335,6797,2322,6757,2325,6735,2366,6687,2411,6676,2435,6679,2489,6715,2502,6756xe" filled="f" stroked="t" strokeweight="1pt" strokecolor="#FEBE10">
                <v:path arrowok="t"/>
              </v:shape>
            </v:group>
            <v:group style="position:absolute;left:2322;top:6756;width:180;height:160" coordorigin="2322,6756" coordsize="180,160">
              <v:shape style="position:absolute;left:2322;top:6756;width:180;height:160" coordorigin="2322,6756" coordsize="180,160" path="m2411,6756l2348,6780,2322,6837,2326,6858,2367,6905,2413,6916,2436,6913,2490,6876,2502,6834,2499,6814,2457,6767,2411,6756e" filled="t" fillcolor="#FEBE10" stroked="f">
                <v:path arrowok="t"/>
                <v:fill/>
              </v:shape>
            </v:group>
            <v:group style="position:absolute;left:2322;top:6756;width:180;height:160" coordorigin="2322,6756" coordsize="180,160">
              <v:shape style="position:absolute;left:2322;top:6756;width:180;height:160" coordorigin="2322,6756" coordsize="180,160" path="m2502,6836l2476,6892,2413,6916,2389,6913,2335,6877,2322,6837,2325,6815,2366,6767,2411,6756,2435,6759,2489,6795,2502,6836xe" filled="f" stroked="t" strokeweight="1pt" strokecolor="#FEBE10">
                <v:path arrowok="t"/>
              </v:shape>
            </v:group>
            <v:group style="position:absolute;left:2322;top:6876;width:180;height:160" coordorigin="2322,6876" coordsize="180,160">
              <v:shape style="position:absolute;left:2322;top:6876;width:180;height:160" coordorigin="2322,6876" coordsize="180,160" path="m2411,6876l2348,6900,2322,6957,2326,6978,2367,7025,2413,7036,2436,7033,2490,6996,2502,6954,2499,6934,2457,6887,2411,6876e" filled="t" fillcolor="#FEBE10" stroked="f">
                <v:path arrowok="t"/>
                <v:fill/>
              </v:shape>
            </v:group>
            <v:group style="position:absolute;left:2322;top:6876;width:180;height:160" coordorigin="2322,6876" coordsize="180,160">
              <v:shape style="position:absolute;left:2322;top:6876;width:180;height:160" coordorigin="2322,6876" coordsize="180,160" path="m2502,6956l2476,7012,2413,7036,2389,7033,2335,6997,2322,6957,2325,6935,2366,6887,2411,6876,2435,6879,2489,6915,2502,6956xe" filled="f" stroked="t" strokeweight="1pt" strokecolor="#FEBE10">
                <v:path arrowok="t"/>
              </v:shape>
            </v:group>
            <v:group style="position:absolute;left:2322;top:7016;width:180;height:160" coordorigin="2322,7016" coordsize="180,160">
              <v:shape style="position:absolute;left:2322;top:7016;width:180;height:160" coordorigin="2322,7016" coordsize="180,160" path="m2411,7016l2348,7040,2322,7097,2326,7118,2367,7165,2413,7176,2436,7173,2490,7136,2502,7094,2499,7074,2457,7027,2411,7016e" filled="t" fillcolor="#FEBE10" stroked="f">
                <v:path arrowok="t"/>
                <v:fill/>
              </v:shape>
            </v:group>
            <v:group style="position:absolute;left:2322;top:7016;width:180;height:160" coordorigin="2322,7016" coordsize="180,160">
              <v:shape style="position:absolute;left:2322;top:7016;width:180;height:160" coordorigin="2322,7016" coordsize="180,160" path="m2502,7096l2476,7152,2413,7176,2389,7173,2335,7137,2322,7097,2325,7075,2366,7027,2411,7016,2435,7019,2489,7055,2502,7096xe" filled="f" stroked="t" strokeweight="1pt" strokecolor="#FEBE10">
                <v:path arrowok="t"/>
              </v:shape>
            </v:group>
            <v:group style="position:absolute;left:2311;top:7351;width:180;height:160" coordorigin="2311,7351" coordsize="180,160">
              <v:shape style="position:absolute;left:2311;top:7351;width:180;height:160" coordorigin="2311,7351" coordsize="180,160" path="m2400,7351l2337,7375,2311,7432,2314,7453,2356,7500,2401,7511,2425,7508,2479,7471,2491,7429,2487,7409,2445,7362,2400,7351e" filled="t" fillcolor="#FEBE10" stroked="f">
                <v:path arrowok="t"/>
                <v:fill/>
              </v:shape>
            </v:group>
            <v:group style="position:absolute;left:2311;top:7351;width:180;height:160" coordorigin="2311,7351" coordsize="180,160">
              <v:shape style="position:absolute;left:2311;top:7351;width:180;height:160" coordorigin="2311,7351" coordsize="180,160" path="m2491,7431l2465,7487,2401,7511,2377,7508,2323,7472,2311,7432,2314,7410,2355,7362,2400,7351,2424,7354,2478,7390,2491,7431xe" filled="f" stroked="t" strokeweight="1pt" strokecolor="#FEBE10">
                <v:path arrowok="t"/>
              </v:shape>
            </v:group>
            <v:group style="position:absolute;left:2311;top:7511;width:180;height:160" coordorigin="2311,7511" coordsize="180,160">
              <v:shape style="position:absolute;left:2311;top:7511;width:180;height:160" coordorigin="2311,7511" coordsize="180,160" path="m2400,7511l2337,7535,2311,7592,2314,7613,2356,7660,2401,7671,2425,7668,2479,7631,2491,7589,2487,7569,2445,7522,2400,7511e" filled="t" fillcolor="#FEBE10" stroked="f">
                <v:path arrowok="t"/>
                <v:fill/>
              </v:shape>
            </v:group>
            <v:group style="position:absolute;left:2311;top:7511;width:180;height:160" coordorigin="2311,7511" coordsize="180,160">
              <v:shape style="position:absolute;left:2311;top:7511;width:180;height:160" coordorigin="2311,7511" coordsize="180,160" path="m2491,7591l2465,7647,2401,7671,2377,7668,2323,7632,2311,7592,2314,7570,2355,7522,2400,7511,2424,7514,2478,7550,2491,7591xe" filled="f" stroked="t" strokeweight="1pt" strokecolor="#FEBE10">
                <v:path arrowok="t"/>
              </v:shape>
            </v:group>
            <v:group style="position:absolute;left:2311;top:7631;width:180;height:160" coordorigin="2311,7631" coordsize="180,160">
              <v:shape style="position:absolute;left:2311;top:7631;width:180;height:160" coordorigin="2311,7631" coordsize="180,160" path="m2400,7631l2337,7655,2311,7712,2314,7733,2356,7780,2401,7791,2425,7788,2479,7751,2491,7709,2487,7689,2445,7642,2400,7631e" filled="t" fillcolor="#FEBE10" stroked="f">
                <v:path arrowok="t"/>
                <v:fill/>
              </v:shape>
            </v:group>
            <v:group style="position:absolute;left:2311;top:7631;width:180;height:160" coordorigin="2311,7631" coordsize="180,160">
              <v:shape style="position:absolute;left:2311;top:7631;width:180;height:160" coordorigin="2311,7631" coordsize="180,160" path="m2491,7711l2465,7767,2401,7791,2377,7788,2323,7752,2311,7712,2314,7690,2355,7642,2400,7631,2424,7634,2478,7670,2491,7711xe" filled="f" stroked="t" strokeweight="1pt" strokecolor="#FEBE10">
                <v:path arrowok="t"/>
              </v:shape>
            </v:group>
            <v:group style="position:absolute;left:2311;top:7731;width:180;height:160" coordorigin="2311,7731" coordsize="180,160">
              <v:shape style="position:absolute;left:2311;top:7731;width:180;height:160" coordorigin="2311,7731" coordsize="180,160" path="m2400,7731l2337,7755,2311,7812,2314,7833,2356,7880,2401,7891,2425,7888,2479,7851,2491,7809,2487,7789,2445,7742,2400,7731e" filled="t" fillcolor="#FEBE10" stroked="f">
                <v:path arrowok="t"/>
                <v:fill/>
              </v:shape>
            </v:group>
            <v:group style="position:absolute;left:2311;top:7731;width:180;height:160" coordorigin="2311,7731" coordsize="180,160">
              <v:shape style="position:absolute;left:2311;top:7731;width:180;height:160" coordorigin="2311,7731" coordsize="180,160" path="m2491,7811l2465,7867,2401,7891,2377,7888,2323,7852,2311,7812,2314,7790,2355,7742,2400,7731,2424,7734,2478,7770,2491,7811xe" filled="f" stroked="t" strokeweight="1pt" strokecolor="#FEBE10">
                <v:path arrowok="t"/>
              </v:shape>
            </v:group>
            <v:group style="position:absolute;left:2311;top:8149;width:180;height:160" coordorigin="2311,8149" coordsize="180,160">
              <v:shape style="position:absolute;left:2311;top:8149;width:180;height:160" coordorigin="2311,8149" coordsize="180,160" path="m2400,8149l2337,8173,2311,8230,2314,8251,2356,8298,2401,8309,2425,8306,2479,8270,2491,8228,2487,8207,2445,8160,2400,8149e" filled="t" fillcolor="#FEBE10" stroked="f">
                <v:path arrowok="t"/>
                <v:fill/>
              </v:shape>
            </v:group>
            <v:group style="position:absolute;left:2311;top:8149;width:180;height:160" coordorigin="2311,8149" coordsize="180,160">
              <v:shape style="position:absolute;left:2311;top:8149;width:180;height:160" coordorigin="2311,8149" coordsize="180,160" path="m2491,8229l2465,8286,2401,8309,2377,8306,2323,8270,2311,8230,2314,8209,2355,8161,2400,8149,2424,8152,2478,8188,2491,8229xe" filled="f" stroked="t" strokeweight="1pt" strokecolor="#FEBE10">
                <v:path arrowok="t"/>
              </v:shape>
            </v:group>
            <v:group style="position:absolute;left:2311;top:8293;width:180;height:160" coordorigin="2311,8293" coordsize="180,160">
              <v:shape style="position:absolute;left:2311;top:8293;width:180;height:160" coordorigin="2311,8293" coordsize="180,160" path="m2400,8293l2337,8316,2311,8373,2314,8395,2356,8442,2401,8453,2425,8450,2479,8413,2491,8371,2487,8350,2445,8303,2400,8293e" filled="t" fillcolor="#FEBE10" stroked="f">
                <v:path arrowok="t"/>
                <v:fill/>
              </v:shape>
            </v:group>
            <v:group style="position:absolute;left:2311;top:8293;width:180;height:160" coordorigin="2311,8293" coordsize="180,160">
              <v:shape style="position:absolute;left:2311;top:8293;width:180;height:160" coordorigin="2311,8293" coordsize="180,160" path="m2491,8373l2465,8429,2401,8453,2377,8450,2323,8413,2311,8373,2314,8352,2355,8304,2400,8293,2424,8295,2478,8331,2491,8373xe" filled="f" stroked="t" strokeweight="1pt" strokecolor="#FEBE10">
                <v:path arrowok="t"/>
              </v:shape>
            </v:group>
            <v:group style="position:absolute;left:2311;top:8326;width:180;height:160" coordorigin="2311,8326" coordsize="180,160">
              <v:shape style="position:absolute;left:2311;top:8326;width:180;height:160" coordorigin="2311,8326" coordsize="180,160" path="m2400,8326l2337,8350,2311,8407,2314,8428,2356,8475,2401,8486,2425,8483,2479,8446,2491,8404,2487,8384,2445,8337,2400,8326e" filled="t" fillcolor="#FEBE10" stroked="f">
                <v:path arrowok="t"/>
                <v:fill/>
              </v:shape>
            </v:group>
            <v:group style="position:absolute;left:2311;top:8326;width:180;height:160" coordorigin="2311,8326" coordsize="180,160">
              <v:shape style="position:absolute;left:2311;top:8326;width:180;height:160" coordorigin="2311,8326" coordsize="180,160" path="m2491,8406l2465,8462,2401,8486,2377,8483,2323,8447,2311,8407,2314,8385,2355,8337,2400,8326,2424,8329,2478,8365,2491,8406xe" filled="f" stroked="t" strokeweight="1pt" strokecolor="#FEBE10">
                <v:path arrowok="t"/>
              </v:shape>
            </v:group>
            <v:group style="position:absolute;left:2311;top:8486;width:180;height:160" coordorigin="2311,8486" coordsize="180,160">
              <v:shape style="position:absolute;left:2311;top:8486;width:180;height:160" coordorigin="2311,8486" coordsize="180,160" path="m2400,8486l2337,8510,2311,8567,2314,8588,2356,8635,2401,8646,2425,8643,2479,8606,2491,8564,2487,8544,2445,8497,2400,8486e" filled="t" fillcolor="#FEBE10" stroked="f">
                <v:path arrowok="t"/>
                <v:fill/>
              </v:shape>
            </v:group>
            <v:group style="position:absolute;left:2311;top:8486;width:180;height:160" coordorigin="2311,8486" coordsize="180,160">
              <v:shape style="position:absolute;left:2311;top:8486;width:180;height:160" coordorigin="2311,8486" coordsize="180,160" path="m2491,8566l2465,8622,2401,8646,2377,8643,2323,8607,2311,8567,2314,8545,2355,8497,2400,8486,2424,8489,2478,8525,2491,8566xe" filled="f" stroked="t" strokeweight="1pt" strokecolor="#FEBE10">
                <v:path arrowok="t"/>
              </v:shape>
            </v:group>
            <v:group style="position:absolute;left:2311;top:8716;width:180;height:160" coordorigin="2311,8716" coordsize="180,160">
              <v:shape style="position:absolute;left:2311;top:8716;width:180;height:160" coordorigin="2311,8716" coordsize="180,160" path="m2400,8716l2337,8740,2311,8797,2314,8818,2356,8865,2401,8876,2425,8873,2479,8836,2491,8794,2487,8774,2445,8727,2400,8716e" filled="t" fillcolor="#FEBE10" stroked="f">
                <v:path arrowok="t"/>
                <v:fill/>
              </v:shape>
            </v:group>
            <v:group style="position:absolute;left:2311;top:8716;width:180;height:160" coordorigin="2311,8716" coordsize="180,160">
              <v:shape style="position:absolute;left:2311;top:8716;width:180;height:160" coordorigin="2311,8716" coordsize="180,160" path="m2491,8796l2465,8852,2401,8876,2377,8873,2323,8837,2311,8797,2314,8775,2355,8727,2400,8716,2424,8719,2478,8755,2491,8796xe" filled="f" stroked="t" strokeweight="1pt" strokecolor="#FEBE10">
                <v:path arrowok="t"/>
              </v:shape>
            </v:group>
            <v:group style="position:absolute;left:2311;top:8819;width:180;height:160" coordorigin="2311,8819" coordsize="180,160">
              <v:shape style="position:absolute;left:2311;top:8819;width:180;height:160" coordorigin="2311,8819" coordsize="180,160" path="m2400,8819l2337,8843,2311,8900,2314,8921,2356,8968,2401,8979,2425,8976,2479,8940,2491,8898,2487,8877,2445,8830,2400,8819e" filled="t" fillcolor="#FEBE10" stroked="f">
                <v:path arrowok="t"/>
                <v:fill/>
              </v:shape>
            </v:group>
            <v:group style="position:absolute;left:2311;top:8819;width:180;height:160" coordorigin="2311,8819" coordsize="180,160">
              <v:shape style="position:absolute;left:2311;top:8819;width:180;height:160" coordorigin="2311,8819" coordsize="180,160" path="m2491,8899l2465,8956,2401,8979,2377,8976,2323,8940,2311,8900,2314,8879,2355,8831,2400,8819,2424,8822,2478,8858,2491,8899xe" filled="f" stroked="t" strokeweight="1pt" strokecolor="#FEBE10">
                <v:path arrowok="t"/>
              </v:shape>
            </v:group>
            <v:group style="position:absolute;left:2317;top:9039;width:180;height:160" coordorigin="2317,9039" coordsize="180,160">
              <v:shape style="position:absolute;left:2317;top:9039;width:180;height:160" coordorigin="2317,9039" coordsize="180,160" path="m2405,9039l2342,9063,2317,9120,2320,9141,2362,9188,2407,9199,2431,9196,2484,9160,2496,9118,2493,9097,2451,9050,2405,9039e" filled="t" fillcolor="#FEBE10" stroked="f">
                <v:path arrowok="t"/>
                <v:fill/>
              </v:shape>
            </v:group>
            <v:group style="position:absolute;left:2317;top:9039;width:180;height:160" coordorigin="2317,9039" coordsize="180,160">
              <v:shape style="position:absolute;left:2317;top:9039;width:180;height:160" coordorigin="2317,9039" coordsize="180,160" path="m2497,9119l2470,9176,2407,9199,2383,9196,2329,9160,2317,9120,2320,9099,2360,9051,2405,9039,2429,9042,2484,9078,2497,9119xe" filled="f" stroked="t" strokeweight="1pt" strokecolor="#FEBE10">
                <v:path arrowok="t"/>
              </v:shape>
              <v:shape style="position:absolute;left:2301;top:9349;width:200;height:1057" type="#_x0000_t75">
                <v:imagedata r:id="rId76" o:title=""/>
              </v:shape>
              <v:shape style="position:absolute;left:2301;top:10689;width:206;height:3337" type="#_x0000_t75">
                <v:imagedata r:id="rId77" o:title=""/>
              </v:shape>
            </v:group>
            <w10:wrap type="none"/>
          </v:group>
        </w:pict>
      </w:r>
      <w:r>
        <w:rPr>
          <w:sz w:val="28"/>
          <w:szCs w:val="28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20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78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79"/>
          <w:pgSz w:w="12240" w:h="15840"/>
        </w:sectPr>
      </w:pPr>
      <w:rPr/>
    </w:p>
    <w:p>
      <w:pPr>
        <w:spacing w:before="1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56" w:lineRule="auto"/>
        <w:ind w:left="248" w:right="54" w:firstLine="41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Longest</w:t>
      </w:r>
      <w:r>
        <w:rPr>
          <w:rFonts w:ascii="Arial" w:hAnsi="Arial" w:cs="Arial" w:eastAsia="Arial"/>
          <w:sz w:val="22"/>
          <w:szCs w:val="22"/>
          <w:color w:val="FFFFFF"/>
          <w:spacing w:val="-16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time</w:t>
      </w:r>
      <w:r>
        <w:rPr>
          <w:rFonts w:ascii="Arial" w:hAnsi="Arial" w:cs="Arial" w:eastAsia="Arial"/>
          <w:sz w:val="22"/>
          <w:szCs w:val="22"/>
          <w:color w:val="FFFFFF"/>
          <w:spacing w:val="28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period</w:t>
      </w:r>
      <w:r>
        <w:rPr>
          <w:rFonts w:ascii="Arial" w:hAnsi="Arial" w:cs="Arial" w:eastAsia="Arial"/>
          <w:sz w:val="22"/>
          <w:szCs w:val="22"/>
          <w:color w:val="FFFFFF"/>
          <w:spacing w:val="7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6"/>
        </w:rPr>
        <w:t>within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6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which</w:t>
      </w:r>
      <w:r>
        <w:rPr>
          <w:rFonts w:ascii="Arial" w:hAnsi="Arial" w:cs="Arial" w:eastAsia="Arial"/>
          <w:sz w:val="22"/>
          <w:szCs w:val="22"/>
          <w:color w:val="FFFFFF"/>
          <w:spacing w:val="18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APT1</w:t>
      </w:r>
      <w:r>
        <w:rPr>
          <w:rFonts w:ascii="Arial" w:hAnsi="Arial" w:cs="Arial" w:eastAsia="Arial"/>
          <w:sz w:val="22"/>
          <w:szCs w:val="22"/>
          <w:color w:val="FFFFFF"/>
          <w:spacing w:val="-10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has</w:t>
      </w:r>
      <w:r>
        <w:rPr>
          <w:rFonts w:ascii="Arial" w:hAnsi="Arial" w:cs="Arial" w:eastAsia="Arial"/>
          <w:sz w:val="22"/>
          <w:szCs w:val="22"/>
          <w:color w:val="FFFFFF"/>
          <w:spacing w:val="-11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2"/>
        </w:rPr>
        <w:t>continued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40" w:lineRule="auto"/>
        <w:ind w:left="177" w:right="-57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to</w:t>
      </w:r>
      <w:r>
        <w:rPr>
          <w:rFonts w:ascii="Arial" w:hAnsi="Arial" w:cs="Arial" w:eastAsia="Arial"/>
          <w:sz w:val="22"/>
          <w:szCs w:val="22"/>
          <w:color w:val="FFFFFF"/>
          <w:spacing w:val="11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94"/>
        </w:rPr>
        <w:t>access</w:t>
      </w:r>
      <w:r>
        <w:rPr>
          <w:rFonts w:ascii="Arial" w:hAnsi="Arial" w:cs="Arial" w:eastAsia="Arial"/>
          <w:sz w:val="22"/>
          <w:szCs w:val="22"/>
          <w:color w:val="FFFFFF"/>
          <w:spacing w:val="11"/>
          <w:w w:val="94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FFFFFF"/>
          <w:spacing w:val="-4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victim</w:t>
      </w:r>
      <w:r>
        <w:rPr>
          <w:rFonts w:ascii="Arial" w:hAnsi="Arial" w:cs="Arial" w:eastAsia="Arial"/>
          <w:sz w:val="22"/>
          <w:szCs w:val="22"/>
          <w:color w:val="FFFFFF"/>
          <w:spacing w:val="-12"/>
          <w:w w:val="100"/>
        </w:rPr>
        <w:t>’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s</w:t>
      </w:r>
      <w:r>
        <w:rPr>
          <w:rFonts w:ascii="Arial" w:hAnsi="Arial" w:cs="Arial" w:eastAsia="Arial"/>
          <w:sz w:val="22"/>
          <w:szCs w:val="22"/>
          <w:color w:val="FFFFFF"/>
          <w:spacing w:val="45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99"/>
        </w:rPr>
        <w:t>network: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01" w:right="165"/>
        <w:jc w:val="center"/>
        <w:rPr>
          <w:rFonts w:ascii="Arial" w:hAnsi="Arial" w:cs="Arial" w:eastAsia="Arial"/>
          <w:sz w:val="27"/>
          <w:szCs w:val="27"/>
        </w:rPr>
      </w:pPr>
      <w:rPr/>
      <w:r>
        <w:rPr>
          <w:rFonts w:ascii="Arial" w:hAnsi="Arial" w:cs="Arial" w:eastAsia="Arial"/>
          <w:sz w:val="27"/>
          <w:szCs w:val="27"/>
          <w:color w:val="FFFFFF"/>
          <w:spacing w:val="0"/>
          <w:w w:val="100"/>
        </w:rPr>
        <w:t>4</w:t>
      </w:r>
      <w:r>
        <w:rPr>
          <w:rFonts w:ascii="Arial" w:hAnsi="Arial" w:cs="Arial" w:eastAsia="Arial"/>
          <w:sz w:val="27"/>
          <w:szCs w:val="27"/>
          <w:color w:val="FFFFFF"/>
          <w:spacing w:val="25"/>
          <w:w w:val="100"/>
        </w:rPr>
        <w:t> </w:t>
      </w:r>
      <w:r>
        <w:rPr>
          <w:rFonts w:ascii="Arial" w:hAnsi="Arial" w:cs="Arial" w:eastAsia="Arial"/>
          <w:sz w:val="27"/>
          <w:szCs w:val="27"/>
          <w:color w:val="FFFFFF"/>
          <w:spacing w:val="-14"/>
          <w:w w:val="92"/>
        </w:rPr>
        <w:t>Y</w:t>
      </w:r>
      <w:r>
        <w:rPr>
          <w:rFonts w:ascii="Arial" w:hAnsi="Arial" w:cs="Arial" w:eastAsia="Arial"/>
          <w:sz w:val="27"/>
          <w:szCs w:val="27"/>
          <w:color w:val="FFFFFF"/>
          <w:spacing w:val="0"/>
          <w:w w:val="92"/>
        </w:rPr>
        <w:t>ears,</w:t>
      </w:r>
      <w:r>
        <w:rPr>
          <w:rFonts w:ascii="Arial" w:hAnsi="Arial" w:cs="Arial" w:eastAsia="Arial"/>
          <w:sz w:val="27"/>
          <w:szCs w:val="27"/>
          <w:color w:val="FFFFFF"/>
          <w:spacing w:val="17"/>
          <w:w w:val="92"/>
        </w:rPr>
        <w:t> </w:t>
      </w:r>
      <w:r>
        <w:rPr>
          <w:rFonts w:ascii="Arial" w:hAnsi="Arial" w:cs="Arial" w:eastAsia="Arial"/>
          <w:sz w:val="27"/>
          <w:szCs w:val="27"/>
          <w:color w:val="FFFFFF"/>
          <w:spacing w:val="0"/>
          <w:w w:val="100"/>
        </w:rPr>
        <w:t>10</w:t>
      </w:r>
      <w:r>
        <w:rPr>
          <w:rFonts w:ascii="Arial" w:hAnsi="Arial" w:cs="Arial" w:eastAsia="Arial"/>
          <w:sz w:val="27"/>
          <w:szCs w:val="27"/>
          <w:color w:val="FFFFFF"/>
          <w:spacing w:val="42"/>
          <w:w w:val="100"/>
        </w:rPr>
        <w:t> </w:t>
      </w:r>
      <w:r>
        <w:rPr>
          <w:rFonts w:ascii="Arial" w:hAnsi="Arial" w:cs="Arial" w:eastAsia="Arial"/>
          <w:sz w:val="27"/>
          <w:szCs w:val="27"/>
          <w:color w:val="FFFFFF"/>
          <w:spacing w:val="0"/>
          <w:w w:val="100"/>
        </w:rPr>
        <w:t>Months</w:t>
      </w:r>
      <w:r>
        <w:rPr>
          <w:rFonts w:ascii="Arial" w:hAnsi="Arial" w:cs="Arial" w:eastAsia="Arial"/>
          <w:sz w:val="27"/>
          <w:szCs w:val="27"/>
          <w:color w:val="000000"/>
          <w:spacing w:val="0"/>
          <w:w w:val="100"/>
        </w:rPr>
      </w:r>
    </w:p>
    <w:p>
      <w:pPr>
        <w:spacing w:before="6" w:after="0" w:line="260" w:lineRule="atLeast"/>
        <w:ind w:right="199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br w:type="column"/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repeatedly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monitor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proprietary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months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years.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maintained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average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356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days.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27</w:t>
      </w:r>
      <w:r>
        <w:rPr>
          <w:rFonts w:ascii="Arial" w:hAnsi="Arial" w:cs="Arial" w:eastAsia="Arial"/>
          <w:sz w:val="11"/>
          <w:szCs w:val="11"/>
          <w:color w:val="231F20"/>
          <w:spacing w:val="6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longest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period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maintained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1,764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days,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ten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months.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continuously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daily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basis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period;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  <w:position w:val="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cases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observed,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continued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commit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theft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long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network.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3020" w:space="478"/>
            <w:col w:w="6802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2053;width:3038;height:1831" coordorigin="1080,2053" coordsize="3038,1831">
              <v:shape style="position:absolute;left:1080;top:2053;width:3038;height:1831" coordorigin="1080,2053" coordsize="3038,1831" path="m1080,3885l4117,3885,4117,2053,1080,2053,1080,3885e" filled="t" fillcolor="#830A2C" stroked="f">
                <v:path arrowok="t"/>
                <v:fill/>
              </v:shape>
            </v:group>
            <v:group style="position:absolute;left:1080;top:14020;width:10080;height:2" coordorigin="1080,14020" coordsize="10080,2">
              <v:shape style="position:absolute;left:1080;top:14020;width:10080;height:2" coordorigin="1080,14020" coordsize="10080,0" path="m1080,14020l11160,14020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27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13"/>
          <w:w w:val="94"/>
        </w:rPr>
        <w:t>’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s</w:t>
      </w:r>
      <w:r>
        <w:rPr>
          <w:rFonts w:ascii="Arial" w:hAnsi="Arial" w:cs="Arial" w:eastAsia="Arial"/>
          <w:sz w:val="26"/>
          <w:szCs w:val="26"/>
          <w:color w:val="830A2C"/>
          <w:spacing w:val="2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Geographic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&amp;</w:t>
      </w:r>
      <w:r>
        <w:rPr>
          <w:rFonts w:ascii="Arial" w:hAnsi="Arial" w:cs="Arial" w:eastAsia="Arial"/>
          <w:sz w:val="26"/>
          <w:szCs w:val="26"/>
          <w:color w:val="830A2C"/>
          <w:spacing w:val="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Industry</w:t>
      </w:r>
      <w:r>
        <w:rPr>
          <w:rFonts w:ascii="Arial" w:hAnsi="Arial" w:cs="Arial" w:eastAsia="Arial"/>
          <w:sz w:val="26"/>
          <w:szCs w:val="26"/>
          <w:color w:val="830A2C"/>
          <w:spacing w:val="-2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Focus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3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conduct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English.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non-English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speaking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87%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headquartered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countries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native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(see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11).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115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Canada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Kingdom.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remaining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victims,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primary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operations.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international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cooperation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development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agencies,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foreign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governments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25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official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languages,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multinational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conglomerates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conduct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English.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English-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proficiency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members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non-English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speaking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anomalies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representing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performed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tasks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activities.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0" w:after="0" w:line="250" w:lineRule="auto"/>
        <w:ind w:left="100" w:right="13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27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91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141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victim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organizations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shown.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remaining</w:t>
      </w:r>
      <w:r>
        <w:rPr>
          <w:rFonts w:ascii="Arial" w:hAnsi="Arial" w:cs="Arial" w:eastAsia="Arial"/>
          <w:sz w:val="16"/>
          <w:szCs w:val="16"/>
          <w:color w:val="231F20"/>
          <w:spacing w:val="2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cases,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either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ongoing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else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we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do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not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have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visibility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into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last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known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date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activity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network.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21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80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81"/>
          <w:pgSz w:w="12240" w:h="15840"/>
        </w:sectPr>
      </w:pPr>
      <w:rPr/>
    </w:p>
    <w:p>
      <w:pPr>
        <w:spacing w:before="40" w:after="0" w:line="240" w:lineRule="auto"/>
        <w:ind w:left="310" w:right="-69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color w:val="231F20"/>
          <w:spacing w:val="0"/>
          <w:w w:val="91"/>
          <w:b/>
          <w:bCs/>
        </w:rPr>
        <w:t>OBSE</w:t>
      </w:r>
      <w:r>
        <w:rPr>
          <w:rFonts w:ascii="Arial" w:hAnsi="Arial" w:cs="Arial" w:eastAsia="Arial"/>
          <w:sz w:val="19"/>
          <w:szCs w:val="19"/>
          <w:color w:val="231F20"/>
          <w:spacing w:val="-4"/>
          <w:w w:val="91"/>
          <w:b/>
          <w:bCs/>
        </w:rPr>
        <w:t>R</w:t>
      </w:r>
      <w:r>
        <w:rPr>
          <w:rFonts w:ascii="Arial" w:hAnsi="Arial" w:cs="Arial" w:eastAsia="Arial"/>
          <w:sz w:val="19"/>
          <w:szCs w:val="19"/>
          <w:color w:val="231F20"/>
          <w:spacing w:val="0"/>
          <w:w w:val="91"/>
          <w:b/>
          <w:bCs/>
        </w:rPr>
        <w:t>VED</w:t>
      </w:r>
      <w:r>
        <w:rPr>
          <w:rFonts w:ascii="Arial" w:hAnsi="Arial" w:cs="Arial" w:eastAsia="Arial"/>
          <w:sz w:val="19"/>
          <w:szCs w:val="19"/>
          <w:color w:val="231F20"/>
          <w:spacing w:val="25"/>
          <w:w w:val="91"/>
          <w:b/>
          <w:bCs/>
        </w:rPr>
        <w:t> </w:t>
      </w:r>
      <w:r>
        <w:rPr>
          <w:rFonts w:ascii="Arial" w:hAnsi="Arial" w:cs="Arial" w:eastAsia="Arial"/>
          <w:sz w:val="19"/>
          <w:szCs w:val="19"/>
          <w:color w:val="231F20"/>
          <w:spacing w:val="0"/>
          <w:w w:val="91"/>
          <w:b/>
          <w:bCs/>
        </w:rPr>
        <w:t>GLOBAL</w:t>
      </w:r>
      <w:r>
        <w:rPr>
          <w:rFonts w:ascii="Arial" w:hAnsi="Arial" w:cs="Arial" w:eastAsia="Arial"/>
          <w:sz w:val="19"/>
          <w:szCs w:val="19"/>
          <w:color w:val="231F20"/>
          <w:spacing w:val="4"/>
          <w:w w:val="91"/>
          <w:b/>
          <w:bCs/>
        </w:rPr>
        <w:t> </w:t>
      </w:r>
      <w:r>
        <w:rPr>
          <w:rFonts w:ascii="Arial" w:hAnsi="Arial" w:cs="Arial" w:eastAsia="Arial"/>
          <w:sz w:val="19"/>
          <w:szCs w:val="19"/>
          <w:color w:val="231F20"/>
          <w:spacing w:val="0"/>
          <w:w w:val="100"/>
          <w:b/>
          <w:bCs/>
        </w:rPr>
        <w:t>APT1</w:t>
      </w:r>
      <w:r>
        <w:rPr>
          <w:rFonts w:ascii="Arial" w:hAnsi="Arial" w:cs="Arial" w:eastAsia="Arial"/>
          <w:sz w:val="19"/>
          <w:szCs w:val="19"/>
          <w:color w:val="231F20"/>
          <w:spacing w:val="-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color w:val="231F20"/>
          <w:spacing w:val="0"/>
          <w:w w:val="100"/>
          <w:b/>
          <w:bCs/>
        </w:rPr>
        <w:t>ACTIVITY</w:t>
      </w:r>
      <w:r>
        <w:rPr>
          <w:rFonts w:ascii="Arial" w:hAnsi="Arial" w:cs="Arial" w:eastAsia="Arial"/>
          <w:sz w:val="19"/>
          <w:szCs w:val="19"/>
          <w:color w:val="000000"/>
          <w:spacing w:val="0"/>
          <w:w w:val="100"/>
        </w:rPr>
      </w:r>
    </w:p>
    <w:p>
      <w:pPr>
        <w:spacing w:before="1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15" w:lineRule="exact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  <w:position w:val="-1"/>
        </w:rPr>
        <w:t>Norway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3478" w:space="2498"/>
            <w:col w:w="4324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right="-20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92"/>
        </w:rPr>
        <w:t>Canada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947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115</w:t>
      </w:r>
      <w:r>
        <w:rPr>
          <w:rFonts w:ascii="Arial" w:hAnsi="Arial" w:cs="Arial" w:eastAsia="Arial"/>
          <w:sz w:val="19"/>
          <w:szCs w:val="19"/>
          <w:color w:val="010202"/>
          <w:spacing w:val="4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United</w:t>
      </w:r>
      <w:r>
        <w:rPr>
          <w:rFonts w:ascii="Arial" w:hAnsi="Arial" w:cs="Arial" w:eastAsia="Arial"/>
          <w:sz w:val="16"/>
          <w:szCs w:val="16"/>
          <w:color w:val="010202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States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40" w:after="0" w:line="240" w:lineRule="auto"/>
        <w:ind w:left="478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United</w:t>
      </w:r>
      <w:r>
        <w:rPr>
          <w:rFonts w:ascii="Arial" w:hAnsi="Arial" w:cs="Arial" w:eastAsia="Arial"/>
          <w:sz w:val="16"/>
          <w:szCs w:val="16"/>
          <w:color w:val="010202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Kingdom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38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Belgium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92" w:lineRule="exact"/>
        <w:ind w:left="1698" w:right="-69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-2"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-2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  <w:position w:val="-2"/>
        </w:rPr>
        <w:t>Luxemborg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173" w:lineRule="exact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1"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  <w:position w:val="1"/>
        </w:rPr>
        <w:t>France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54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Switzerland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Israel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15" w:lineRule="exact"/>
        <w:ind w:left="210" w:right="-69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96"/>
          <w:position w:val="-1"/>
        </w:rPr>
        <w:t>UA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83"/>
          <w:position w:val="-1"/>
        </w:rPr>
        <w:t>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/>
        <w:br w:type="column"/>
      </w:r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9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India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75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Japa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-15"/>
          <w:w w:val="100"/>
        </w:rPr>
        <w:t>T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</w:rPr>
        <w:t>aiwan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5" w:equalWidth="0">
            <w:col w:w="3386" w:space="688"/>
            <w:col w:w="2634" w:space="60"/>
            <w:col w:w="692" w:space="1036"/>
            <w:col w:w="518" w:space="313"/>
            <w:col w:w="973"/>
          </w:cols>
        </w:sectPr>
      </w:pPr>
      <w:rPr/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8442;width:10080;height:2" coordorigin="1080,8442" coordsize="10080,2">
              <v:shape style="position:absolute;left:1080;top:8442;width:10080;height:2" coordorigin="1080,8442" coordsize="10080,0" path="m1080,8442l11160,8442e" filled="f" stroked="t" strokeweight=".25pt" strokecolor="#233443">
                <v:path arrowok="t"/>
              </v:shape>
            </v:group>
            <v:group style="position:absolute;left:1080;top:1620;width:10080;height:6646" coordorigin="1080,1620" coordsize="10080,6646">
              <v:shape style="position:absolute;left:1080;top:1620;width:10080;height:6646" coordorigin="1080,1620" coordsize="10080,6646" path="m1080,8266l11160,8266,11160,1620,1080,1620,1080,8266e" filled="t" fillcolor="#F2F3F4" stroked="f">
                <v:path arrowok="t"/>
                <v:fill/>
              </v:shape>
              <v:shape style="position:absolute;left:1077;top:1961;width:10085;height:6235" type="#_x0000_t75">
                <v:imagedata r:id="rId82" o:title=""/>
              </v:shape>
            </v:group>
            <v:group style="position:absolute;left:4940;top:4228;width:19;height:17" coordorigin="4940,4228" coordsize="19,17">
              <v:shape style="position:absolute;left:4940;top:4228;width:19;height:17" coordorigin="4940,4228" coordsize="19,17" path="m4940,4228l4940,4238,4953,4245,4960,4229,4940,4228e" filled="t" fillcolor="#DEF2FB" stroked="f">
                <v:path arrowok="t"/>
                <v:fill/>
              </v:shape>
            </v:group>
            <v:group style="position:absolute;left:4937;top:4225;width:25;height:24" coordorigin="4937,4225" coordsize="25,24">
              <v:shape style="position:absolute;left:4937;top:4225;width:25;height:24" coordorigin="4937,4225" coordsize="25,24" path="m4942,4236l4939,4241,4952,4248,4955,4249,4958,4240,4952,4240,4947,4238,4944,4238,4944,4236,4942,4236e" filled="t" fillcolor="#FFFFFF" stroked="f">
                <v:path arrowok="t"/>
                <v:fill/>
              </v:shape>
              <v:shape style="position:absolute;left:4937;top:4225;width:25;height:24" coordorigin="4937,4225" coordsize="25,24" path="m4937,4225l4937,4240,4939,4241,4942,4236,4944,4236,4944,4231,4962,4231,4964,4227,4937,4225e" filled="t" fillcolor="#FFFFFF" stroked="f">
                <v:path arrowok="t"/>
                <v:fill/>
              </v:shape>
              <v:shape style="position:absolute;left:4937;top:4225;width:25;height:24" coordorigin="4937,4225" coordsize="25,24" path="m4962,4231l4944,4231,4955,4232,4952,4240,4958,4240,4962,4231e" filled="t" fillcolor="#FFFFFF" stroked="f">
                <v:path arrowok="t"/>
                <v:fill/>
              </v:shape>
              <v:shape style="position:absolute;left:4937;top:4225;width:25;height:24" coordorigin="4937,4225" coordsize="25,24" path="m4944,4236l4944,4238,4947,4238,4944,4236e" filled="t" fillcolor="#FFFFFF" stroked="f">
                <v:path arrowok="t"/>
                <v:fill/>
              </v:shape>
              <v:shape style="position:absolute;left:4937;top:4225;width:25;height:24" coordorigin="4937,4225" coordsize="25,24" path="m4944,4236l4942,4236,4944,4236,4944,4236e" filled="t" fillcolor="#FFFFFF" stroked="f">
                <v:path arrowok="t"/>
                <v:fill/>
              </v:shape>
            </v:group>
            <v:group style="position:absolute;left:10866;top:5365;width:12;height:19" coordorigin="10866,5365" coordsize="12,19">
              <v:shape style="position:absolute;left:10866;top:5365;width:12;height:19" coordorigin="10866,5365" coordsize="12,19" path="m10874,5365l10866,5372,10869,5384,10878,5371,10874,5365e" filled="t" fillcolor="#DEF2FB" stroked="f">
                <v:path arrowok="t"/>
                <v:fill/>
              </v:shape>
            </v:group>
            <v:group style="position:absolute;left:10862;top:5360;width:20;height:31" coordorigin="10862,5360" coordsize="20,31">
              <v:shape style="position:absolute;left:10862;top:5360;width:20;height:31" coordorigin="10862,5360" coordsize="20,31" path="m10875,5360l10862,5370,10867,5392,10878,5377,10870,5377,10869,5373,10874,5369,10875,5369,10876,5369,10881,5369,10875,5360e" filled="t" fillcolor="#FFFFFF" stroked="f">
                <v:path arrowok="t"/>
                <v:fill/>
              </v:shape>
              <v:shape style="position:absolute;left:10862;top:5360;width:20;height:31" coordorigin="10862,5360" coordsize="20,31" path="m10874,5371l10870,5377,10878,5377,10881,5372,10876,5372,10874,5371e" filled="t" fillcolor="#FFFFFF" stroked="f">
                <v:path arrowok="t"/>
                <v:fill/>
              </v:shape>
              <v:shape style="position:absolute;left:10862;top:5360;width:20;height:31" coordorigin="10862,5360" coordsize="20,31" path="m10876,5369l10875,5370,10874,5371,10876,5372,10878,5371,10876,5369e" filled="t" fillcolor="#FFFFFF" stroked="f">
                <v:path arrowok="t"/>
                <v:fill/>
              </v:shape>
              <v:shape style="position:absolute;left:10862;top:5360;width:20;height:31" coordorigin="10862,5360" coordsize="20,31" path="m10881,5369l10876,5372,10881,5372,10882,5371,10881,5369e" filled="t" fillcolor="#FFFFFF" stroked="f">
                <v:path arrowok="t"/>
                <v:fill/>
              </v:shape>
              <v:shape style="position:absolute;left:10862;top:5360;width:20;height:31" coordorigin="10862,5360" coordsize="20,31" path="m10881,5369l10876,5369,10878,5371,10881,5369e" filled="t" fillcolor="#FFFFFF" stroked="f">
                <v:path arrowok="t"/>
                <v:fill/>
              </v:shape>
              <v:shape style="position:absolute;left:10862;top:5360;width:20;height:31" coordorigin="10862,5360" coordsize="20,31" path="m10875,5369l10874,5369,10874,5371,10875,5369e" filled="t" fillcolor="#FFFFFF" stroked="f">
                <v:path arrowok="t"/>
                <v:fill/>
              </v:shape>
            </v:group>
            <v:group style="position:absolute;left:10763;top:5477;width:12;height:11" coordorigin="10763,5477" coordsize="12,11">
              <v:shape style="position:absolute;left:10763;top:5477;width:12;height:11" coordorigin="10763,5477" coordsize="12,11" path="m10763,5477l10769,5488,10774,5480,10763,5477e" filled="t" fillcolor="#DEF2FB" stroked="f">
                <v:path arrowok="t"/>
                <v:fill/>
              </v:shape>
            </v:group>
            <v:group style="position:absolute;left:10757;top:5472;width:23;height:21" coordorigin="10757,5472" coordsize="23,21">
              <v:shape style="position:absolute;left:10757;top:5472;width:23;height:21" coordorigin="10757,5472" coordsize="23,21" path="m10757,5472l10768,5494,10771,5490,10766,5486,10769,5482,10777,5482,10780,5478,10757,5472e" filled="t" fillcolor="#FFFFFF" stroked="f">
                <v:path arrowok="t"/>
                <v:fill/>
              </v:shape>
              <v:shape style="position:absolute;left:10757;top:5472;width:23;height:21" coordorigin="10757,5472" coordsize="23,21" path="m10777,5482l10769,5482,10771,5486,10769,5488,10771,5490,10777,5482e" filled="t" fillcolor="#FFFFFF" stroked="f">
                <v:path arrowok="t"/>
                <v:fill/>
              </v:shape>
              <v:shape style="position:absolute;left:10757;top:5472;width:23;height:21" coordorigin="10757,5472" coordsize="23,21" path="m10769,5482l10766,5486,10769,5488,10771,5486,10769,5482e" filled="t" fillcolor="#FFFFFF" stroked="f">
                <v:path arrowok="t"/>
                <v:fill/>
              </v:shape>
            </v:group>
            <v:group style="position:absolute;left:10787;top:5563;width:12;height:12" coordorigin="10787,5563" coordsize="12,12">
              <v:shape style="position:absolute;left:10787;top:5563;width:12;height:12" coordorigin="10787,5563" coordsize="12,12" path="m10796,5563l10787,5567,10792,5575,10799,5568,10796,5563e" filled="t" fillcolor="#DEF2FB" stroked="f">
                <v:path arrowok="t"/>
                <v:fill/>
              </v:shape>
            </v:group>
            <v:group style="position:absolute;left:10783;top:5559;width:21;height:21" coordorigin="10783,5559" coordsize="21,21">
              <v:shape style="position:absolute;left:10783;top:5559;width:21;height:21" coordorigin="10783,5559" coordsize="21,21" path="m10797,5559l10783,5566,10791,5580,10802,5570,10792,5570,10791,5569,10795,5567,10797,5567,10797,5566,10802,5566,10797,5559e" filled="t" fillcolor="#FFFFFF" stroked="f">
                <v:path arrowok="t"/>
                <v:fill/>
              </v:shape>
              <v:shape style="position:absolute;left:10783;top:5559;width:21;height:21" coordorigin="10783,5559" coordsize="21,21" path="m10795,5568l10792,5570,10802,5570,10802,5570,10797,5570,10795,5568e" filled="t" fillcolor="#FFFFFF" stroked="f">
                <v:path arrowok="t"/>
                <v:fill/>
              </v:shape>
              <v:shape style="position:absolute;left:10783;top:5559;width:21;height:21" coordorigin="10783,5559" coordsize="21,21" path="m10797,5566l10795,5568,10797,5570,10799,5568,10797,5566e" filled="t" fillcolor="#FFFFFF" stroked="f">
                <v:path arrowok="t"/>
                <v:fill/>
              </v:shape>
              <v:shape style="position:absolute;left:10783;top:5559;width:21;height:21" coordorigin="10783,5559" coordsize="21,21" path="m10802,5567l10797,5570,10802,5570,10804,5569,10802,5567e" filled="t" fillcolor="#FFFFFF" stroked="f">
                <v:path arrowok="t"/>
                <v:fill/>
              </v:shape>
              <v:shape style="position:absolute;left:10783;top:5559;width:21;height:21" coordorigin="10783,5559" coordsize="21,21" path="m10802,5566l10797,5566,10799,5568,10802,5567,10802,5566e" filled="t" fillcolor="#FFFFFF" stroked="f">
                <v:path arrowok="t"/>
                <v:fill/>
              </v:shape>
              <v:shape style="position:absolute;left:10783;top:5559;width:21;height:21" coordorigin="10783,5559" coordsize="21,21" path="m10797,5567l10795,5567,10795,5568,10797,5567e" filled="t" fillcolor="#FFFFFF" stroked="f">
                <v:path arrowok="t"/>
                <v:fill/>
              </v:shape>
            </v:group>
            <v:group style="position:absolute;left:10778;top:5494;width:11;height:8" coordorigin="10778,5494" coordsize="11,8">
              <v:shape style="position:absolute;left:10778;top:5494;width:11;height:8" coordorigin="10778,5494" coordsize="11,8" path="m10789,5494l10778,5496,10781,5501,10789,5494e" filled="t" fillcolor="#DEF2FB" stroked="f">
                <v:path arrowok="t"/>
                <v:fill/>
              </v:shape>
            </v:group>
            <v:group style="position:absolute;left:10774;top:5487;width:26;height:19" coordorigin="10774,5487" coordsize="26,19">
              <v:shape style="position:absolute;left:10774;top:5487;width:26;height:19" coordorigin="10774,5487" coordsize="26,19" path="m10800,5487l10774,5494,10781,5506,10783,5503,10779,5499,10787,5491,10796,5491,10800,5487e" filled="t" fillcolor="#FFFFFF" stroked="f">
                <v:path arrowok="t"/>
                <v:fill/>
              </v:shape>
              <v:shape style="position:absolute;left:10774;top:5487;width:26;height:19" coordorigin="10774,5487" coordsize="26,19" path="m10796,5491l10787,5491,10789,5494,10790,5497,10783,5498,10784,5500,10781,5501,10783,5503,10796,5491e" filled="t" fillcolor="#FFFFFF" stroked="f">
                <v:path arrowok="t"/>
                <v:fill/>
              </v:shape>
              <v:shape style="position:absolute;left:10774;top:5487;width:26;height:19" coordorigin="10774,5487" coordsize="26,19" path="m10787,5491l10779,5499,10781,5501,10784,5500,10783,5498,10790,5497,10789,5494,10787,5491e" filled="t" fillcolor="#FFFFFF" stroked="f">
                <v:path arrowok="t"/>
                <v:fill/>
              </v:shape>
            </v:group>
            <v:group style="position:absolute;left:10613;top:4593;width:8;height:6" coordorigin="10613,4593" coordsize="8,6">
              <v:shape style="position:absolute;left:10613;top:4593;width:8;height:6" coordorigin="10613,4593" coordsize="8,6" path="m10621,4593l10613,4593,10613,4599,10619,4599,10621,4593e" filled="t" fillcolor="#DEF2FB" stroked="f">
                <v:path arrowok="t"/>
                <v:fill/>
              </v:shape>
            </v:group>
            <v:group style="position:absolute;left:10610;top:4590;width:15;height:12" coordorigin="10610,4590" coordsize="15,12">
              <v:shape style="position:absolute;left:10610;top:4590;width:15;height:12" coordorigin="10610,4590" coordsize="15,12" path="m10625,4590l10610,4590,10610,4602,10621,4602,10622,4599,10619,4599,10616,4598,10617,4597,10613,4597,10613,4593,10624,4593,10625,4590e" filled="t" fillcolor="#FFFFFF" stroked="f">
                <v:path arrowok="t"/>
                <v:fill/>
              </v:shape>
              <v:shape style="position:absolute;left:10610;top:4590;width:15;height:12" coordorigin="10610,4590" coordsize="15,12" path="m10616,4593l10613,4593,10613,4597,10617,4597,10616,4598,10619,4599,10619,4596,10616,4596,10616,4593e" filled="t" fillcolor="#FFFFFF" stroked="f">
                <v:path arrowok="t"/>
                <v:fill/>
              </v:shape>
              <v:shape style="position:absolute;left:10610;top:4590;width:15;height:12" coordorigin="10610,4590" coordsize="15,12" path="m10624,4593l10616,4593,10616,4596,10619,4596,10619,4599,10622,4599,10624,4593e" filled="t" fillcolor="#FFFFFF" stroked="f">
                <v:path arrowok="t"/>
                <v:fill/>
              </v:shape>
            </v:group>
            <v:group style="position:absolute;left:10603;top:4527;width:7;height:8" coordorigin="10603,4527" coordsize="7,8">
              <v:shape style="position:absolute;left:10603;top:4527;width:7;height:8" coordorigin="10603,4527" coordsize="7,8" path="m10608,4527l10603,4528,10603,4534,10609,4535,10608,4527e" filled="t" fillcolor="#DEF2FB" stroked="f">
                <v:path arrowok="t"/>
                <v:fill/>
              </v:shape>
            </v:group>
            <v:group style="position:absolute;left:10600;top:4524;width:13;height:15" coordorigin="10600,4524" coordsize="13,15">
              <v:shape style="position:absolute;left:10600;top:4524;width:13;height:15" coordorigin="10600,4524" coordsize="13,15" path="m10608,4524l10600,4526,10600,4537,10613,4539,10612,4531,10606,4531,10605,4528,10608,4527,10608,4524e" filled="t" fillcolor="#FFFFFF" stroked="f">
                <v:path arrowok="t"/>
                <v:fill/>
              </v:shape>
              <v:shape style="position:absolute;left:10600;top:4524;width:13;height:15" coordorigin="10600,4524" coordsize="13,15" path="m10608,4527l10605,4528,10606,4531,10606,4531,10609,4530,10608,4527e" filled="t" fillcolor="#FFFFFF" stroked="f">
                <v:path arrowok="t"/>
                <v:fill/>
              </v:shape>
              <v:shape style="position:absolute;left:10600;top:4524;width:13;height:15" coordorigin="10600,4524" coordsize="13,15" path="m10611,4524l10608,4524,10609,4530,10606,4531,10606,4531,10612,4531,10611,4524e" filled="t" fillcolor="#FFFFFF" stroked="f">
                <v:path arrowok="t"/>
                <v:fill/>
              </v:shape>
            </v:group>
            <v:group style="position:absolute;left:10737;top:5554;width:8;height:6" coordorigin="10737,5554" coordsize="8,6">
              <v:shape style="position:absolute;left:10737;top:5554;width:8;height:6" coordorigin="10737,5554" coordsize="8,6" path="m10745,5554l10737,5554,10741,5560,10745,5554e" filled="t" fillcolor="#DEF2FB" stroked="f">
                <v:path arrowok="t"/>
                <v:fill/>
              </v:shape>
            </v:group>
            <v:group style="position:absolute;left:10731;top:5551;width:14;height:15" coordorigin="10731,5551" coordsize="14,15">
              <v:shape style="position:absolute;left:10731;top:5551;width:14;height:15" coordorigin="10731,5551" coordsize="14,15" path="m10741,5551l10731,5551,10741,5565,10743,5562,10744,5560,10741,5560,10738,5558,10739,5557,10739,5557,10737,5557,10737,5554,10740,5552,10741,5552,10741,5551e" filled="t" fillcolor="#FFFFFF" stroked="f">
                <v:path arrowok="t"/>
                <v:fill/>
              </v:shape>
              <v:shape style="position:absolute;left:10731;top:5551;width:14;height:15" coordorigin="10731,5551" coordsize="14,15" path="m10739,5556l10739,5556,10739,5557,10738,5558,10741,5560,10743,5558,10743,5557,10741,5557,10740,5556,10739,5556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1l10741,5554,10743,5558,10741,5560,10744,5560,10745,5559,10746,5557,10746,5555,10744,5552,10741,5551e" filled="t" fillcolor="#FFFFFF" stroked="f">
                <v:path arrowok="t"/>
                <v:fill/>
              </v:shape>
              <v:shape style="position:absolute;left:10731;top:5551;width:14;height:15" coordorigin="10731,5551" coordsize="14,15" path="m10740,5552l10737,5554,10737,5557,10739,5557,10739,5556,10739,5556,10741,5556,10741,5554,10740,5552e" filled="t" fillcolor="#FFFFFF" stroked="f">
                <v:path arrowok="t"/>
                <v:fill/>
              </v:shape>
              <v:shape style="position:absolute;left:10731;top:5551;width:14;height:15" coordorigin="10731,5551" coordsize="14,15" path="m10742,5555l10741,5555,10741,5556,10741,5557,10743,5557,10742,5555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6l10740,5556,10741,5557,10741,5556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7l10741,5557,10741,5557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6l10741,5556,10741,5557,10741,5556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6l10739,5556,10740,5556,10741,5556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6l10740,5556,10741,5556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5l10741,5556,10741,5556,10741,5555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4l10741,5556,10741,5555,10742,5555,10741,5554e" filled="t" fillcolor="#FFFFFF" stroked="f">
                <v:path arrowok="t"/>
                <v:fill/>
              </v:shape>
              <v:shape style="position:absolute;left:10731;top:5551;width:14;height:15" coordorigin="10731,5551" coordsize="14,15" path="m10741,5552l10740,5552,10741,5554,10741,5552e" filled="t" fillcolor="#FFFFFF" stroked="f">
                <v:path arrowok="t"/>
                <v:fill/>
              </v:shape>
            </v:group>
            <v:group style="position:absolute;left:10980;top:5314;width:14;height:14" coordorigin="10980,5314" coordsize="14,14">
              <v:shape style="position:absolute;left:10980;top:5314;width:14;height:14" coordorigin="10980,5314" coordsize="14,14" path="m10988,5314l10980,5321,10985,5328,10994,5322,10988,5314e" filled="t" fillcolor="#DEF2FB" stroked="f">
                <v:path arrowok="t"/>
                <v:fill/>
              </v:shape>
            </v:group>
            <v:group style="position:absolute;left:10976;top:5310;width:23;height:23" coordorigin="10976,5310" coordsize="23,23">
              <v:shape style="position:absolute;left:10976;top:5310;width:23;height:23" coordorigin="10976,5310" coordsize="23,23" path="m10980,5321l10977,5322,10984,5333,10996,5324,10986,5324,10985,5323,10982,5323,10980,5321e" filled="t" fillcolor="#FFFFFF" stroked="f">
                <v:path arrowok="t"/>
                <v:fill/>
              </v:shape>
              <v:shape style="position:absolute;left:10976;top:5310;width:23;height:23" coordorigin="10976,5310" coordsize="23,23" path="m10995,5318l10987,5318,10990,5321,10986,5324,10996,5324,10999,5322,10995,5318e" filled="t" fillcolor="#FFFFFF" stroked="f">
                <v:path arrowok="t"/>
                <v:fill/>
              </v:shape>
              <v:shape style="position:absolute;left:10976;top:5310;width:23;height:23" coordorigin="10976,5310" coordsize="23,23" path="m10982,5319l10980,5321,10982,5323,10984,5321,10982,5319e" filled="t" fillcolor="#FFFFFF" stroked="f">
                <v:path arrowok="t"/>
                <v:fill/>
              </v:shape>
              <v:shape style="position:absolute;left:10976;top:5310;width:23;height:23" coordorigin="10976,5310" coordsize="23,23" path="m10984,5321l10982,5323,10985,5323,10984,5321e" filled="t" fillcolor="#FFFFFF" stroked="f">
                <v:path arrowok="t"/>
                <v:fill/>
              </v:shape>
              <v:shape style="position:absolute;left:10976;top:5310;width:23;height:23" coordorigin="10976,5310" coordsize="23,23" path="m10988,5310l10976,5320,10977,5322,10982,5319,10986,5319,10987,5318,10995,5318,10988,5310e" filled="t" fillcolor="#FFFFFF" stroked="f">
                <v:path arrowok="t"/>
                <v:fill/>
              </v:shape>
              <v:shape style="position:absolute;left:10976;top:5310;width:23;height:23" coordorigin="10976,5310" coordsize="23,23" path="m10986,5319l10982,5319,10984,5321,10986,5319e" filled="t" fillcolor="#FFFFFF" stroked="f">
                <v:path arrowok="t"/>
                <v:fill/>
              </v:shape>
            </v:group>
            <v:group style="position:absolute;left:11054;top:5243;width:16;height:12" coordorigin="11054,5243" coordsize="16,12">
              <v:shape style="position:absolute;left:11054;top:5243;width:16;height:12" coordorigin="11054,5243" coordsize="16,12" path="m11067,5243l11054,5249,11063,5255,11070,5250,11067,5243e" filled="t" fillcolor="#DEF2FB" stroked="f">
                <v:path arrowok="t"/>
                <v:fill/>
              </v:shape>
            </v:group>
            <v:group style="position:absolute;left:11047;top:5239;width:27;height:19" coordorigin="11047,5239" coordsize="27,19">
              <v:shape style="position:absolute;left:11047;top:5239;width:27;height:19" coordorigin="11047,5239" coordsize="27,19" path="m11066,5240l11047,5248,11063,5258,11074,5251,11063,5251,11061,5249,11066,5247,11064,5244,11067,5243,11066,5240e" filled="t" fillcolor="#FFFFFF" stroked="f">
                <v:path arrowok="t"/>
                <v:fill/>
              </v:shape>
              <v:shape style="position:absolute;left:11047;top:5239;width:27;height:19" coordorigin="11047,5239" coordsize="27,19" path="m11069,5239l11066,5240,11068,5246,11066,5247,11066,5249,11063,5251,11074,5251,11069,5239e" filled="t" fillcolor="#FFFFFF" stroked="f">
                <v:path arrowok="t"/>
                <v:fill/>
              </v:shape>
              <v:shape style="position:absolute;left:11047;top:5239;width:27;height:19" coordorigin="11047,5239" coordsize="27,19" path="m11067,5243l11064,5244,11066,5247,11068,5246,11067,5243e" filled="t" fillcolor="#FFFFFF" stroked="f">
                <v:path arrowok="t"/>
                <v:fill/>
              </v:shape>
            </v:group>
            <v:group style="position:absolute;left:11083;top:5248;width:12;height:13" coordorigin="11083,5248" coordsize="12,13">
              <v:shape style="position:absolute;left:11083;top:5248;width:12;height:13" coordorigin="11083,5248" coordsize="12,13" path="m11089,5248l11083,5255,11087,5261,11096,5258,11089,5248e" filled="t" fillcolor="#DEF2FB" stroked="f">
                <v:path arrowok="t"/>
                <v:fill/>
              </v:shape>
            </v:group>
            <v:group style="position:absolute;left:11080;top:5243;width:21;height:23" coordorigin="11080,5243" coordsize="21,23">
              <v:shape style="position:absolute;left:11080;top:5243;width:21;height:23" coordorigin="11080,5243" coordsize="21,23" path="m11087,5246l11080,5254,11086,5265,11101,5259,11100,5257,11089,5257,11087,5255,11089,5253,11087,5250,11089,5248,11087,5246e" filled="t" fillcolor="#FFFFFF" stroked="f">
                <v:path arrowok="t"/>
                <v:fill/>
              </v:shape>
              <v:shape style="position:absolute;left:11080;top:5243;width:21;height:23" coordorigin="11080,5243" coordsize="21,23" path="m11089,5243l11087,5246,11092,5250,11089,5253,11091,5256,11089,5257,11100,5257,11089,5243e" filled="t" fillcolor="#FFFFFF" stroked="f">
                <v:path arrowok="t"/>
                <v:fill/>
              </v:shape>
              <v:shape style="position:absolute;left:11080;top:5243;width:21;height:23" coordorigin="11080,5243" coordsize="21,23" path="m11089,5248l11087,5250,11089,5253,11092,5250,11089,5248e" filled="t" fillcolor="#FFFFFF" stroked="f">
                <v:path arrowok="t"/>
                <v:fill/>
              </v:shape>
              <v:shape style="position:absolute;left:6455;top:1966;width:416;height:416" type="#_x0000_t75">
                <v:imagedata r:id="rId83" o:title=""/>
              </v:shape>
              <v:shape style="position:absolute;left:6479;top:1990;width:369;height:369" type="#_x0000_t75">
                <v:imagedata r:id="rId84" o:title=""/>
              </v:shape>
            </v:group>
            <v:group style="position:absolute;left:6486;top:1996;width:355;height:357" coordorigin="6486,1996" coordsize="355,357">
              <v:shape style="position:absolute;left:6486;top:1996;width:355;height:357" coordorigin="6486,1996" coordsize="355,357" path="m6663,1996l6595,2009,6543,2044,6505,2097,6487,2165,6486,2191,6489,2213,6515,2273,6560,2319,6620,2347,6667,2352,6689,2351,6749,2330,6797,2289,6830,2231,6841,2160,6838,2137,6813,2076,6768,2029,6708,2001,6663,1996e" filled="t" fillcolor="#6D6E71" stroked="f">
                <v:path arrowok="t"/>
                <v:fill/>
              </v:shape>
              <v:shape style="position:absolute;left:6485;top:1997;width:155;height:354" type="#_x0000_t75">
                <v:imagedata r:id="rId85" o:title=""/>
              </v:shape>
            </v:group>
            <v:group style="position:absolute;left:6485;top:2004;width:133;height:343" coordorigin="6485,2004" coordsize="133,343">
              <v:shape style="position:absolute;left:6485;top:2004;width:133;height:343" coordorigin="6485,2004" coordsize="133,343" path="m6618,2198l6573,2198,6581,2332,6599,2340,6618,2346,6618,2198e" filled="t" fillcolor="#231F20" stroked="f">
                <v:path arrowok="t"/>
                <v:fill/>
              </v:shape>
              <v:shape style="position:absolute;left:6485;top:2004;width:133;height:343" coordorigin="6485,2004" coordsize="133,343" path="m6840,2153l6486,2153,6485,2160,6485,2167,6485,2182,6485,2190,6486,2198,6840,2198,6841,2190,6842,2182,6842,2167,6841,2160,6840,2153e" filled="t" fillcolor="#231F20" stroked="f">
                <v:path arrowok="t"/>
                <v:fill/>
              </v:shape>
              <v:shape style="position:absolute;left:6485;top:2004;width:133;height:343" coordorigin="6485,2004" coordsize="133,343" path="m6610,2004l6591,2011,6573,2020,6573,2153,6618,2153,6610,2004e" filled="t" fillcolor="#231F20" stroked="f">
                <v:path arrowok="t"/>
                <v:fill/>
              </v:shape>
            </v:group>
            <v:group style="position:absolute;left:6303;top:2682;width:2;height:2" coordorigin="6303,2682" coordsize="2,2">
              <v:shape style="position:absolute;left:6303;top:2682;width:2;height:2" coordorigin="6303,2682" coordsize="0,0" path="m6303,2682e" filled="t" fillcolor="#FFFFFF" stroked="f">
                <v:path arrowok="t"/>
                <v:fill/>
              </v:shape>
            </v:group>
            <v:group style="position:absolute;left:6105;top:2169;width:388;height:568" coordorigin="6105,2169" coordsize="388,568">
              <v:shape style="position:absolute;left:6105;top:2169;width:388;height:568" coordorigin="6105,2169" coordsize="388,568" path="m6492,2169l6105,2169,6105,2738,6114,2738,6114,2178,6492,2178,6492,2169e" filled="t" fillcolor="#231F20" stroked="f">
                <v:path arrowok="t"/>
                <v:fill/>
              </v:shape>
            </v:group>
            <v:group style="position:absolute;left:6079;top:2708;width:64;height:61" coordorigin="6079,2708" coordsize="64,61">
              <v:shape style="position:absolute;left:6079;top:2708;width:64;height:61" coordorigin="6079,2708" coordsize="64,61" path="m6093,2708l6081,2723,6079,2750,6093,2764,6117,2769,6135,2757,6143,2736,6142,2734,6136,2718,6120,2708,6093,2708e" filled="t" fillcolor="#231F20" stroked="f">
                <v:path arrowok="t"/>
                <v:fill/>
              </v:shape>
            </v:group>
            <v:group style="position:absolute;left:5234;top:3048;width:303;height:259" coordorigin="5234,3048" coordsize="303,259">
              <v:shape style="position:absolute;left:5234;top:3048;width:303;height:259" coordorigin="5234,3048" coordsize="303,259" path="m5242,3048l5234,3048,5234,3307,5537,3307,5537,3298,5242,3298,5242,3048e" filled="t" fillcolor="#010202" stroked="f">
                <v:path arrowok="t"/>
                <v:fill/>
              </v:shape>
            </v:group>
            <v:group style="position:absolute;left:5507;top:3272;width:61;height:64" coordorigin="5507,3272" coordsize="61,64">
              <v:shape style="position:absolute;left:5507;top:3272;width:61;height:64" coordorigin="5507,3272" coordsize="61,64" path="m5549,3272l5522,3274,5507,3286,5507,3313,5517,3330,5532,3336,5535,3336,5556,3329,5568,3311,5563,3286,5549,3272e" filled="t" fillcolor="#010202" stroked="f">
                <v:path arrowok="t"/>
                <v:fill/>
              </v:shape>
            </v:group>
            <v:group style="position:absolute;left:4756;top:3584;width:837;height:191" coordorigin="4756,3584" coordsize="837,191">
              <v:shape style="position:absolute;left:4756;top:3584;width:837;height:191" coordorigin="4756,3584" coordsize="837,191" path="m5593,3584l4756,3584,4756,3775,4765,3775,4765,3593,5593,3593,5593,3584e" filled="t" fillcolor="#010202" stroked="f">
                <v:path arrowok="t"/>
                <v:fill/>
              </v:shape>
            </v:group>
            <v:group style="position:absolute;left:5563;top:3555;width:61;height:64" coordorigin="5563,3555" coordsize="61,64">
              <v:shape style="position:absolute;left:5563;top:3555;width:61;height:64" coordorigin="5563,3555" coordsize="61,64" path="m5591,3555l5589,3555,5573,3561,5564,3578,5563,3605,5578,3616,5605,3619,5619,3605,5624,3580,5612,3562,5591,3555e" filled="t" fillcolor="#010202" stroked="f">
                <v:path arrowok="t"/>
                <v:fill/>
              </v:shape>
            </v:group>
            <v:group style="position:absolute;left:5027;top:2658;width:211;height:422" coordorigin="5027,2658" coordsize="211,422">
              <v:shape style="position:absolute;left:5027;top:2658;width:211;height:422" coordorigin="5027,2658" coordsize="211,422" path="m5238,2658l5227,2660,5217,2660,5175,2668,5165,2672,5147,2680,5137,2684,5129,2690,5120,2694,5112,2700,5104,2706,5096,2714,5089,2720,5052,2770,5048,2778,5029,2838,5027,2870,5027,2880,5040,2942,5052,2970,5058,2980,5096,3026,5104,3032,5112,3040,5120,3044,5129,3050,5137,3056,5147,3060,5165,3068,5175,3072,5217,3080,5238,3080,5238,3076,5228,3074,5217,3074,5177,3066,5115,3034,5093,3014,5086,3008,5053,2958,5049,2950,5045,2940,5042,2930,5039,2922,5033,2870,5033,2860,5045,2800,5049,2790,5086,2732,5140,2690,5149,2684,5158,2680,5168,2678,5177,2674,5187,2672,5197,2668,5207,2668,5228,2664,5238,2664,5238,2658e" filled="t" fillcolor="#939598" stroked="f">
                <v:path arrowok="t"/>
                <v:fill/>
              </v:shape>
            </v:group>
            <v:group style="position:absolute;left:5238;top:2658;width:211;height:422" coordorigin="5238,2658" coordsize="211,422">
              <v:shape style="position:absolute;left:5238;top:2658;width:211;height:422" coordorigin="5238,2658" coordsize="211,422" path="m5238,2658l5238,2664,5249,2664,5269,2668,5279,2668,5289,2672,5299,2674,5309,2678,5318,2680,5327,2684,5336,2690,5344,2694,5353,2700,5402,2748,5431,2800,5434,2808,5443,2870,5443,2880,5434,2930,5431,2940,5427,2950,5423,2958,5418,2968,5383,3014,5376,3022,5318,3058,5259,3074,5249,3074,5238,3076,5238,3080,5260,3080,5320,3064,5356,3044,5364,3040,5372,3032,5380,3026,5387,3020,5424,2970,5428,2962,5447,2902,5449,2870,5449,2860,5436,2798,5424,2770,5419,2760,5380,2714,5372,2706,5364,2700,5356,2694,5348,2690,5339,2684,5260,2660,5249,2660,5238,2658e" filled="t" fillcolor="#939598" stroked="f">
                <v:path arrowok="t"/>
                <v:fill/>
              </v:shape>
              <v:shape style="position:absolute;left:5030;top:2661;width:416;height:416" type="#_x0000_t75">
                <v:imagedata r:id="rId86" o:title=""/>
              </v:shape>
              <v:shape style="position:absolute;left:5054;top:2685;width:369;height:369" type="#_x0000_t75">
                <v:imagedata r:id="rId87" o:title=""/>
              </v:shape>
            </v:group>
            <v:group style="position:absolute;left:5060;top:2691;width:355;height:357" coordorigin="5060,2691" coordsize="355,357">
              <v:shape style="position:absolute;left:5060;top:2691;width:355;height:357" coordorigin="5060,2691" coordsize="355,357" path="m5238,2691l5170,2705,5118,2740,5080,2793,5062,2861,5060,2886,5064,2908,5090,2968,5135,3014,5195,3042,5241,3048,5263,3046,5324,3025,5372,2984,5404,2927,5416,2855,5413,2833,5387,2772,5343,2725,5283,2697,5238,2691e" filled="t" fillcolor="#231F20" stroked="f">
                <v:path arrowok="t"/>
                <v:fill/>
              </v:shape>
            </v:group>
            <v:group style="position:absolute;left:5060;top:2691;width:339;height:357" coordorigin="5060,2691" coordsize="339,357">
              <v:shape style="position:absolute;left:5060;top:2691;width:339;height:357" coordorigin="5060,2691" coordsize="339,357" path="m5399,2946l5196,2946,5204,3044,5222,3047,5245,3048,5265,3046,5284,3042,5284,2950,5397,2950,5399,2946e" filled="t" fillcolor="#FFFFFF" stroked="f">
                <v:path arrowok="t"/>
                <v:fill/>
              </v:shape>
              <v:shape style="position:absolute;left:5060;top:2691;width:339;height:357" coordorigin="5060,2691" coordsize="339,357" path="m5413,2832l5064,2832,5061,2844,5060,2856,5060,2871,5061,2892,5065,2911,5116,2911,5074,2939,5080,2953,5091,2970,5103,2986,5117,3000,5196,2946,5399,2946,5402,2940,5359,2911,5412,2909,5415,2890,5416,2871,5416,2856,5415,2844,5413,2832e" filled="t" fillcolor="#FFFFFF" stroked="f">
                <v:path arrowok="t"/>
                <v:fill/>
              </v:shape>
              <v:shape style="position:absolute;left:5060;top:2691;width:339;height:357" coordorigin="5060,2691" coordsize="339,357" path="m5397,2950l5284,2950,5369,2990,5382,2975,5393,2958,5397,2950e" filled="t" fillcolor="#FFFFFF" stroked="f">
                <v:path arrowok="t"/>
                <v:fill/>
              </v:shape>
              <v:shape style="position:absolute;left:5060;top:2691;width:339;height:357" coordorigin="5060,2691" coordsize="339,357" path="m5102,2754l5090,2769,5080,2787,5072,2805,5111,2832,5364,2832,5391,2800,5196,2800,5102,2754e" filled="t" fillcolor="#FFFFFF" stroked="f">
                <v:path arrowok="t"/>
                <v:fill/>
              </v:shape>
              <v:shape style="position:absolute;left:5060;top:2691;width:339;height:357" coordorigin="5060,2691" coordsize="339,357" path="m5236,2691l5216,2692,5196,2696,5196,2800,5391,2800,5394,2796,5284,2796,5276,2695,5257,2692,5236,2691e" filled="t" fillcolor="#FFFFFF" stroked="f">
                <v:path arrowok="t"/>
                <v:fill/>
              </v:shape>
              <v:shape style="position:absolute;left:5060;top:2691;width:339;height:357" coordorigin="5060,2691" coordsize="339,357" path="m5364,2743l5284,2796,5394,2796,5399,2791,5389,2774,5377,2757,5364,2743e" filled="t" fillcolor="#FFFFFF" stroked="f">
                <v:path arrowok="t"/>
                <v:fill/>
              </v:shape>
            </v:group>
            <v:group style="position:absolute;left:5085;top:2911;width:111;height:78" coordorigin="5085,2911" coordsize="111,78">
              <v:shape style="position:absolute;left:5085;top:2911;width:111;height:78" coordorigin="5085,2911" coordsize="111,78" path="m5196,2911l5159,2911,5085,2961,5091,2971,5098,2980,5105,2989,5196,2927,5196,2911e" filled="t" fillcolor="#6D6E71" stroked="f">
                <v:path arrowok="t"/>
                <v:fill/>
              </v:shape>
            </v:group>
            <v:group style="position:absolute;left:5278;top:2911;width:119;height:69" coordorigin="5278,2911" coordsize="119,69">
              <v:shape style="position:absolute;left:5278;top:2911;width:119;height:69" coordorigin="5278,2911" coordsize="119,69" path="m5339,2911l5278,2911,5278,2911,5378,2980,5385,2971,5392,2961,5397,2951,5339,2911e" filled="t" fillcolor="#6D6E71" stroked="f">
                <v:path arrowok="t"/>
                <v:fill/>
              </v:shape>
            </v:group>
            <v:group style="position:absolute;left:5060;top:2691;width:204;height:357" coordorigin="5060,2691" coordsize="204,357">
              <v:shape style="position:absolute;left:5060;top:2691;width:204;height:357" coordorigin="5060,2691" coordsize="204,357" path="m5264,2893l5215,2893,5215,3046,5223,3047,5230,3048,5247,3048,5256,3047,5264,3046,5264,2893e" filled="t" fillcolor="#6D6E71" stroked="f">
                <v:path arrowok="t"/>
                <v:fill/>
              </v:shape>
              <v:shape style="position:absolute;left:5060;top:2691;width:204;height:357" coordorigin="5060,2691" coordsize="204,357" path="m5415,2848l5061,2848,5060,2855,5060,2862,5060,2877,5060,2886,5061,2893,5415,2893,5416,2886,5416,2877,5416,2862,5416,2855,5415,2848e" filled="t" fillcolor="#6D6E71" stroked="f">
                <v:path arrowok="t"/>
                <v:fill/>
              </v:shape>
              <v:shape style="position:absolute;left:5060;top:2691;width:204;height:357" coordorigin="5060,2691" coordsize="204,357" path="m5247,2691l5230,2691,5223,2691,5215,2692,5215,2848,5264,2848,5264,2693,5256,2692,5247,2691e" filled="t" fillcolor="#6D6E71" stroked="f">
                <v:path arrowok="t"/>
                <v:fill/>
              </v:shape>
            </v:group>
            <v:group style="position:absolute;left:5078;top:2761;width:118;height:68" coordorigin="5078,2761" coordsize="118,68">
              <v:shape style="position:absolute;left:5078;top:2761;width:118;height:68" coordorigin="5078,2761" coordsize="118,68" path="m5096,2761l5089,2771,5083,2780,5078,2791,5135,2830,5196,2830,5196,2830,5096,2761e" filled="t" fillcolor="#6D6E71" stroked="f">
                <v:path arrowok="t"/>
                <v:fill/>
              </v:shape>
            </v:group>
            <v:group style="position:absolute;left:5284;top:2753;width:109;height:77" coordorigin="5284,2753" coordsize="109,77">
              <v:shape style="position:absolute;left:5284;top:2753;width:109;height:77" coordorigin="5284,2753" coordsize="109,77" path="m5374,2753l5284,2814,5284,2830,5322,2830,5393,2781,5388,2771,5381,2762,5374,2753e" filled="t" fillcolor="#6D6E71" stroked="f">
                <v:path arrowok="t"/>
                <v:fill/>
              </v:shape>
            </v:group>
            <v:group style="position:absolute;left:4549;top:3710;width:211;height:422" coordorigin="4549,3710" coordsize="211,422">
              <v:shape style="position:absolute;left:4549;top:3710;width:211;height:422" coordorigin="4549,3710" coordsize="211,422" path="m4760,3710l4749,3712,4739,3712,4698,3720,4688,3724,4669,3732,4660,3736,4651,3742,4642,3746,4634,3752,4626,3758,4618,3766,4611,3772,4575,3822,4570,3830,4552,3890,4549,3922,4550,3932,4562,3994,4575,4022,4580,4032,4618,4078,4626,4084,4634,4092,4642,4096,4651,4102,4660,4108,4669,4112,4678,4116,4698,4124,4739,4132,4760,4132,4760,4128,4750,4126,4739,4126,4699,4118,4638,4086,4615,4066,4608,4060,4575,4010,4571,4002,4568,3992,4564,3982,4562,3974,4555,3922,4555,3912,4568,3852,4571,3842,4608,3784,4663,3742,4671,3736,4680,3732,4690,3730,4699,3726,4709,3724,4719,3720,4729,3720,4750,3716,4760,3716,4760,3710e" filled="t" fillcolor="#939598" stroked="f">
                <v:path arrowok="t"/>
                <v:fill/>
              </v:shape>
            </v:group>
            <v:group style="position:absolute;left:4760;top:3710;width:211;height:422" coordorigin="4760,3710" coordsize="211,422">
              <v:shape style="position:absolute;left:4760;top:3710;width:211;height:422" coordorigin="4760,3710" coordsize="211,422" path="m4760,3710l4760,3716,4771,3716,4792,3720,4802,3720,4812,3724,4821,3726,4831,3730,4840,3732,4849,3736,4858,3742,4867,3746,4875,3752,4925,3800,4953,3852,4956,3860,4965,3922,4965,3932,4956,3982,4953,3992,4949,4002,4945,4010,4941,4020,4905,4066,4898,4074,4840,4110,4781,4126,4771,4126,4760,4128,4760,4132,4782,4132,4852,4112,4878,4096,4887,4092,4895,4084,4902,4078,4910,4072,4946,4022,4951,4014,4969,3954,4971,3922,4971,3912,4959,3850,4946,3822,4941,3812,4902,3766,4895,3758,4887,3752,4878,3746,4870,3742,4861,3736,4852,3732,4833,3724,4823,3720,4782,3712,4771,3712,4760,3710e" filled="t" fillcolor="#939598" stroked="f">
                <v:path arrowok="t"/>
                <v:fill/>
              </v:shape>
              <v:shape style="position:absolute;left:4552;top:3713;width:416;height:416" type="#_x0000_t75">
                <v:imagedata r:id="rId88" o:title=""/>
              </v:shape>
              <v:shape style="position:absolute;left:4576;top:3737;width:369;height:369" type="#_x0000_t75">
                <v:imagedata r:id="rId89" o:title=""/>
              </v:shape>
            </v:group>
            <v:group style="position:absolute;left:4582;top:3753;width:118;height:336" coordorigin="4582,3753" coordsize="118,336">
              <v:shape style="position:absolute;left:4582;top:3753;width:118;height:336" coordorigin="4582,3753" coordsize="118,336" path="m4700,3753l4639,3791,4602,3841,4583,3904,4582,3927,4584,3949,4605,4010,4645,4058,4700,4089,4700,3753e" filled="t" fillcolor="#414042" stroked="f">
                <v:path arrowok="t"/>
                <v:fill/>
              </v:shape>
            </v:group>
            <v:group style="position:absolute;left:4700;top:3743;width:121;height:357" coordorigin="4700,3743" coordsize="121,357">
              <v:shape style="position:absolute;left:4700;top:3743;width:121;height:357" coordorigin="4700,3743" coordsize="121,357" path="m4762,3743l4741,3744,4721,3747,4702,3753,4700,3753,4700,4089,4719,4095,4739,4098,4759,4100,4780,4099,4800,4095,4818,4090,4821,3753,4802,3748,4782,3744,4762,3743e" filled="t" fillcolor="#FFFFFF" stroked="f">
                <v:path arrowok="t"/>
                <v:fill/>
              </v:shape>
            </v:group>
            <v:group style="position:absolute;left:4821;top:3753;width:118;height:336" coordorigin="4821,3753" coordsize="118,336">
              <v:shape style="position:absolute;left:4821;top:3753;width:118;height:336" coordorigin="4821,3753" coordsize="118,336" path="m4821,3753l4821,4089,4831,4085,4882,4052,4919,4002,4937,3939,4939,3915,4937,3893,4915,3833,4875,3785,4821,3753e" filled="t" fillcolor="#6D6E71" stroked="f">
                <v:path arrowok="t"/>
                <v:fill/>
              </v:shape>
            </v:group>
            <v:group style="position:absolute;left:6507;top:7090;width:421;height:236" coordorigin="6507,7090" coordsize="421,236">
              <v:shape style="position:absolute;left:6507;top:7090;width:421;height:236" coordorigin="6507,7090" coordsize="421,236" path="m6516,7090l6507,7090,6507,7326,6928,7326,6928,7318,6516,7318,6516,7090e" filled="t" fillcolor="#010202" stroked="f">
                <v:path arrowok="t"/>
                <v:fill/>
              </v:shape>
            </v:group>
            <v:group style="position:absolute;left:6481;top:7059;width:64;height:61" coordorigin="6481,7059" coordsize="64,61">
              <v:shape style="position:absolute;left:6481;top:7059;width:64;height:61" coordorigin="6481,7059" coordsize="64,61" path="m6520,7059l6495,7064,6481,7078,6484,7105,6495,7120,6523,7120,6539,7110,6545,7094,6545,7092,6538,7071,6520,7059e" filled="t" fillcolor="#010202" stroked="f">
                <v:path arrowok="t"/>
                <v:fill/>
              </v:shape>
            </v:group>
            <v:group style="position:absolute;left:6840;top:7111;width:211;height:422" coordorigin="6840,7111" coordsize="211,422">
              <v:shape style="position:absolute;left:6840;top:7111;width:211;height:422" coordorigin="6840,7111" coordsize="211,422" path="m7051,7111l7040,7113,7029,7113,6988,7121,6978,7125,6959,7133,6950,7137,6942,7143,6933,7147,6925,7153,6917,7159,6909,7167,6902,7173,6865,7223,6861,7231,6842,7291,6840,7323,6840,7333,6853,7395,6865,7423,6870,7433,6909,7479,6917,7485,6925,7493,6933,7497,6942,7503,6950,7509,6959,7513,6978,7521,6988,7525,7029,7533,7051,7533,7051,7529,7040,7527,7030,7527,6990,7519,6928,7487,6906,7467,6899,7461,6866,7411,6862,7403,6858,7393,6855,7383,6852,7375,6846,7323,6846,7313,6858,7253,6862,7243,6899,7185,6953,7143,6962,7137,6971,7133,6980,7131,6990,7127,7000,7125,7010,7121,7020,7121,7040,7117,7051,7117,7051,7111e" filled="t" fillcolor="#939598" stroked="f">
                <v:path arrowok="t"/>
                <v:fill/>
              </v:shape>
            </v:group>
            <v:group style="position:absolute;left:7051;top:7111;width:211;height:422" coordorigin="7051,7111" coordsize="211,422">
              <v:shape style="position:absolute;left:7051;top:7111;width:211;height:422" coordorigin="7051,7111" coordsize="211,422" path="m7051,7111l7051,7117,7062,7117,7082,7121,7092,7121,7102,7125,7112,7127,7122,7131,7131,7133,7140,7137,7149,7143,7157,7147,7166,7153,7215,7201,7244,7253,7247,7261,7256,7323,7256,7333,7247,7383,7244,7393,7240,7403,7236,7411,7231,7421,7196,7467,7189,7475,7131,7511,7072,7527,7062,7527,7051,7529,7051,7533,7073,7533,7143,7513,7169,7497,7177,7493,7185,7485,7193,7479,7200,7473,7237,7423,7241,7415,7260,7355,7262,7323,7262,7313,7249,7251,7237,7223,7232,7213,7193,7167,7185,7159,7177,7153,7169,7147,7160,7143,7152,7137,7143,7133,7124,7125,7114,7121,7073,7113,7062,7113,7051,7111e" filled="t" fillcolor="#939598" stroked="f">
                <v:path arrowok="t"/>
                <v:fill/>
              </v:shape>
              <v:shape style="position:absolute;left:6843;top:7114;width:416;height:416" type="#_x0000_t75">
                <v:imagedata r:id="rId90" o:title=""/>
              </v:shape>
              <v:shape style="position:absolute;left:6867;top:7138;width:369;height:369" type="#_x0000_t75">
                <v:imagedata r:id="rId91" o:title=""/>
              </v:shape>
            </v:group>
            <v:group style="position:absolute;left:6873;top:7144;width:357;height:178" coordorigin="6873,7144" coordsize="357,178">
              <v:shape style="position:absolute;left:6873;top:7144;width:357;height:178" coordorigin="6873,7144" coordsize="357,178" path="m7065,7144l6994,7156,6936,7188,6895,7236,6874,7297,6873,7322,7229,7322,7217,7256,7182,7201,7130,7162,7065,7144e" filled="t" fillcolor="#58595B" stroked="f">
                <v:path arrowok="t"/>
                <v:fill/>
              </v:shape>
            </v:group>
            <v:group style="position:absolute;left:6873;top:7322;width:357;height:178" coordorigin="6873,7322" coordsize="357,178">
              <v:shape style="position:absolute;left:6873;top:7322;width:357;height:178" coordorigin="6873,7322" coordsize="357,178" path="m7229,7322l6873,7322,6874,7345,6878,7367,6906,7427,6953,7471,7014,7497,7037,7500,7062,7499,7129,7480,7182,7442,7216,7389,7229,7325,7229,7322e" filled="t" fillcolor="#414042" stroked="f">
                <v:path arrowok="t"/>
                <v:fill/>
              </v:shape>
              <v:shape style="position:absolute;left:6873;top:7166;width:357;height:311" type="#_x0000_t75">
                <v:imagedata r:id="rId92" o:title=""/>
              </v:shape>
            </v:group>
            <v:group style="position:absolute;left:6873;top:7173;width:356;height:299" coordorigin="6873,7173" coordsize="356,299">
              <v:shape style="position:absolute;left:6873;top:7173;width:356;height:299" coordorigin="6873,7173" coordsize="356,299" path="m6953,7173l6900,7229,6877,7288,6873,7334,6876,7356,6898,7414,6938,7460,6955,7472,7059,7359,7226,7359,7228,7347,7229,7335,7229,7309,7228,7297,7226,7285,7059,7285,6953,7173e" filled="t" fillcolor="#939598" stroked="f">
                <v:path arrowok="t"/>
                <v:fill/>
              </v:shape>
            </v:group>
            <v:group style="position:absolute;left:6873;top:7225;width:123;height:194" coordorigin="6873,7225" coordsize="123,194">
              <v:shape style="position:absolute;left:6873;top:7225;width:123;height:194" coordorigin="6873,7225" coordsize="123,194" path="m6901,7225l6877,7281,6873,7323,6874,7344,6878,7364,6883,7383,6891,7402,6901,7419,6996,7322,6901,7225e" filled="t" fillcolor="#E6E7E8" stroked="f">
                <v:path arrowok="t"/>
                <v:fill/>
              </v:shape>
            </v:group>
            <v:group style="position:absolute;left:6873;top:7236;width:106;height:158" coordorigin="6873,7236" coordsize="106,158">
              <v:shape style="position:absolute;left:6873;top:7236;width:106;height:158" coordorigin="6873,7236" coordsize="106,158" path="m6895,7236l6886,7254,6880,7273,6875,7292,6873,7313,6874,7336,6877,7357,6881,7376,6888,7394,6979,7322,6895,7236e" filled="t" fillcolor="#231F20" stroked="f">
                <v:path arrowok="t"/>
                <v:fill/>
              </v:shape>
            </v:group>
            <v:group style="position:absolute;left:10190;top:3448;width:492;height:621" coordorigin="10190,3448" coordsize="492,621">
              <v:shape style="position:absolute;left:10190;top:3448;width:492;height:621" coordorigin="10190,3448" coordsize="492,621" path="m10200,3448l10190,3448,10190,4069,10682,4069,10682,4059,10200,4059,10200,3448e" filled="t" fillcolor="#010202" stroked="f">
                <v:path arrowok="t"/>
                <v:fill/>
              </v:shape>
            </v:group>
            <v:group style="position:absolute;left:10647;top:4027;width:68;height:75" coordorigin="10647,4027" coordsize="68,75">
              <v:shape style="position:absolute;left:10647;top:4027;width:68;height:75" coordorigin="10647,4027" coordsize="68,75" path="m10686,4027l10662,4032,10647,4047,10648,4075,10657,4093,10672,4101,10680,4102,10701,4096,10715,4079,10713,4052,10702,4035,10686,4027e" filled="t" fillcolor="#010202" stroked="f">
                <v:path arrowok="t"/>
                <v:fill/>
              </v:shape>
            </v:group>
            <v:group style="position:absolute;left:9979;top:3227;width:211;height:422" coordorigin="9979,3227" coordsize="211,422">
              <v:shape style="position:absolute;left:9979;top:3227;width:211;height:422" coordorigin="9979,3227" coordsize="211,422" path="m10190,3227l10179,3229,10168,3229,10127,3237,10117,3241,10098,3249,10089,3253,10080,3259,10072,3263,10064,3269,10056,3275,10048,3283,10041,3289,10004,3339,10000,3347,9981,3407,9979,3439,9979,3449,9992,3511,10004,3539,10009,3549,10048,3595,10056,3601,10064,3609,10072,3613,10080,3619,10089,3625,10098,3629,10117,3637,10127,3641,10168,3649,10190,3649,10190,3645,10179,3643,10169,3643,10129,3635,10067,3603,10045,3583,10038,3577,10005,3527,10001,3519,9997,3509,9994,3499,9991,3491,9985,3439,9985,3429,9997,3369,10001,3359,10038,3301,10092,3259,10101,3253,10110,3249,10119,3247,10129,3243,10139,3241,10149,3237,10159,3237,10179,3233,10190,3233,10190,3227e" filled="t" fillcolor="#939598" stroked="f">
                <v:path arrowok="t"/>
                <v:fill/>
              </v:shape>
            </v:group>
            <v:group style="position:absolute;left:10190;top:3227;width:211;height:422" coordorigin="10190,3227" coordsize="211,422">
              <v:shape style="position:absolute;left:10190;top:3227;width:211;height:422" coordorigin="10190,3227" coordsize="211,422" path="m10190,3227l10190,3233,10200,3233,10221,3237,10231,3237,10241,3241,10251,3243,10260,3247,10270,3249,10279,3253,10288,3259,10296,3263,10305,3269,10354,3317,10383,3369,10386,3377,10395,3439,10395,3449,10386,3499,10383,3509,10379,3519,10375,3527,10370,3537,10335,3583,10328,3591,10270,3627,10211,3643,10200,3643,10190,3645,10190,3649,10211,3649,10272,3633,10308,3613,10316,3609,10324,3601,10332,3595,10339,3589,10375,3539,10380,3531,10399,3471,10401,3439,10401,3429,10388,3367,10375,3339,10370,3329,10332,3283,10324,3275,10316,3269,10308,3263,10299,3259,10290,3253,10281,3249,10272,3245,10253,3237,10211,3229,10201,3229,10190,3227e" filled="t" fillcolor="#939598" stroked="f">
                <v:path arrowok="t"/>
                <v:fill/>
              </v:shape>
              <v:shape style="position:absolute;left:9982;top:3230;width:416;height:416" type="#_x0000_t75">
                <v:imagedata r:id="rId93" o:title=""/>
              </v:shape>
              <v:shape style="position:absolute;left:10006;top:3254;width:369;height:369" type="#_x0000_t75">
                <v:imagedata r:id="rId94" o:title=""/>
              </v:shape>
            </v:group>
            <v:group style="position:absolute;left:10012;top:3260;width:355;height:357" coordorigin="10012,3260" coordsize="355,357">
              <v:shape style="position:absolute;left:10012;top:3260;width:355;height:357" coordorigin="10012,3260" coordsize="355,357" path="m10190,3260l10122,3273,10069,3308,10032,3361,10013,3429,10012,3455,10016,3477,10042,3537,10087,3583,10147,3611,10193,3616,10215,3615,10276,3594,10324,3553,10356,3495,10368,3424,10364,3401,10339,3340,10294,3293,10235,3265,10190,3260e" filled="t" fillcolor="#FFFFFF" stroked="f">
                <v:path arrowok="t"/>
                <v:fill/>
              </v:shape>
            </v:group>
            <v:group style="position:absolute;left:10012;top:3260;width:355;height:357" coordorigin="10012,3260" coordsize="355,357">
              <v:shape style="position:absolute;left:10012;top:3260;width:355;height:357" coordorigin="10012,3260" coordsize="355,357" path="m10190,3260l10122,3273,10069,3308,10032,3361,10013,3429,10012,3455,10016,3477,10042,3537,10087,3583,10147,3611,10193,3616,10215,3615,10276,3594,10324,3553,10356,3495,10368,3424,10364,3401,10339,3340,10294,3293,10235,3265,10190,3260e" filled="t" fillcolor="#FFFFFF" stroked="f">
                <v:path arrowok="t"/>
                <v:fill/>
              </v:shape>
            </v:group>
            <v:group style="position:absolute;left:10103;top:3352;width:174;height:173" coordorigin="10103,3352" coordsize="174,173">
              <v:shape style="position:absolute;left:10103;top:3352;width:174;height:173" coordorigin="10103,3352" coordsize="174,173" path="m10196,3352l10132,3374,10103,3430,10105,3454,10140,3509,10190,3525,10213,3522,10264,3484,10277,3442,10274,3418,10237,3365,10196,3352e" filled="t" fillcolor="#58595B" stroked="f">
                <v:path arrowok="t"/>
                <v:fill/>
              </v:shape>
            </v:group>
            <v:group style="position:absolute;left:9692;top:5694;width:2;height:426" coordorigin="9692,5694" coordsize="2,426">
              <v:shape style="position:absolute;left:9692;top:5694;width:2;height:426" coordorigin="9692,5694" coordsize="0,426" path="m9692,5694l9692,6120e" filled="t" fillcolor="#FFFFFF" stroked="f">
                <v:path arrowok="t"/>
                <v:fill/>
              </v:shape>
            </v:group>
            <v:group style="position:absolute;left:9692;top:5726;width:2;height:395" coordorigin="9692,5726" coordsize="2,395">
              <v:shape style="position:absolute;left:9692;top:5726;width:2;height:395" coordorigin="9692,5726" coordsize="0,395" path="m9692,5726l9692,6120e" filled="f" stroked="t" strokeweight=".545pt" strokecolor="#231F20">
                <v:path arrowok="t"/>
              </v:shape>
            </v:group>
            <v:group style="position:absolute;left:9659;top:5695;width:64;height:61" coordorigin="9659,5695" coordsize="64,61">
              <v:shape style="position:absolute;left:9659;top:5695;width:64;height:61" coordorigin="9659,5695" coordsize="64,61" path="m9684,5695l9666,5707,9659,5728,9659,5730,9665,5746,9681,5755,9709,5756,9720,5741,9723,5714,9708,5700,9684,5695e" filled="t" fillcolor="#231F20" stroked="f">
                <v:path arrowok="t"/>
                <v:fill/>
              </v:shape>
            </v:group>
            <v:group style="position:absolute;left:9488;top:5986;width:211;height:422" coordorigin="9488,5986" coordsize="211,422">
              <v:shape style="position:absolute;left:9488;top:5986;width:211;height:422" coordorigin="9488,5986" coordsize="211,422" path="m9699,5986l9688,5988,9677,5988,9636,5996,9626,6000,9608,6008,9598,6012,9590,6018,9581,6022,9573,6028,9565,6034,9557,6042,9550,6048,9513,6098,9509,6106,9490,6166,9488,6198,9488,6208,9501,6270,9513,6298,9519,6308,9557,6354,9565,6360,9573,6368,9581,6372,9590,6378,9598,6384,9608,6388,9617,6392,9636,6400,9677,6408,9699,6408,9699,6404,9688,6402,9678,6402,9638,6394,9576,6362,9554,6342,9547,6336,9514,6286,9510,6278,9506,6268,9503,6258,9500,6250,9494,6198,9494,6188,9506,6128,9510,6118,9547,6060,9601,6018,9610,6012,9619,6008,9629,6006,9638,6002,9648,6000,9658,5996,9668,5996,9688,5992,9699,5992,9699,5986e" filled="t" fillcolor="#939598" stroked="f">
                <v:path arrowok="t"/>
                <v:fill/>
              </v:shape>
            </v:group>
            <v:group style="position:absolute;left:9699;top:5986;width:211;height:422" coordorigin="9699,5986" coordsize="211,422">
              <v:shape style="position:absolute;left:9699;top:5986;width:211;height:422" coordorigin="9699,5986" coordsize="211,422" path="m9699,5986l9699,5992,9710,5992,9730,5996,9740,5996,9750,6000,9760,6002,9770,6006,9779,6008,9788,6012,9797,6018,9805,6022,9814,6028,9863,6076,9892,6128,9895,6136,9904,6198,9904,6208,9895,6258,9892,6268,9888,6278,9884,6286,9879,6296,9844,6342,9837,6350,9779,6386,9720,6402,9710,6402,9699,6404,9699,6408,9721,6408,9791,6388,9817,6372,9825,6368,9833,6360,9841,6354,9848,6348,9885,6298,9889,6290,9908,6230,9910,6198,9910,6188,9897,6126,9885,6098,9880,6088,9841,6042,9833,6034,9825,6028,9817,6022,9809,6018,9800,6012,9791,6008,9772,6000,9762,5996,9721,5988,9710,5988,9699,5986e" filled="t" fillcolor="#939598" stroked="f">
                <v:path arrowok="t"/>
                <v:fill/>
              </v:shape>
              <v:shape style="position:absolute;left:9491;top:5988;width:416;height:416" type="#_x0000_t75">
                <v:imagedata r:id="rId95" o:title=""/>
              </v:shape>
              <v:shape style="position:absolute;left:9515;top:6012;width:369;height:369" type="#_x0000_t75">
                <v:imagedata r:id="rId96" o:title=""/>
              </v:shape>
            </v:group>
            <v:group style="position:absolute;left:9521;top:6019;width:357;height:178" coordorigin="9521,6019" coordsize="357,178">
              <v:shape style="position:absolute;left:9521;top:6019;width:357;height:178" coordorigin="9521,6019" coordsize="357,178" path="m9713,6019l9642,6030,9584,6062,9543,6111,9522,6171,9521,6197,9877,6197,9865,6130,9830,6075,9778,6036,9713,6019e" filled="t" fillcolor="#58595B" stroked="f">
                <v:path arrowok="t"/>
                <v:fill/>
              </v:shape>
            </v:group>
            <v:group style="position:absolute;left:9521;top:6197;width:357;height:178" coordorigin="9521,6197" coordsize="357,178">
              <v:shape style="position:absolute;left:9521;top:6197;width:357;height:178" coordorigin="9521,6197" coordsize="357,178" path="m9877,6197l9521,6197,9522,6220,9543,6283,9584,6333,9641,6365,9685,6374,9710,6373,9777,6354,9830,6316,9864,6263,9877,6200,9877,6197e" filled="t" fillcolor="#FFFFFF" stroked="f">
                <v:path arrowok="t"/>
                <v:fill/>
              </v:shape>
              <v:shape style="position:absolute;left:9568;top:6063;width:74;height:111" type="#_x0000_t75">
                <v:imagedata r:id="rId97" o:title=""/>
              </v:shape>
              <v:shape style="position:absolute;left:9611;top:6095;width:24;height:24" type="#_x0000_t75">
                <v:imagedata r:id="rId98" o:title=""/>
              </v:shape>
              <v:shape style="position:absolute;left:9671;top:6095;width:24;height:24" type="#_x0000_t75">
                <v:imagedata r:id="rId99" o:title=""/>
              </v:shape>
              <v:shape style="position:absolute;left:9641;top:6073;width:25;height:25" type="#_x0000_t75">
                <v:imagedata r:id="rId100" o:title=""/>
              </v:shape>
              <v:shape style="position:absolute;left:9622;top:6131;width:24;height:24" type="#_x0000_t75">
                <v:imagedata r:id="rId101" o:title=""/>
              </v:shape>
              <v:shape style="position:absolute;left:9660;top:6131;width:24;height:24" type="#_x0000_t75">
                <v:imagedata r:id="rId102" o:title=""/>
              </v:shape>
            </v:group>
            <v:group style="position:absolute;left:10009;top:4667;width:221;height:485" coordorigin="10009,4667" coordsize="221,485">
              <v:shape style="position:absolute;left:10009;top:4667;width:221;height:485" coordorigin="10009,4667" coordsize="221,485" path="m10231,4667l10009,4667,10009,5152,10019,5152,10019,4677,10231,4677,10231,4667e" filled="t" fillcolor="#231F20" stroked="f">
                <v:path arrowok="t"/>
                <v:fill/>
              </v:shape>
            </v:group>
            <v:group style="position:absolute;left:10196;top:4635;width:68;height:74" coordorigin="10196,4635" coordsize="68,74">
              <v:shape style="position:absolute;left:10196;top:4635;width:68;height:74" coordorigin="10196,4635" coordsize="68,74" path="m10233,4635l10210,4641,10196,4656,10197,4683,10207,4701,10223,4708,10229,4709,10250,4702,10263,4685,10261,4659,10250,4642,10233,4635e" filled="t" fillcolor="#231F20" stroked="f">
                <v:path arrowok="t"/>
                <v:fill/>
              </v:shape>
            </v:group>
            <v:group style="position:absolute;left:9803;top:4923;width:211;height:422" coordorigin="9803,4923" coordsize="211,422">
              <v:shape style="position:absolute;left:9803;top:4923;width:211;height:422" coordorigin="9803,4923" coordsize="211,422" path="m10014,4923l10004,4925,9993,4925,9952,4933,9942,4937,9923,4945,9914,4949,9905,4955,9896,4959,9888,4965,9880,4971,9872,4979,9865,4985,9829,5035,9824,5043,9806,5103,9803,5135,9804,5145,9816,5207,9829,5235,9834,5245,9872,5291,9880,5297,9888,5305,9896,5309,9905,5315,9914,5321,9923,5325,9942,5333,9952,5337,9993,5345,10014,5345,10014,5341,10004,5339,9993,5339,9953,5331,9892,5299,9869,5279,9863,5273,9829,5223,9825,5215,9822,5205,9818,5195,9816,5187,9809,5135,9810,5125,9822,5065,9825,5055,9863,4997,9917,4955,9925,4949,9935,4945,9944,4943,9953,4939,9963,4937,9973,4933,9983,4933,10004,4929,10014,4929,10014,4923e" filled="t" fillcolor="#939598" stroked="f">
                <v:path arrowok="t"/>
                <v:fill/>
              </v:shape>
            </v:group>
            <v:group style="position:absolute;left:10014;top:4923;width:211;height:422" coordorigin="10014,4923" coordsize="211,422">
              <v:shape style="position:absolute;left:10014;top:4923;width:211;height:422" coordorigin="10014,4923" coordsize="211,422" path="m10014,4923l10014,4929,10025,4929,10046,4933,10056,4933,10066,4937,10075,4939,10085,4943,10094,4945,10103,4949,10112,4955,10121,4959,10129,4965,10179,5013,10207,5065,10210,5073,10220,5135,10219,5145,10210,5195,10207,5205,10203,5215,10199,5223,10195,5233,10159,5279,10152,5287,10094,5323,10035,5339,10025,5339,10014,5341,10014,5345,10036,5345,10097,5329,10132,5309,10141,5305,10149,5297,10156,5291,10164,5285,10200,5235,10205,5227,10223,5167,10226,5135,10225,5125,10213,5063,10200,5035,10195,5025,10156,4979,10149,4971,10141,4965,10132,4959,10124,4955,10115,4949,10036,4925,10025,4925,10014,4923e" filled="t" fillcolor="#939598" stroked="f">
                <v:path arrowok="t"/>
                <v:fill/>
              </v:shape>
              <v:shape style="position:absolute;left:9806;top:4926;width:416;height:416" type="#_x0000_t75">
                <v:imagedata r:id="rId103" o:title=""/>
              </v:shape>
              <v:shape style="position:absolute;left:9830;top:4949;width:369;height:369" type="#_x0000_t75">
                <v:imagedata r:id="rId104" o:title=""/>
              </v:shape>
            </v:group>
            <v:group style="position:absolute;left:9837;top:4955;width:355;height:357" coordorigin="9837,4955" coordsize="355,357">
              <v:shape style="position:absolute;left:9837;top:4955;width:355;height:357" coordorigin="9837,4955" coordsize="355,357" path="m10014,4955l9946,4969,9894,5004,9856,5057,9838,5125,9837,5151,9840,5173,9866,5233,9911,5279,9972,5306,10018,5312,10040,5310,10100,5290,10149,5249,10181,5191,10192,5120,10189,5097,10164,5036,10119,4989,10060,4961,10014,4955e" filled="t" fillcolor="#808285" stroked="f">
                <v:path arrowok="t"/>
                <v:fill/>
              </v:shape>
            </v:group>
            <v:group style="position:absolute;left:9836;top:4955;width:178;height:178" coordorigin="9836,4955" coordsize="178,178">
              <v:shape style="position:absolute;left:9836;top:4955;width:178;height:178" coordorigin="9836,4955" coordsize="178,178" path="m10014,4955l9948,4968,9893,5003,9854,5055,9837,5120,9836,5134,10014,5134,10014,4955e" filled="t" fillcolor="#414042" stroked="f">
                <v:path arrowok="t"/>
                <v:fill/>
              </v:shape>
            </v:group>
            <v:group style="position:absolute;left:9966;top:5046;width:26;height:14" coordorigin="9966,5046" coordsize="26,14">
              <v:shape style="position:absolute;left:9966;top:5046;width:26;height:14" coordorigin="9966,5046" coordsize="26,14" path="m9966,5046l9966,5049,9967,5051,9967,5056,9966,5058,9966,5060,9992,5053,9966,5046e" filled="t" fillcolor="#FFFFFF" stroked="f">
                <v:path arrowok="t"/>
                <v:fill/>
              </v:shape>
            </v:group>
            <v:group style="position:absolute;left:9876;top:5046;width:26;height:14" coordorigin="9876,5046" coordsize="26,14">
              <v:shape style="position:absolute;left:9876;top:5046;width:26;height:14" coordorigin="9876,5046" coordsize="26,14" path="m9902,5046l9876,5053,9902,5060,9901,5058,9901,5056,9901,5051,9901,5049,9902,5046e" filled="t" fillcolor="#FFFFFF" stroked="f">
                <v:path arrowok="t"/>
                <v:fill/>
              </v:shape>
            </v:group>
            <v:group style="position:absolute;left:9927;top:5085;width:14;height:26" coordorigin="9927,5085" coordsize="14,26">
              <v:shape style="position:absolute;left:9927;top:5085;width:14;height:26" coordorigin="9927,5085" coordsize="14,26" path="m9927,5085l9934,5111,9941,5086,9931,5086,9929,5086,9927,5085e" filled="t" fillcolor="#FFFFFF" stroked="f">
                <v:path arrowok="t"/>
                <v:fill/>
              </v:shape>
              <v:shape style="position:absolute;left:9927;top:5085;width:14;height:26" coordorigin="9927,5085" coordsize="14,26" path="m9941,5085l9939,5086,9936,5086,9941,5086,9941,5085e" filled="t" fillcolor="#FFFFFF" stroked="f">
                <v:path arrowok="t"/>
                <v:fill/>
              </v:shape>
            </v:group>
            <v:group style="position:absolute;left:9927;top:4995;width:14;height:26" coordorigin="9927,4995" coordsize="14,26">
              <v:shape style="position:absolute;left:9927;top:4995;width:14;height:26" coordorigin="9927,4995" coordsize="14,26" path="m9934,4995l9927,5021,9929,5021,9931,5020,9941,5020,9934,4995e" filled="t" fillcolor="#FFFFFF" stroked="f">
                <v:path arrowok="t"/>
                <v:fill/>
              </v:shape>
              <v:shape style="position:absolute;left:9927;top:4995;width:14;height:26" coordorigin="9927,4995" coordsize="14,26" path="m9941,5020l9936,5020,9939,5021,9941,5021,9941,5020e" filled="t" fillcolor="#FFFFFF" stroked="f">
                <v:path arrowok="t"/>
                <v:fill/>
              </v:shape>
            </v:group>
            <v:group style="position:absolute;left:9958;top:5063;width:26;height:19" coordorigin="9958,5063" coordsize="26,19">
              <v:shape style="position:absolute;left:9958;top:5063;width:26;height:19" coordorigin="9958,5063" coordsize="26,19" path="m9965,5063l9964,5068,9961,5072,9958,5075,9984,5082,9965,5063e" filled="t" fillcolor="#FFFFFF" stroked="f">
                <v:path arrowok="t"/>
                <v:fill/>
              </v:shape>
            </v:group>
            <v:group style="position:absolute;left:9884;top:5024;width:26;height:19" coordorigin="9884,5024" coordsize="26,19">
              <v:shape style="position:absolute;left:9884;top:5024;width:26;height:19" coordorigin="9884,5024" coordsize="26,19" path="m9884,5024l9903,5043,9904,5039,9906,5035,9909,5031,9884,5024e" filled="t" fillcolor="#FFFFFF" stroked="f">
                <v:path arrowok="t"/>
                <v:fill/>
              </v:shape>
            </v:group>
            <v:group style="position:absolute;left:9905;top:5078;width:19;height:26" coordorigin="9905,5078" coordsize="19,26">
              <v:shape style="position:absolute;left:9905;top:5078;width:19;height:26" coordorigin="9905,5078" coordsize="19,26" path="m9912,5078l9905,5103,9924,5084,9919,5083,9915,5081,9912,5078e" filled="t" fillcolor="#FFFFFF" stroked="f">
                <v:path arrowok="t"/>
                <v:fill/>
              </v:shape>
            </v:group>
            <v:group style="position:absolute;left:9944;top:5003;width:19;height:26" coordorigin="9944,5003" coordsize="19,26">
              <v:shape style="position:absolute;left:9944;top:5003;width:19;height:26" coordorigin="9944,5003" coordsize="19,26" path="m9963,5003l9944,5022,9948,5023,9952,5026,9956,5029,9963,5003e" filled="t" fillcolor="#FFFFFF" stroked="f">
                <v:path arrowok="t"/>
                <v:fill/>
              </v:shape>
            </v:group>
            <v:group style="position:absolute;left:9944;top:5078;width:19;height:26" coordorigin="9944,5078" coordsize="19,26">
              <v:shape style="position:absolute;left:9944;top:5078;width:19;height:26" coordorigin="9944,5078" coordsize="19,26" path="m9956,5078l9952,5081,9948,5083,9944,5084,9963,5103,9956,5078e" filled="t" fillcolor="#FFFFFF" stroked="f">
                <v:path arrowok="t"/>
                <v:fill/>
              </v:shape>
            </v:group>
            <v:group style="position:absolute;left:9905;top:5003;width:19;height:26" coordorigin="9905,5003" coordsize="19,26">
              <v:shape style="position:absolute;left:9905;top:5003;width:19;height:26" coordorigin="9905,5003" coordsize="19,26" path="m9905,5003l9912,5029,9915,5026,9919,5023,9924,5022,9905,5003e" filled="t" fillcolor="#FFFFFF" stroked="f">
                <v:path arrowok="t"/>
                <v:fill/>
              </v:shape>
            </v:group>
            <v:group style="position:absolute;left:9884;top:5063;width:26;height:19" coordorigin="9884,5063" coordsize="26,19">
              <v:shape style="position:absolute;left:9884;top:5063;width:26;height:19" coordorigin="9884,5063" coordsize="26,19" path="m9903,5063l9884,5082,9909,5075,9906,5072,9904,5068,9903,5063e" filled="t" fillcolor="#FFFFFF" stroked="f">
                <v:path arrowok="t"/>
                <v:fill/>
              </v:shape>
            </v:group>
            <v:group style="position:absolute;left:9958;top:5024;width:26;height:19" coordorigin="9958,5024" coordsize="26,19">
              <v:shape style="position:absolute;left:9958;top:5024;width:26;height:19" coordorigin="9958,5024" coordsize="26,19" path="m9984,5024l9958,5031,9961,5035,9964,5039,9965,5043,9984,5024e" filled="t" fillcolor="#FFFFFF" stroked="f">
                <v:path arrowok="t"/>
                <v:fill/>
              </v:shape>
            </v:group>
            <v:group style="position:absolute;left:9903;top:5021;width:63;height:61" coordorigin="9903,5021" coordsize="63,61">
              <v:shape style="position:absolute;left:9903;top:5021;width:63;height:61" coordorigin="9903,5021" coordsize="63,61" path="m9941,5021l9917,5026,9903,5041,9907,5067,9919,5082,9946,5080,9962,5070,9967,5054,9967,5053,9959,5033,9941,5021e" filled="t" fillcolor="#FFFFFF" stroked="f">
                <v:path arrowok="t"/>
                <v:fill/>
              </v:shape>
            </v:group>
            <v:group style="position:absolute;left:9905;top:5024;width:58;height:58" coordorigin="9905,5024" coordsize="58,58">
              <v:shape style="position:absolute;left:9905;top:5024;width:58;height:58" coordorigin="9905,5024" coordsize="58,58" path="m9935,5024l9914,5032,9905,5051,9912,5072,9931,5082,9953,5075,9963,5057,9963,5053,9955,5033,9935,5024e" filled="t" fillcolor="#FFFFFF" stroked="f">
                <v:path arrowok="t"/>
                <v:fill/>
              </v:shape>
            </v:group>
            <v:group style="position:absolute;left:8545;top:4434;width:633;height:2" coordorigin="8545,4434" coordsize="633,2">
              <v:shape style="position:absolute;left:8545;top:4434;width:633;height:2" coordorigin="8545,4434" coordsize="633,0" path="m8545,4434l9177,4434e" filled="f" stroked="t" strokeweight=".545pt" strokecolor="#231F20">
                <v:path arrowok="t"/>
              </v:shape>
            </v:group>
            <v:group style="position:absolute;left:8514;top:4400;width:61;height:64" coordorigin="8514,4400" coordsize="61,64">
              <v:shape style="position:absolute;left:8514;top:4400;width:61;height:64" coordorigin="8514,4400" coordsize="61,64" path="m8546,4400l8526,4407,8514,4425,8519,4450,8533,4464,8559,4461,8575,4450,8574,4423,8564,4406,8549,4400,8546,4400e" filled="t" fillcolor="#231F20" stroked="f">
                <v:path arrowok="t"/>
                <v:fill/>
              </v:shape>
            </v:group>
            <v:group style="position:absolute;left:8972;top:4216;width:211;height:422" coordorigin="8972,4216" coordsize="211,422">
              <v:shape style="position:absolute;left:8972;top:4216;width:211;height:422" coordorigin="8972,4216" coordsize="211,422" path="m9183,4216l9172,4218,9161,4218,9120,4226,9101,4234,9091,4238,9082,4242,9073,4248,9065,4252,9057,4258,9049,4264,9041,4272,9034,4278,8997,4328,8993,4336,8974,4396,8972,4428,8972,4438,8985,4500,8997,4528,9002,4538,9041,4584,9049,4590,9057,4598,9065,4602,9073,4608,9082,4614,9091,4618,9101,4622,9120,4630,9161,4638,9183,4638,9183,4634,9172,4632,9162,4632,9122,4624,9060,4592,9038,4572,9031,4566,8998,4516,8994,4508,8990,4498,8987,4488,8984,4480,8978,4428,8978,4418,8990,4358,8994,4348,9031,4290,9085,4248,9094,4242,9103,4238,9112,4236,9122,4232,9132,4230,9141,4226,9152,4226,9172,4222,9183,4222,9183,4216e" filled="t" fillcolor="#939598" stroked="f">
                <v:path arrowok="t"/>
                <v:fill/>
              </v:shape>
            </v:group>
            <v:group style="position:absolute;left:9183;top:4216;width:211;height:422" coordorigin="9183,4216" coordsize="211,422">
              <v:shape style="position:absolute;left:9183;top:4216;width:211;height:422" coordorigin="9183,4216" coordsize="211,422" path="m9183,4216l9183,4222,9193,4222,9214,4226,9224,4226,9234,4230,9244,4232,9253,4236,9263,4238,9272,4242,9281,4248,9289,4252,9298,4258,9347,4306,9376,4358,9379,4366,9388,4428,9388,4438,9379,4488,9376,4498,9372,4508,9368,4516,9363,4526,9328,4572,9321,4580,9263,4616,9204,4632,9193,4632,9183,4634,9183,4638,9204,4638,9265,4622,9301,4602,9309,4598,9317,4590,9325,4584,9332,4578,9368,4528,9373,4520,9391,4460,9394,4428,9394,4418,9381,4356,9368,4328,9363,4318,9325,4272,9317,4264,9309,4258,9301,4252,9292,4248,9283,4242,9274,4238,9255,4230,9246,4226,9204,4218,9194,4218,9183,4216e" filled="t" fillcolor="#939598" stroked="f">
                <v:path arrowok="t"/>
                <v:fill/>
              </v:shape>
              <v:shape style="position:absolute;left:8975;top:4219;width:416;height:416" type="#_x0000_t75">
                <v:imagedata r:id="rId105" o:title=""/>
              </v:shape>
              <v:shape style="position:absolute;left:8998;top:4242;width:369;height:369" type="#_x0000_t75">
                <v:imagedata r:id="rId106" o:title=""/>
              </v:shape>
              <v:shape style="position:absolute;left:9004;top:4366;width:357;height:121" type="#_x0000_t75">
                <v:imagedata r:id="rId107" o:title=""/>
              </v:shape>
            </v:group>
            <v:group style="position:absolute;left:9015;top:4248;width:336;height:118" coordorigin="9015,4248" coordsize="336,118">
              <v:shape style="position:absolute;left:9015;top:4248;width:336;height:118" coordorigin="9015,4248" coordsize="336,118" path="m9189,4248l9122,4260,9068,4291,9028,4338,9015,4366,9351,4366,9319,4312,9271,4272,9211,4251,9189,4248e" filled="t" fillcolor="#6D6E71" stroked="f">
                <v:path arrowok="t"/>
                <v:fill/>
              </v:shape>
            </v:group>
            <v:group style="position:absolute;left:9015;top:4487;width:336;height:118" coordorigin="9015,4487" coordsize="336,118">
              <v:shape style="position:absolute;left:9015;top:4487;width:336;height:118" coordorigin="9015,4487" coordsize="336,118" path="m9351,4487l9015,4487,9023,4507,9061,4557,9114,4591,9177,4605,9200,4604,9263,4585,9313,4548,9347,4497,9351,4487e" filled="t" fillcolor="#939598" stroked="f">
                <v:path arrowok="t"/>
                <v:fill/>
              </v:shape>
            </v:group>
            <v:group style="position:absolute;left:9136;top:4379;width:91;height:93" coordorigin="9136,4379" coordsize="91,93">
              <v:shape style="position:absolute;left:9136;top:4379;width:91;height:93" coordorigin="9136,4379" coordsize="91,93" path="m9183,4379l9161,4384,9145,4398,9136,4418,9140,4443,9151,4462,9168,4472,9195,4470,9215,4460,9227,4445,9225,4417,9217,4397,9204,4384,9186,4379,9183,4379e" filled="t" fillcolor="#414042" stroked="f">
                <v:path arrowok="t"/>
                <v:fill/>
              </v:shape>
              <v:shape style="position:absolute;left:9141;top:4384;width:71;height:85" type="#_x0000_t75">
                <v:imagedata r:id="rId108" o:title=""/>
              </v:shape>
            </v:group>
            <v:group style="position:absolute;left:9177;top:4421;width:11;height:11" coordorigin="9177,4421" coordsize="11,11">
              <v:shape style="position:absolute;left:9177;top:4421;width:11;height:11" coordorigin="9177,4421" coordsize="11,11" path="m9186,4421l9180,4421,9177,4424,9177,4430,9180,4432,9186,4432,9188,4430,9188,4424,9186,4421e" filled="t" fillcolor="#414042" stroked="f">
                <v:path arrowok="t"/>
                <v:fill/>
              </v:shape>
            </v:group>
            <v:group style="position:absolute;left:9182;top:4384;width:3;height:38" coordorigin="9182,4384" coordsize="3,38">
              <v:shape style="position:absolute;left:9182;top:4384;width:3;height:38" coordorigin="9182,4384" coordsize="3,38" path="m9183,4384l9182,4393,9182,4406,9183,4422,9184,4406,9183,4393,9183,4384e" filled="t" fillcolor="#414042" stroked="f">
                <v:path arrowok="t"/>
                <v:fill/>
              </v:shape>
            </v:group>
            <v:group style="position:absolute;left:9182;top:4432;width:3;height:38" coordorigin="9182,4432" coordsize="3,38">
              <v:shape style="position:absolute;left:9182;top:4432;width:3;height:38" coordorigin="9182,4432" coordsize="3,38" path="m9183,4432l9182,4447,9182,4460,9183,4469,9183,4460,9184,4447,9183,4432e" filled="t" fillcolor="#414042" stroked="f">
                <v:path arrowok="t"/>
                <v:fill/>
              </v:shape>
            </v:group>
            <v:group style="position:absolute;left:9188;top:4425;width:38;height:3" coordorigin="9188,4425" coordsize="38,3">
              <v:shape style="position:absolute;left:9188;top:4425;width:38;height:3" coordorigin="9188,4425" coordsize="38,3" path="m9203,4425l9188,4427,9203,4428,9216,4427,9226,4427,9216,4426,9203,4425e" filled="t" fillcolor="#414042" stroked="f">
                <v:path arrowok="t"/>
                <v:fill/>
              </v:shape>
            </v:group>
            <v:group style="position:absolute;left:9188;top:4428;width:36;height:10" coordorigin="9188,4428" coordsize="36,10">
              <v:shape style="position:absolute;left:9188;top:4428;width:36;height:10" coordorigin="9188,4428" coordsize="36,10" path="m9188,4428l9202,4433,9215,4436,9224,4438,9215,4435,9203,4431,9188,4428e" filled="t" fillcolor="#414042" stroked="f">
                <v:path arrowok="t"/>
                <v:fill/>
              </v:shape>
            </v:group>
            <v:group style="position:absolute;left:9187;top:4429;width:33;height:19" coordorigin="9187,4429" coordsize="33,19">
              <v:shape style="position:absolute;left:9187;top:4429;width:33;height:19" coordorigin="9187,4429" coordsize="33,19" path="m9187,4429l9200,4438,9211,4444,9220,4448,9212,4443,9201,4436,9187,4429e" filled="t" fillcolor="#414042" stroked="f">
                <v:path arrowok="t"/>
                <v:fill/>
              </v:shape>
            </v:group>
            <v:group style="position:absolute;left:9186;top:4430;width:27;height:27" coordorigin="9186,4430" coordsize="27,27">
              <v:shape style="position:absolute;left:9186;top:4430;width:27;height:27" coordorigin="9186,4430" coordsize="27,27" path="m9186,4430l9196,4442,9206,4451,9213,4457,9207,4450,9198,4440,9186,4430e" filled="t" fillcolor="#414042" stroked="f">
                <v:path arrowok="t"/>
                <v:fill/>
              </v:shape>
            </v:group>
            <v:group style="position:absolute;left:9185;top:4431;width:19;height:33" coordorigin="9185,4431" coordsize="19,33">
              <v:shape style="position:absolute;left:9185;top:4431;width:19;height:33" coordorigin="9185,4431" coordsize="19,33" path="m9185,4431l9192,4445,9199,4456,9204,4464,9200,4455,9194,4444,9185,4431e" filled="t" fillcolor="#414042" stroked="f">
                <v:path arrowok="t"/>
                <v:fill/>
              </v:shape>
            </v:group>
            <v:group style="position:absolute;left:9184;top:4432;width:10;height:36" coordorigin="9184,4432" coordsize="10,36">
              <v:shape style="position:absolute;left:9184;top:4432;width:10;height:36" coordorigin="9184,4432" coordsize="10,36" path="m9184,4432l9187,4447,9191,4459,9194,4468,9192,4459,9189,4446,9184,4432e" filled="t" fillcolor="#414042" stroked="f">
                <v:path arrowok="t"/>
                <v:fill/>
              </v:shape>
            </v:group>
            <v:group style="position:absolute;left:9184;top:4385;width:10;height:36" coordorigin="9184,4385" coordsize="10,36">
              <v:shape style="position:absolute;left:9184;top:4385;width:10;height:36" coordorigin="9184,4385" coordsize="10,36" path="m9194,4385l9191,4395,9187,4407,9184,4422,9189,4407,9192,4394,9194,4385e" filled="t" fillcolor="#414042" stroked="f">
                <v:path arrowok="t"/>
                <v:fill/>
              </v:shape>
            </v:group>
            <v:group style="position:absolute;left:9186;top:4397;width:27;height:27" coordorigin="9186,4397" coordsize="27,27">
              <v:shape style="position:absolute;left:9186;top:4397;width:27;height:27" coordorigin="9186,4397" coordsize="27,27" path="m9213,4397l9206,4403,9196,4411,9186,4423,9198,4413,9207,4404,9213,4397e" filled="t" fillcolor="#414042" stroked="f">
                <v:path arrowok="t"/>
                <v:fill/>
              </v:shape>
            </v:group>
            <v:group style="position:absolute;left:9187;top:4405;width:33;height:19" coordorigin="9187,4405" coordsize="33,19">
              <v:shape style="position:absolute;left:9187;top:4405;width:33;height:19" coordorigin="9187,4405" coordsize="33,19" path="m9220,4405l9211,4410,9200,4415,9187,4424,9201,4418,9212,4411,9220,4405e" filled="t" fillcolor="#414042" stroked="f">
                <v:path arrowok="t"/>
                <v:fill/>
              </v:shape>
            </v:group>
            <v:group style="position:absolute;left:9188;top:4416;width:36;height:10" coordorigin="9188,4416" coordsize="36,10">
              <v:shape style="position:absolute;left:9188;top:4416;width:36;height:10" coordorigin="9188,4416" coordsize="36,10" path="m9224,4416l9215,4418,9202,4420,9188,4425,9203,4423,9215,4419,9224,4416e" filled="t" fillcolor="#414042" stroked="f">
                <v:path arrowok="t"/>
                <v:fill/>
              </v:shape>
            </v:group>
            <v:group style="position:absolute;left:9185;top:4390;width:19;height:33" coordorigin="9185,4390" coordsize="19,33">
              <v:shape style="position:absolute;left:9185;top:4390;width:19;height:33" coordorigin="9185,4390" coordsize="19,33" path="m9204,4390l9199,4398,9192,4408,9185,4422,9194,4410,9200,4398,9204,4390e" filled="t" fillcolor="#414042" stroked="f">
                <v:path arrowok="t"/>
                <v:fill/>
              </v:shape>
            </v:group>
            <v:group style="position:absolute;left:9140;top:4425;width:38;height:3" coordorigin="9140,4425" coordsize="38,3">
              <v:shape style="position:absolute;left:9140;top:4425;width:38;height:3" coordorigin="9140,4425" coordsize="38,3" path="m9162,4425l9150,4426,9140,4427,9150,4427,9162,4428,9178,4427,9162,4425e" filled="t" fillcolor="#414042" stroked="f">
                <v:path arrowok="t"/>
                <v:fill/>
              </v:shape>
            </v:group>
            <v:group style="position:absolute;left:9142;top:4428;width:36;height:10" coordorigin="9142,4428" coordsize="36,10">
              <v:shape style="position:absolute;left:9142;top:4428;width:36;height:10" coordorigin="9142,4428" coordsize="36,10" path="m9178,4428l9163,4431,9150,4435,9142,4438,9151,4436,9163,4433,9178,4428e" filled="t" fillcolor="#414042" stroked="f">
                <v:path arrowok="t"/>
                <v:fill/>
              </v:shape>
            </v:group>
            <v:group style="position:absolute;left:9146;top:4429;width:33;height:19" coordorigin="9146,4429" coordsize="33,19">
              <v:shape style="position:absolute;left:9146;top:4429;width:33;height:19" coordorigin="9146,4429" coordsize="33,19" path="m9178,4429l9164,4436,9154,4443,9146,4448,9154,4444,9166,4438,9178,4429e" filled="t" fillcolor="#414042" stroked="f">
                <v:path arrowok="t"/>
                <v:fill/>
              </v:shape>
            </v:group>
            <v:group style="position:absolute;left:9153;top:4430;width:27;height:27" coordorigin="9153,4430" coordsize="27,27">
              <v:shape style="position:absolute;left:9153;top:4430;width:27;height:27" coordorigin="9153,4430" coordsize="27,27" path="m9179,4430l9167,4440,9159,4450,9153,4457,9160,4451,9169,4442,9179,4430e" filled="t" fillcolor="#414042" stroked="f">
                <v:path arrowok="t"/>
                <v:fill/>
              </v:shape>
            </v:group>
            <v:group style="position:absolute;left:9161;top:4431;width:19;height:33" coordorigin="9161,4431" coordsize="19,33">
              <v:shape style="position:absolute;left:9161;top:4431;width:19;height:33" coordorigin="9161,4431" coordsize="19,33" path="m9180,4431l9171,4444,9166,4455,9161,4464,9167,4456,9174,4445,9180,4431e" filled="t" fillcolor="#414042" stroked="f">
                <v:path arrowok="t"/>
                <v:fill/>
              </v:shape>
            </v:group>
            <v:group style="position:absolute;left:9172;top:4432;width:10;height:36" coordorigin="9172,4432" coordsize="10,36">
              <v:shape style="position:absolute;left:9172;top:4432;width:10;height:36" coordorigin="9172,4432" coordsize="10,36" path="m9181,4432l9176,4446,9174,4459,9172,4468,9175,4459,9179,4447,9181,4432e" filled="t" fillcolor="#414042" stroked="f">
                <v:path arrowok="t"/>
                <v:fill/>
              </v:shape>
            </v:group>
            <v:group style="position:absolute;left:9172;top:4385;width:10;height:36" coordorigin="9172,4385" coordsize="10,36">
              <v:shape style="position:absolute;left:9172;top:4385;width:10;height:36" coordorigin="9172,4385" coordsize="10,36" path="m9172,4385l9174,4395,9176,4407,9181,4422,9179,4407,9175,4394,9172,4385e" filled="t" fillcolor="#414042" stroked="f">
                <v:path arrowok="t"/>
                <v:fill/>
              </v:shape>
            </v:group>
            <v:group style="position:absolute;left:9153;top:4397;width:27;height:27" coordorigin="9153,4397" coordsize="27,27">
              <v:shape style="position:absolute;left:9153;top:4397;width:27;height:27" coordorigin="9153,4397" coordsize="27,27" path="m9153,4397l9159,4404,9167,4413,9179,4423,9169,4411,9160,4403,9153,4397e" filled="t" fillcolor="#414042" stroked="f">
                <v:path arrowok="t"/>
                <v:fill/>
              </v:shape>
            </v:group>
            <v:group style="position:absolute;left:9146;top:4405;width:33;height:19" coordorigin="9146,4405" coordsize="33,19">
              <v:shape style="position:absolute;left:9146;top:4405;width:33;height:19" coordorigin="9146,4405" coordsize="33,19" path="m9146,4405l9154,4411,9164,4418,9178,4424,9166,4415,9154,4410,9146,4405e" filled="t" fillcolor="#414042" stroked="f">
                <v:path arrowok="t"/>
                <v:fill/>
              </v:shape>
            </v:group>
            <v:group style="position:absolute;left:9142;top:4416;width:36;height:10" coordorigin="9142,4416" coordsize="36,10">
              <v:shape style="position:absolute;left:9142;top:4416;width:36;height:10" coordorigin="9142,4416" coordsize="36,10" path="m9142,4416l9150,4419,9163,4423,9178,4425,9163,4420,9151,4418,9142,4416e" filled="t" fillcolor="#414042" stroked="f">
                <v:path arrowok="t"/>
                <v:fill/>
              </v:shape>
            </v:group>
            <v:group style="position:absolute;left:9161;top:4390;width:19;height:33" coordorigin="9161,4390" coordsize="19,33">
              <v:shape style="position:absolute;left:9161;top:4390;width:19;height:33" coordorigin="9161,4390" coordsize="19,33" path="m9161,4390l9166,4398,9171,4410,9180,4422,9174,4408,9167,4398,9161,4390e" filled="t" fillcolor="#414042" stroked="f">
                <v:path arrowok="t"/>
                <v:fill/>
              </v:shape>
            </v:group>
            <v:group style="position:absolute;left:7664;top:4651;width:2;height:557" coordorigin="7664,4651" coordsize="2,557">
              <v:shape style="position:absolute;left:7664;top:4651;width:2;height:557" coordorigin="7664,4651" coordsize="0,557" path="m7664,4651l7664,5209e" filled="f" stroked="t" strokeweight=".545pt" strokecolor="#231F20">
                <v:path arrowok="t"/>
              </v:shape>
            </v:group>
            <v:group style="position:absolute;left:7631;top:4620;width:64;height:61" coordorigin="7631,4620" coordsize="64,61">
              <v:shape style="position:absolute;left:7631;top:4620;width:64;height:61" coordorigin="7631,4620" coordsize="64,61" path="m7656,4620l7638,4632,7631,4653,7631,4655,7637,4671,7653,4681,7681,4681,7692,4666,7695,4639,7681,4625,7656,4620e" filled="t" fillcolor="#231F20" stroked="f">
                <v:path arrowok="t"/>
                <v:fill/>
              </v:shape>
            </v:group>
            <v:group style="position:absolute;left:7454;top:4986;width:211;height:422" coordorigin="7454,4986" coordsize="211,422">
              <v:shape style="position:absolute;left:7454;top:4986;width:211;height:422" coordorigin="7454,4986" coordsize="211,422" path="m7665,4986l7654,4988,7643,4988,7602,4996,7583,5004,7573,5008,7564,5012,7555,5018,7547,5022,7538,5028,7530,5036,7523,5042,7484,5088,7479,5098,7474,5106,7456,5166,7454,5198,7454,5208,7466,5270,7479,5298,7484,5308,7523,5354,7530,5360,7538,5368,7547,5372,7555,5378,7564,5384,7573,5388,7583,5392,7602,5400,7643,5408,7665,5408,7665,5404,7654,5402,7644,5402,7604,5394,7542,5362,7520,5342,7513,5336,7480,5286,7476,5278,7472,5268,7469,5258,7466,5250,7460,5198,7460,5188,7472,5128,7476,5118,7513,5060,7567,5018,7576,5012,7585,5008,7594,5006,7604,5002,7613,5000,7623,4996,7633,4996,7644,4994,7654,4994,7665,4992,7665,4986e" filled="t" fillcolor="#939598" stroked="f">
                <v:path arrowok="t"/>
                <v:fill/>
              </v:shape>
            </v:group>
            <v:group style="position:absolute;left:7665;top:4986;width:211;height:422" coordorigin="7665,4986" coordsize="211,422">
              <v:shape style="position:absolute;left:7665;top:4986;width:211;height:422" coordorigin="7665,4986" coordsize="211,422" path="m7665,4986l7665,4992,7675,4994,7686,4994,7696,4996,7706,4996,7716,5000,7726,5002,7735,5006,7745,5008,7754,5012,7762,5018,7771,5022,7779,5028,7829,5076,7857,5128,7861,5136,7870,5198,7870,5208,7861,5258,7857,5268,7854,5278,7850,5286,7845,5296,7810,5342,7803,5350,7745,5386,7686,5402,7675,5402,7665,5404,7665,5408,7686,5408,7756,5388,7783,5372,7791,5368,7799,5360,7807,5354,7814,5348,7850,5298,7855,5290,7873,5230,7876,5198,7875,5188,7863,5126,7850,5098,7845,5088,7807,5042,7799,5036,7791,5028,7783,5022,7774,5018,7765,5012,7756,5008,7737,5000,7727,4996,7686,4988,7676,4988,7665,4986e" filled="t" fillcolor="#939598" stroked="f">
                <v:path arrowok="t"/>
                <v:fill/>
              </v:shape>
              <v:shape style="position:absolute;left:7457;top:4989;width:416;height:416" type="#_x0000_t75">
                <v:imagedata r:id="rId109" o:title=""/>
              </v:shape>
              <v:shape style="position:absolute;left:7480;top:5013;width:369;height:369" type="#_x0000_t75">
                <v:imagedata r:id="rId110" o:title=""/>
              </v:shape>
            </v:group>
            <v:group style="position:absolute;left:7497;top:5257;width:336;height:118" coordorigin="7497,5257" coordsize="336,118">
              <v:shape style="position:absolute;left:7497;top:5257;width:336;height:118" coordorigin="7497,5257" coordsize="336,118" path="m7833,5257l7497,5257,7501,5267,7534,5318,7584,5355,7647,5374,7671,5375,7693,5373,7753,5352,7801,5312,7833,5257e" filled="t" fillcolor="#231F20" stroked="f">
                <v:path arrowok="t"/>
                <v:fill/>
              </v:shape>
            </v:group>
            <v:group style="position:absolute;left:7486;top:5136;width:357;height:121" coordorigin="7486,5136" coordsize="357,121">
              <v:shape style="position:absolute;left:7486;top:5136;width:357;height:121" coordorigin="7486,5136" coordsize="357,121" path="m7497,5136l7491,5155,7488,5175,7486,5196,7487,5216,7491,5236,7496,5255,7497,5257,7833,5257,7838,5238,7842,5219,7843,5198,7842,5177,7839,5158,7833,5139,7497,5136e" filled="t" fillcolor="#FFFFFF" stroked="f">
                <v:path arrowok="t"/>
                <v:fill/>
              </v:shape>
            </v:group>
            <v:group style="position:absolute;left:7497;top:5019;width:336;height:118" coordorigin="7497,5019" coordsize="336,118">
              <v:shape style="position:absolute;left:7497;top:5019;width:336;height:118" coordorigin="7497,5019" coordsize="336,118" path="m7659,5019l7595,5032,7543,5067,7505,5117,7497,5136,7833,5136,7795,5075,7745,5038,7682,5020,7659,5019e" filled="t" fillcolor="#939598" stroked="f">
                <v:path arrowok="t"/>
                <v:fill/>
              </v:shape>
            </v:group>
            <v:group style="position:absolute;left:7486;top:5029;width:118;height:336" coordorigin="7486,5029" coordsize="118,336">
              <v:shape style="position:absolute;left:7486;top:5029;width:118;height:336" coordorigin="7486,5029" coordsize="118,336" path="m7604,5029l7543,5067,7506,5117,7488,5179,7486,5203,7488,5225,7510,5285,7550,5333,7604,5365,7604,5029e" filled="t" fillcolor="#58595B" stroked="f">
                <v:path arrowok="t"/>
                <v:fill/>
              </v:shape>
            </v:group>
            <v:group style="position:absolute;left:6944;top:4255;width:559;height:2" coordorigin="6944,4255" coordsize="559,2">
              <v:shape style="position:absolute;left:6944;top:4255;width:559;height:2" coordorigin="6944,4255" coordsize="559,0" path="m6944,4255l7502,4255e" filled="f" stroked="t" strokeweight=".545pt" strokecolor="#231F20">
                <v:path arrowok="t"/>
              </v:shape>
            </v:group>
            <v:group style="position:absolute;left:6913;top:4222;width:61;height:64" coordorigin="6913,4222" coordsize="61,64">
              <v:shape style="position:absolute;left:6913;top:4222;width:61;height:64" coordorigin="6913,4222" coordsize="61,64" path="m6945,4222l6925,4229,6913,4247,6918,4272,6932,4286,6959,4283,6974,4272,6973,4245,6964,4228,6948,4222,6945,4222e" filled="t" fillcolor="#231F20" stroked="f">
                <v:path arrowok="t"/>
                <v:fill/>
              </v:shape>
            </v:group>
            <v:group style="position:absolute;left:7244;top:4044;width:211;height:422" coordorigin="7244,4044" coordsize="211,422">
              <v:shape style="position:absolute;left:7244;top:4044;width:211;height:422" coordorigin="7244,4044" coordsize="211,422" path="m7455,4044l7444,4046,7433,4046,7392,4054,7346,4076,7337,4080,7329,4086,7321,4092,7313,4100,7306,4106,7269,4156,7265,4164,7246,4224,7244,4256,7244,4266,7257,4328,7269,4356,7274,4366,7313,4412,7321,4418,7329,4426,7337,4430,7346,4436,7354,4442,7433,4466,7455,4466,7455,4462,7444,4460,7434,4460,7394,4452,7332,4420,7310,4400,7303,4394,7270,4344,7266,4336,7262,4326,7259,4316,7256,4308,7250,4256,7250,4246,7262,4186,7266,4176,7303,4118,7357,4076,7366,4070,7375,4066,7384,4064,7394,4060,7404,4058,7414,4054,7424,4054,7444,4050,7455,4050,7455,4044e" filled="t" fillcolor="#939598" stroked="f">
                <v:path arrowok="t"/>
                <v:fill/>
              </v:shape>
            </v:group>
            <v:group style="position:absolute;left:7455;top:4044;width:211;height:422" coordorigin="7455,4044" coordsize="211,422">
              <v:shape style="position:absolute;left:7455;top:4044;width:211;height:422" coordorigin="7455,4044" coordsize="211,422" path="m7455,4044l7455,4050,7466,4050,7486,4054,7496,4054,7506,4058,7516,4060,7526,4064,7535,4066,7544,4070,7553,4076,7561,4080,7570,4086,7619,4134,7648,4186,7651,4194,7660,4256,7660,4266,7651,4316,7648,4326,7644,4336,7640,4344,7635,4354,7600,4400,7593,4408,7535,4444,7476,4460,7466,4460,7455,4462,7455,4466,7477,4466,7537,4450,7573,4430,7581,4426,7589,4418,7597,4412,7604,4406,7641,4356,7645,4348,7664,4288,7666,4256,7666,4246,7653,4184,7641,4156,7636,4146,7597,4100,7589,4092,7581,4086,7573,4080,7564,4076,7556,4070,7547,4066,7528,4058,7518,4054,7477,4046,7466,4046,7455,4044e" filled="t" fillcolor="#939598" stroked="f">
                <v:path arrowok="t"/>
                <v:fill/>
              </v:shape>
              <v:shape style="position:absolute;left:7247;top:4047;width:416;height:416" type="#_x0000_t75">
                <v:imagedata r:id="rId111" o:title=""/>
              </v:shape>
              <v:shape style="position:absolute;left:7271;top:4070;width:369;height:369" type="#_x0000_t75">
                <v:imagedata r:id="rId112" o:title=""/>
              </v:shape>
            </v:group>
            <v:group style="position:absolute;left:7277;top:4076;width:355;height:357" coordorigin="7277,4076" coordsize="355,357">
              <v:shape style="position:absolute;left:7277;top:4076;width:355;height:357" coordorigin="7277,4076" coordsize="355,357" path="m7455,4076l7387,4090,7335,4125,7297,4178,7279,4246,7277,4272,7281,4294,7307,4354,7352,4400,7412,4428,7458,4433,7480,4431,7541,4411,7589,4370,7621,4312,7633,4241,7630,4218,7604,4157,7560,4110,7500,4082,7455,4076e" filled="t" fillcolor="#FFFFFF" stroked="f">
                <v:path arrowok="t"/>
                <v:fill/>
              </v:shape>
            </v:group>
            <v:group style="position:absolute;left:7303;top:4118;width:305;height:44" coordorigin="7303,4118" coordsize="305,44">
              <v:shape style="position:absolute;left:7303;top:4118;width:305;height:44" coordorigin="7303,4118" coordsize="305,44" path="m7569,4118l7327,4130,7314,4145,7303,4162,7607,4162,7597,4147,7584,4131,7569,4118e" filled="t" fillcolor="#808285" stroked="f">
                <v:path arrowok="t"/>
                <v:fill/>
              </v:shape>
            </v:group>
            <v:group style="position:absolute;left:7313;top:4347;width:295;height:44" coordorigin="7313,4347" coordsize="295,44">
              <v:shape style="position:absolute;left:7313;top:4347;width:295;height:44" coordorigin="7313,4347" coordsize="295,44" path="m7608,4347l7313,4362,7326,4378,7340,4391,7570,4391,7583,4379,7596,4364,7608,4347e" filled="t" fillcolor="#808285" stroked="f">
                <v:path arrowok="t"/>
                <v:fill/>
              </v:shape>
            </v:group>
            <v:group style="position:absolute;left:7380;top:4169;width:149;height:172" coordorigin="7380,4169" coordsize="149,172">
              <v:shape style="position:absolute;left:7380;top:4169;width:149;height:172" coordorigin="7380,4169" coordsize="149,172" path="m7440,4298l7430,4298,7455,4341,7455,4323,7440,4298e" filled="t" fillcolor="#808285" stroked="f">
                <v:path arrowok="t"/>
                <v:fill/>
              </v:shape>
              <v:shape style="position:absolute;left:7380;top:4169;width:149;height:172" coordorigin="7380,4169" coordsize="149,172" path="m7480,4298l7470,4298,7455,4323,7455,4341,7480,4298e" filled="t" fillcolor="#808285" stroked="f">
                <v:path arrowok="t"/>
                <v:fill/>
              </v:shape>
              <v:shape style="position:absolute;left:7380;top:4169;width:149;height:172" coordorigin="7380,4169" coordsize="149,172" path="m7410,4212l7380,4212,7384,4218,7405,4255,7384,4291,7380,4298,7410,4298,7410,4289,7396,4289,7410,4264,7410,4246,7396,4221,7410,4221,7410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420,4289l7410,4289,7410,4298,7420,4298,7420,4289e" filled="t" fillcolor="#808285" stroked="f">
                <v:path arrowok="t"/>
                <v:fill/>
              </v:shape>
              <v:shape style="position:absolute;left:7380;top:4169;width:149;height:172" coordorigin="7380,4169" coordsize="149,172" path="m7455,4289l7420,4289,7420,4298,7455,4298,7455,4289e" filled="t" fillcolor="#808285" stroked="f">
                <v:path arrowok="t"/>
                <v:fill/>
              </v:shape>
              <v:shape style="position:absolute;left:7380;top:4169;width:149;height:172" coordorigin="7380,4169" coordsize="149,172" path="m7490,4289l7455,4289,7455,4298,7490,4298,7490,4289e" filled="t" fillcolor="#808285" stroked="f">
                <v:path arrowok="t"/>
                <v:fill/>
              </v:shape>
              <v:shape style="position:absolute;left:7380;top:4169;width:149;height:172" coordorigin="7380,4169" coordsize="149,172" path="m7500,4289l7490,4289,7490,4298,7500,4298,7500,4289e" filled="t" fillcolor="#808285" stroked="f">
                <v:path arrowok="t"/>
                <v:fill/>
              </v:shape>
              <v:shape style="position:absolute;left:7380;top:4169;width:149;height:172" coordorigin="7380,4169" coordsize="149,172" path="m7530,4212l7500,4212,7500,4221,7514,4221,7500,4246,7500,4264,7514,4289,7500,4289,7500,4298,7530,4298,7505,4255,7530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420,4263l7420,4281,7425,4289,7435,4289,7420,4263e" filled="t" fillcolor="#808285" stroked="f">
                <v:path arrowok="t"/>
                <v:fill/>
              </v:shape>
              <v:shape style="position:absolute;left:7380;top:4169;width:149;height:172" coordorigin="7380,4169" coordsize="149,172" path="m7490,4263l7475,4289,7485,4289,7490,4281,7490,4263e" filled="t" fillcolor="#808285" stroked="f">
                <v:path arrowok="t"/>
                <v:fill/>
              </v:shape>
              <v:shape style="position:absolute;left:7380;top:4169;width:149;height:172" coordorigin="7380,4169" coordsize="149,172" path="m7420,4229l7410,4246,7410,4264,7420,4281,7420,4263,7415,4255,7420,4246,7420,4229e" filled="t" fillcolor="#808285" stroked="f">
                <v:path arrowok="t"/>
                <v:fill/>
              </v:shape>
              <v:shape style="position:absolute;left:7380;top:4169;width:149;height:172" coordorigin="7380,4169" coordsize="149,172" path="m7490,4229l7490,4246,7495,4255,7490,4263,7490,4281,7500,4264,7500,4246,7490,4229e" filled="t" fillcolor="#808285" stroked="f">
                <v:path arrowok="t"/>
                <v:fill/>
              </v:shape>
              <v:shape style="position:absolute;left:7380;top:4169;width:149;height:172" coordorigin="7380,4169" coordsize="149,172" path="m7435,4221l7425,4221,7420,4229,7420,4246,7435,4221e" filled="t" fillcolor="#808285" stroked="f">
                <v:path arrowok="t"/>
                <v:fill/>
              </v:shape>
              <v:shape style="position:absolute;left:7380;top:4169;width:149;height:172" coordorigin="7380,4169" coordsize="149,172" path="m7485,4221l7475,4221,7490,4246,7490,4229,7485,4221e" filled="t" fillcolor="#808285" stroked="f">
                <v:path arrowok="t"/>
                <v:fill/>
              </v:shape>
              <v:shape style="position:absolute;left:7380;top:4169;width:149;height:172" coordorigin="7380,4169" coordsize="149,172" path="m7420,4212l7410,4212,7410,4221,7420,4221,7420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455,4212l7420,4212,7420,4221,7455,4221,7455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490,4212l7455,4212,7455,4221,7490,4221,7490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500,4212l7490,4212,7490,4221,7500,4221,7500,4212e" filled="t" fillcolor="#808285" stroked="f">
                <v:path arrowok="t"/>
                <v:fill/>
              </v:shape>
              <v:shape style="position:absolute;left:7380;top:4169;width:149;height:172" coordorigin="7380,4169" coordsize="149,172" path="m7455,4169l7430,4212,7440,4212,7455,4186,7455,4169e" filled="t" fillcolor="#808285" stroked="f">
                <v:path arrowok="t"/>
                <v:fill/>
              </v:shape>
              <v:shape style="position:absolute;left:7380;top:4169;width:149;height:172" coordorigin="7380,4169" coordsize="149,172" path="m7455,4169l7455,4186,7470,4212,7480,4212,7455,4169e" filled="t" fillcolor="#808285" stroked="f">
                <v:path arrowok="t"/>
                <v:fill/>
              </v:shape>
            </v:group>
            <v:group style="position:absolute;left:5914;top:3650;width:2;height:861" coordorigin="5914,3650" coordsize="2,861">
              <v:shape style="position:absolute;left:5914;top:3650;width:2;height:861" coordorigin="5914,3650" coordsize="0,861" path="m5914,3650l5914,4510e" filled="f" stroked="t" strokeweight=".545pt" strokecolor="#231F20">
                <v:path arrowok="t"/>
              </v:shape>
            </v:group>
            <v:group style="position:absolute;left:5881;top:3619;width:64;height:61" coordorigin="5881,3619" coordsize="64,61">
              <v:shape style="position:absolute;left:5881;top:3619;width:64;height:61" coordorigin="5881,3619" coordsize="64,61" path="m5906,3619l5888,3631,5881,3651,5881,3654,5887,3670,5903,3679,5931,3680,5942,3665,5945,3638,5930,3624,5906,3619e" filled="t" fillcolor="#231F20" stroked="f">
                <v:path arrowok="t"/>
                <v:fill/>
              </v:shape>
            </v:group>
            <v:group style="position:absolute;left:5703;top:4309;width:211;height:422" coordorigin="5703,4309" coordsize="211,422">
              <v:shape style="position:absolute;left:5703;top:4309;width:211;height:422" coordorigin="5703,4309" coordsize="211,422" path="m5914,4309l5903,4311,5892,4311,5851,4319,5841,4323,5823,4331,5813,4335,5805,4341,5796,4345,5788,4351,5780,4359,5772,4365,5733,4411,5728,4421,5724,4429,5705,4489,5703,4521,5703,4531,5716,4593,5728,4621,5733,4631,5772,4677,5780,4683,5788,4691,5796,4695,5805,4701,5813,4707,5823,4711,5841,4719,5851,4723,5892,4731,5914,4731,5914,4727,5903,4725,5893,4725,5853,4717,5791,4685,5769,4665,5762,4659,5729,4609,5725,4601,5721,4591,5718,4581,5715,4573,5709,4521,5709,4511,5721,4451,5725,4441,5762,4383,5816,4341,5825,4335,5834,4331,5843,4329,5853,4325,5863,4323,5873,4319,5883,4319,5903,4315,5914,4315,5914,4309e" filled="t" fillcolor="#939598" stroked="f">
                <v:path arrowok="t"/>
                <v:fill/>
              </v:shape>
            </v:group>
            <v:group style="position:absolute;left:5914;top:4309;width:211;height:422" coordorigin="5914,4309" coordsize="211,422">
              <v:shape style="position:absolute;left:5914;top:4309;width:211;height:422" coordorigin="5914,4309" coordsize="211,422" path="m5914,4309l5914,4315,5925,4315,5945,4319,5955,4319,5965,4323,5975,4325,5985,4329,5994,4331,6003,4335,6012,4341,6020,4345,6029,4351,6078,4399,6107,4451,6110,4459,6119,4521,6119,4531,6110,4581,6107,4591,6103,4601,6099,4609,6094,4619,6059,4665,6052,4673,5994,4709,5935,4725,5925,4725,5914,4727,5914,4731,5936,4731,6006,4711,6032,4695,6040,4691,6048,4683,6056,4677,6063,4671,6100,4621,6104,4613,6123,4553,6125,4521,6125,4511,6112,4449,6100,4421,6095,4411,6056,4365,6048,4359,6040,4351,6032,4345,6023,4341,6015,4335,6006,4331,5987,4323,5977,4319,5936,4311,5925,4311,5914,4309e" filled="t" fillcolor="#939598" stroked="f">
                <v:path arrowok="t"/>
                <v:fill/>
              </v:shape>
              <v:shape style="position:absolute;left:5706;top:4312;width:416;height:416" type="#_x0000_t75">
                <v:imagedata r:id="rId113" o:title=""/>
              </v:shape>
              <v:shape style="position:absolute;left:5730;top:4336;width:369;height:369" type="#_x0000_t75">
                <v:imagedata r:id="rId114" o:title=""/>
              </v:shape>
            </v:group>
            <v:group style="position:absolute;left:5736;top:4342;width:355;height:357" coordorigin="5736,4342" coordsize="355,357">
              <v:shape style="position:absolute;left:5736;top:4342;width:355;height:357" coordorigin="5736,4342" coordsize="355,357" path="m5914,4342l5846,4356,5794,4390,5756,4443,5738,4511,5736,4537,5740,4559,5766,4619,5811,4665,5871,4693,5917,4699,5939,4697,6000,4676,6048,4635,6080,4577,6092,4506,6089,4483,6063,4423,6019,4376,5959,4348,5914,4342e" filled="t" fillcolor="#414042" stroked="f">
                <v:path arrowok="t"/>
                <v:fill/>
              </v:shape>
            </v:group>
            <v:group style="position:absolute;left:5793;top:4401;width:158;height:243" coordorigin="5793,4401" coordsize="158,243">
              <v:shape style="position:absolute;left:5793;top:4401;width:158;height:243" coordorigin="5793,4401" coordsize="158,243" path="m5951,4559l5877,4559,5877,4644,5951,4644,5951,4559e" filled="t" fillcolor="#FFFFFF" stroked="f">
                <v:path arrowok="t"/>
                <v:fill/>
              </v:shape>
              <v:shape style="position:absolute;left:5793;top:4401;width:158;height:243" coordorigin="5793,4401" coordsize="158,243" path="m6035,4486l5793,4486,5793,4559,6035,4559,6035,4486e" filled="t" fillcolor="#FFFFFF" stroked="f">
                <v:path arrowok="t"/>
                <v:fill/>
              </v:shape>
              <v:shape style="position:absolute;left:5793;top:4401;width:158;height:243" coordorigin="5793,4401" coordsize="158,243" path="m5951,4401l5877,4401,5877,4486,5951,4486,5951,4401e" filled="t" fillcolor="#FFFFFF" stroked="f">
                <v:path arrowok="t"/>
                <v:fill/>
              </v:shape>
            </v:group>
            <v:group style="position:absolute;left:5874;top:3466;width:589;height:303" coordorigin="5874,3466" coordsize="589,303">
              <v:shape style="position:absolute;left:5874;top:3466;width:589;height:303" coordorigin="5874,3466" coordsize="589,303" path="m6463,3466l5874,3466,5874,3475,6454,3475,6454,3769,6463,3769,6463,3466e" filled="t" fillcolor="#231F20" stroked="f">
                <v:path arrowok="t"/>
                <v:fill/>
              </v:shape>
            </v:group>
            <v:group style="position:absolute;left:5843;top:3440;width:61;height:64" coordorigin="5843,3440" coordsize="61,64">
              <v:shape style="position:absolute;left:5843;top:3440;width:61;height:64" coordorigin="5843,3440" coordsize="61,64" path="m5862,3440l5848,3454,5843,3479,5855,3497,5876,3504,5878,3504,5894,3498,5903,3482,5904,3454,5889,3443,5862,3440e" filled="t" fillcolor="#231F20" stroked="f">
                <v:path arrowok="t"/>
                <v:fill/>
              </v:shape>
            </v:group>
            <v:group style="position:absolute;left:6247;top:3564;width:211;height:422" coordorigin="6247,3564" coordsize="211,422">
              <v:shape style="position:absolute;left:6247;top:3564;width:211;height:422" coordorigin="6247,3564" coordsize="211,422" path="m6458,3564l6448,3566,6437,3566,6396,3574,6386,3578,6367,3586,6358,3590,6349,3596,6340,3600,6332,3606,6324,3614,6316,3620,6278,3666,6273,3676,6268,3684,6250,3744,6247,3776,6248,3786,6260,3848,6273,3876,6278,3886,6316,3932,6324,3938,6332,3946,6340,3950,6349,3956,6358,3962,6367,3966,6386,3974,6396,3978,6437,3986,6458,3986,6458,3982,6448,3980,6437,3980,6397,3972,6336,3940,6313,3920,6307,3914,6274,3864,6269,3856,6266,3846,6263,3836,6260,3828,6253,3776,6254,3766,6266,3706,6269,3696,6307,3638,6361,3596,6370,3590,6379,3586,6388,3584,6397,3580,6407,3578,6417,3574,6427,3574,6448,3570,6458,3570,6458,3564e" filled="t" fillcolor="#939598" stroked="f">
                <v:path arrowok="t"/>
                <v:fill/>
              </v:shape>
            </v:group>
            <v:group style="position:absolute;left:6458;top:3564;width:211;height:422" coordorigin="6458,3564" coordsize="211,422">
              <v:shape style="position:absolute;left:6458;top:3564;width:211;height:422" coordorigin="6458,3564" coordsize="211,422" path="m6458,3564l6458,3570,6469,3570,6490,3574,6500,3574,6510,3578,6519,3580,6529,3584,6538,3586,6547,3590,6556,3596,6565,3600,6573,3606,6623,3654,6651,3706,6654,3714,6664,3776,6663,3786,6654,3836,6651,3846,6647,3856,6643,3864,6639,3874,6604,3920,6596,3928,6538,3964,6479,3980,6469,3980,6458,3982,6458,3986,6480,3986,6550,3966,6576,3950,6585,3946,6593,3938,6600,3932,6608,3926,6644,3876,6649,3868,6667,3808,6670,3776,6669,3766,6657,3704,6644,3676,6639,3666,6600,3620,6593,3614,6585,3606,6576,3600,6568,3596,6559,3590,6550,3586,6531,3578,6521,3574,6480,3566,6469,3566,6458,3564e" filled="t" fillcolor="#939598" stroked="f">
                <v:path arrowok="t"/>
                <v:fill/>
              </v:shape>
              <v:shape style="position:absolute;left:6250;top:3567;width:416;height:416" type="#_x0000_t75">
                <v:imagedata r:id="rId115" o:title=""/>
              </v:shape>
              <v:shape style="position:absolute;left:6274;top:3590;width:369;height:369" type="#_x0000_t75">
                <v:imagedata r:id="rId116" o:title=""/>
              </v:shape>
            </v:group>
            <v:group style="position:absolute;left:6291;top:3835;width:336;height:118" coordorigin="6291,3835" coordsize="336,118">
              <v:shape style="position:absolute;left:6291;top:3835;width:336;height:118" coordorigin="6291,3835" coordsize="336,118" path="m6626,3835l6291,3835,6294,3845,6328,3896,6378,3933,6441,3952,6464,3953,6486,3951,6547,3930,6595,3890,6626,3835e" filled="t" fillcolor="#A7A9AC" stroked="f">
                <v:path arrowok="t"/>
                <v:fill/>
              </v:shape>
            </v:group>
            <v:group style="position:absolute;left:6280;top:3714;width:357;height:121" coordorigin="6280,3714" coordsize="357,121">
              <v:shape style="position:absolute;left:6280;top:3714;width:357;height:121" coordorigin="6280,3714" coordsize="357,121" path="m6291,3714l6285,3733,6281,3753,6280,3773,6281,3794,6284,3814,6290,3833,6291,3835,6626,3835,6632,3816,6636,3796,6637,3776,6636,3755,6632,3735,6627,3717,6291,3714e" filled="t" fillcolor="#FFFFFF" stroked="f">
                <v:path arrowok="t"/>
                <v:fill/>
              </v:shape>
            </v:group>
            <v:group style="position:absolute;left:6291;top:3596;width:336;height:118" coordorigin="6291,3596" coordsize="336,118">
              <v:shape style="position:absolute;left:6291;top:3596;width:336;height:118" coordorigin="6291,3596" coordsize="336,118" path="m6453,3596l6389,3610,6336,3645,6299,3695,6291,3714,6626,3714,6589,3653,6539,3616,6476,3598,6453,3596e" filled="t" fillcolor="#6D6E71" stroked="f">
                <v:path arrowok="t"/>
                <v:fill/>
              </v:shape>
            </v:group>
            <v:group style="position:absolute;left:5753;top:3194;width:386;height:197" coordorigin="5753,3194" coordsize="386,197">
              <v:shape style="position:absolute;left:5753;top:3194;width:386;height:197" coordorigin="5753,3194" coordsize="386,197" path="m6139,3194l5753,3194,5753,3390,5762,3390,5762,3203,6139,3203,6139,3194e" filled="t" fillcolor="#231F20" stroked="f">
                <v:path arrowok="t"/>
                <v:fill/>
              </v:shape>
            </v:group>
            <v:group style="position:absolute;left:5727;top:3360;width:64;height:61" coordorigin="5727,3360" coordsize="64,61">
              <v:shape style="position:absolute;left:5727;top:3360;width:64;height:61" coordorigin="5727,3360" coordsize="64,61" path="m5741,3360l5730,3375,5727,3402,5741,3416,5766,3421,5784,3409,5791,3388,5791,3386,5785,3370,5768,3361,5741,3360e" filled="t" fillcolor="#231F20" stroked="f">
                <v:path arrowok="t"/>
                <v:fill/>
              </v:shape>
            </v:group>
            <v:group style="position:absolute;left:5933;top:2987;width:211;height:422" coordorigin="5933,2987" coordsize="211,422">
              <v:shape style="position:absolute;left:5933;top:2987;width:211;height:422" coordorigin="5933,2987" coordsize="211,422" path="m6144,2987l6133,2989,6122,2989,6081,2997,6071,3001,6052,3009,6043,3013,6034,3019,6026,3023,6017,3029,6009,3035,6002,3043,5994,3049,5958,3099,5953,3107,5935,3167,5933,3199,5933,3209,5945,3271,5958,3299,5963,3309,6002,3355,6009,3361,6017,3369,6026,3373,6034,3379,6043,3385,6052,3389,6071,3397,6081,3401,6122,3409,6144,3409,6144,3405,6133,3403,6123,3403,6083,3395,6021,3363,5999,3343,5992,3337,5959,3287,5955,3279,5951,3269,5948,3259,5945,3251,5939,3199,5939,3189,5951,3129,5955,3119,5992,3061,6046,3019,6055,3013,6064,3009,6073,3007,6083,3003,6092,3001,6102,2997,6112,2997,6133,2993,6144,2993,6144,2987e" filled="t" fillcolor="#939598" stroked="f">
                <v:path arrowok="t"/>
                <v:fill/>
              </v:shape>
            </v:group>
            <v:group style="position:absolute;left:6144;top:2987;width:211;height:422" coordorigin="6144,2987" coordsize="211,422">
              <v:shape style="position:absolute;left:6144;top:2987;width:211;height:422" coordorigin="6144,2987" coordsize="211,422" path="m6144,2987l6144,2993,6154,2993,6175,2997,6185,2997,6195,3001,6205,3003,6214,3007,6224,3009,6233,3013,6241,3019,6250,3023,6258,3029,6308,3077,6336,3129,6340,3137,6349,3199,6349,3209,6340,3259,6336,3269,6333,3279,6329,3287,6324,3297,6289,3343,6282,3351,6224,3387,6165,3403,6154,3403,6144,3405,6144,3409,6165,3409,6226,3393,6262,3373,6270,3369,6278,3361,6286,3355,6293,3349,6329,3299,6334,3291,6352,3231,6355,3199,6354,3189,6342,3127,6329,3099,6324,3089,6286,3043,6278,3035,6270,3029,6262,3023,6253,3019,6244,3013,6235,3009,6216,3001,6206,2997,6165,2989,6155,2989,6144,2987e" filled="t" fillcolor="#939598" stroked="f">
                <v:path arrowok="t"/>
                <v:fill/>
              </v:shape>
              <v:shape style="position:absolute;left:5936;top:2990;width:416;height:416" type="#_x0000_t75">
                <v:imagedata r:id="rId117" o:title=""/>
              </v:shape>
              <v:shape style="position:absolute;left:5959;top:3014;width:369;height:369" type="#_x0000_t75">
                <v:imagedata r:id="rId118" o:title=""/>
              </v:shape>
            </v:group>
            <v:group style="position:absolute;left:5965;top:3030;width:118;height:336" coordorigin="5965,3030" coordsize="118,336">
              <v:shape style="position:absolute;left:5965;top:3030;width:118;height:336" coordorigin="5965,3030" coordsize="118,336" path="m6083,3030l6022,3068,5985,3118,5967,3181,5965,3204,5967,3226,5989,3286,6029,3334,6083,3366,6083,3030e" filled="t" fillcolor="#231F20" stroked="f">
                <v:path arrowok="t"/>
                <v:fill/>
              </v:shape>
            </v:group>
            <v:group style="position:absolute;left:6083;top:3020;width:121;height:357" coordorigin="6083,3020" coordsize="121,357">
              <v:shape style="position:absolute;left:6083;top:3020;width:121;height:357" coordorigin="6083,3020" coordsize="121,357" path="m6145,3020l6086,3029,6083,3366,6102,3372,6122,3375,6142,3376,6163,3375,6183,3372,6202,3367,6204,3030,6185,3025,6165,3021,6145,3020e" filled="t" fillcolor="#BCBEC0" stroked="f">
                <v:path arrowok="t"/>
                <v:fill/>
              </v:shape>
            </v:group>
            <v:group style="position:absolute;left:6204;top:3030;width:118;height:336" coordorigin="6204,3030" coordsize="118,336">
              <v:shape style="position:absolute;left:6204;top:3030;width:118;height:336" coordorigin="6204,3030" coordsize="118,336" path="m6204,3030l6204,3366,6214,3362,6265,3328,6302,3278,6321,3215,6322,3192,6320,3170,6299,3110,6259,3062,6204,3030e" filled="t" fillcolor="#58595B" stroked="f">
                <v:path arrowok="t"/>
                <v:fill/>
              </v:shape>
            </v:group>
            <v:group style="position:absolute;left:2620;top:4002;width:2;height:895" coordorigin="2620,4002" coordsize="2,895">
              <v:shape style="position:absolute;left:2620;top:4002;width:2;height:895" coordorigin="2620,4002" coordsize="0,895" path="m2620,4002l2620,4898e" filled="f" stroked="t" strokeweight=".608pt" strokecolor="#231F20">
                <v:path arrowok="t"/>
              </v:shape>
            </v:group>
            <v:group style="position:absolute;left:2583;top:3969;width:76;height:68" coordorigin="2583,3969" coordsize="76,68">
              <v:shape style="position:absolute;left:2583;top:3969;width:76;height:68" coordorigin="2583,3969" coordsize="76,68" path="m2636,3969l2609,3971,2591,3981,2583,3997,2588,4021,2601,4037,2630,4037,2648,4028,2657,4014,2659,4004,2652,3983,2636,3969e" filled="t" fillcolor="#231F20" stroked="f">
                <v:path arrowok="t"/>
                <v:fill/>
              </v:shape>
            </v:group>
            <v:group style="position:absolute;left:2423;top:4530;width:211;height:422" coordorigin="2423,4530" coordsize="211,422">
              <v:shape style="position:absolute;left:2423;top:4530;width:211;height:422" coordorigin="2423,4530" coordsize="211,422" path="m2634,4530l2623,4532,2613,4532,2571,4540,2562,4544,2543,4552,2534,4556,2525,4562,2516,4566,2508,4572,2500,4578,2492,4586,2485,4592,2449,4642,2444,4650,2425,4710,2423,4742,2423,4752,2436,4814,2449,4842,2454,4852,2492,4898,2500,4904,2508,4912,2516,4916,2525,4922,2534,4928,2543,4932,2562,4940,2571,4944,2613,4952,2634,4952,2634,4948,2624,4946,2613,4946,2573,4938,2511,4906,2489,4886,2482,4880,2449,4830,2445,4822,2441,4812,2438,4802,2435,4794,2429,4742,2429,4732,2441,4672,2445,4662,2482,4604,2536,4562,2545,4556,2554,4552,2564,4550,2573,4546,2583,4544,2593,4540,2603,4540,2624,4536,2634,4536,2634,4530e" filled="t" fillcolor="#939598" stroked="f">
                <v:path arrowok="t"/>
                <v:fill/>
              </v:shape>
            </v:group>
            <v:group style="position:absolute;left:2634;top:4530;width:211;height:422" coordorigin="2634,4530" coordsize="211,422">
              <v:shape style="position:absolute;left:2634;top:4530;width:211;height:422" coordorigin="2634,4530" coordsize="211,422" path="m2634,4530l2634,4536,2645,4536,2665,4540,2675,4540,2685,4544,2695,4546,2705,4550,2714,4552,2723,4556,2732,4562,2741,4566,2749,4572,2799,4620,2827,4672,2830,4680,2839,4742,2839,4752,2830,4802,2827,4812,2823,4822,2819,4830,2815,4840,2779,4886,2772,4894,2714,4930,2655,4946,2645,4946,2634,4948,2634,4952,2656,4952,2716,4936,2752,4916,2760,4912,2768,4904,2776,4898,2783,4892,2820,4842,2824,4834,2843,4774,2845,4742,2845,4732,2832,4670,2820,4642,2815,4632,2776,4586,2768,4578,2760,4572,2752,4566,2744,4562,2735,4556,2726,4552,2707,4544,2697,4540,2656,4532,2645,4532,2634,4530e" filled="t" fillcolor="#939598" stroked="f">
                <v:path arrowok="t"/>
                <v:fill/>
              </v:shape>
              <v:shape style="position:absolute;left:2426;top:4533;width:416;height:416" type="#_x0000_t75">
                <v:imagedata r:id="rId119" o:title=""/>
              </v:shape>
              <v:shape style="position:absolute;left:2450;top:4557;width:369;height:369" type="#_x0000_t75">
                <v:imagedata r:id="rId120" o:title=""/>
              </v:shape>
            </v:group>
            <v:group style="position:absolute;left:2457;top:4563;width:355;height:357" coordorigin="2457,4563" coordsize="355,357">
              <v:shape style="position:absolute;left:2457;top:4563;width:355;height:357" coordorigin="2457,4563" coordsize="355,357" path="m2634,4563l2566,4576,2514,4611,2476,4664,2458,4732,2457,4758,2460,4780,2486,4840,2531,4886,2591,4914,2637,4919,2660,4918,2720,4897,2768,4856,2801,4798,2812,4727,2809,4704,2783,4643,2739,4597,2679,4568,2634,4563e" filled="t" fillcolor="#FFFFFF" stroked="f">
                <v:path arrowok="t"/>
                <v:fill/>
              </v:shape>
            </v:group>
            <v:group style="position:absolute;left:2456;top:4563;width:165;height:192" coordorigin="2456,4563" coordsize="165,192">
              <v:shape style="position:absolute;left:2456;top:4563;width:165;height:192" coordorigin="2456,4563" coordsize="165,192" path="m2621,4563l2556,4580,2504,4619,2469,4673,2456,4738,2456,4751,2456,4755,2621,4755,2621,4563e" filled="t" fillcolor="#231F20" stroked="f">
                <v:path arrowok="t"/>
                <v:fill/>
              </v:shape>
            </v:group>
            <v:group style="position:absolute;left:2621;top:4615;width:163;height:30" coordorigin="2621,4615" coordsize="163,30">
              <v:shape style="position:absolute;left:2621;top:4615;width:163;height:30" coordorigin="2621,4615" coordsize="163,30" path="m2760,4615l2621,4615,2621,4645,2784,4645,2778,4634,2769,4624,2760,4615e" filled="t" fillcolor="#6D6E71" stroked="f">
                <v:path arrowok="t"/>
                <v:fill/>
              </v:shape>
            </v:group>
            <v:group style="position:absolute;left:2621;top:4670;width:187;height:30" coordorigin="2621,4670" coordsize="187,30">
              <v:shape style="position:absolute;left:2621;top:4670;width:187;height:30" coordorigin="2621,4670" coordsize="187,30" path="m2798,4670l2621,4670,2621,4700,2808,4700,2805,4690,2802,4680,2798,4670e" filled="t" fillcolor="#6D6E71" stroked="f">
                <v:path arrowok="t"/>
                <v:fill/>
              </v:shape>
            </v:group>
            <v:group style="position:absolute;left:2621;top:4726;width:192;height:30" coordorigin="2621,4726" coordsize="192,30">
              <v:shape style="position:absolute;left:2621;top:4726;width:192;height:30" coordorigin="2621,4726" coordsize="192,30" path="m2812,4726l2621,4726,2621,4755,2812,4755,2812,4750,2813,4746,2813,4736,2812,4731,2812,4726e" filled="t" fillcolor="#6D6E71" stroked="f">
                <v:path arrowok="t"/>
                <v:fill/>
              </v:shape>
            </v:group>
            <v:group style="position:absolute;left:2621;top:4563;width:107;height:27" coordorigin="2621,4563" coordsize="107,27">
              <v:shape style="position:absolute;left:2621;top:4563;width:107;height:27" coordorigin="2621,4563" coordsize="107,27" path="m2630,4563l2625,4563,2621,4563,2621,4590,2728,4590,2711,4580,2693,4572,2673,4567,2653,4564,2630,4563e" filled="t" fillcolor="#6D6E71" stroked="f">
                <v:path arrowok="t"/>
                <v:fill/>
              </v:shape>
            </v:group>
            <v:group style="position:absolute;left:2460;top:4782;width:347;height:30" coordorigin="2460,4782" coordsize="347,30">
              <v:shape style="position:absolute;left:2460;top:4782;width:347;height:30" coordorigin="2460,4782" coordsize="347,30" path="m2808,4782l2460,4782,2463,4792,2466,4802,2470,4812,2798,4812,2802,4802,2805,4792,2808,4782e" filled="t" fillcolor="#6D6E71" stroked="f">
                <v:path arrowok="t"/>
                <v:fill/>
              </v:shape>
            </v:group>
            <v:group style="position:absolute;left:2484;top:4837;width:300;height:30" coordorigin="2484,4837" coordsize="300,30">
              <v:shape style="position:absolute;left:2484;top:4837;width:300;height:30" coordorigin="2484,4837" coordsize="300,30" path="m2784,4837l2484,4837,2491,4848,2499,4858,2508,4867,2760,4867,2769,4858,2778,4848,2784,4837e" filled="t" fillcolor="#6D6E71" stroked="f">
                <v:path arrowok="t"/>
                <v:fill/>
              </v:shape>
            </v:group>
            <v:group style="position:absolute;left:2540;top:4893;width:188;height:26" coordorigin="2540,4893" coordsize="188,26">
              <v:shape style="position:absolute;left:2540;top:4893;width:188;height:26" coordorigin="2540,4893" coordsize="188,26" path="m2728,4893l2540,4893,2557,4902,2576,4910,2595,4915,2615,4919,2641,4918,2701,4906,2728,4893e" filled="t" fillcolor="#6D6E71" stroked="f">
                <v:path arrowok="t"/>
                <v:fill/>
              </v:shape>
              <v:shape style="position:absolute;left:2588;top:4644;width:26;height:24" type="#_x0000_t75">
                <v:imagedata r:id="rId121" o:title=""/>
              </v:shape>
              <v:shape style="position:absolute;left:2588;top:4684;width:26;height:24" type="#_x0000_t75">
                <v:imagedata r:id="rId122" o:title=""/>
              </v:shape>
              <v:shape style="position:absolute;left:2589;top:4723;width:26;height:24" type="#_x0000_t75">
                <v:imagedata r:id="rId123" o:title=""/>
              </v:shape>
              <v:shape style="position:absolute;left:2465;top:4674;width:9;height:16" type="#_x0000_t75">
                <v:imagedata r:id="rId124" o:title=""/>
              </v:shape>
              <v:shape style="position:absolute;left:2457;top:4706;width:21;height:24" type="#_x0000_t75">
                <v:imagedata r:id="rId125" o:title=""/>
              </v:shape>
            </v:group>
            <v:group style="position:absolute;left:2498;top:4624;width:3;height:5" coordorigin="2498,4624" coordsize="3,5">
              <v:shape style="position:absolute;left:2498;top:4624;width:3;height:5" coordorigin="2498,4624" coordsize="3,5" path="m2500,4624l2498,4626,2501,4628,2500,4624e" filled="f" stroked="f">
                <v:path arrowok="t"/>
              </v:shape>
              <v:shape style="position:absolute;left:2482;top:4644;width:26;height:24" type="#_x0000_t75">
                <v:imagedata r:id="rId126" o:title=""/>
              </v:shape>
              <v:shape style="position:absolute;left:2482;top:4683;width:26;height:24" type="#_x0000_t75">
                <v:imagedata r:id="rId127" o:title=""/>
              </v:shape>
              <v:shape style="position:absolute;left:2482;top:4723;width:26;height:24" type="#_x0000_t75">
                <v:imagedata r:id="rId128" o:title=""/>
              </v:shape>
              <v:shape style="position:absolute;left:2521;top:4596;width:10;height:13" type="#_x0000_t75">
                <v:imagedata r:id="rId129" o:title=""/>
              </v:shape>
              <v:shape style="position:absolute;left:2508;top:4624;width:26;height:24" type="#_x0000_t75">
                <v:imagedata r:id="rId130" o:title=""/>
              </v:shape>
              <v:shape style="position:absolute;left:2508;top:4665;width:26;height:24" type="#_x0000_t75">
                <v:imagedata r:id="rId131" o:title=""/>
              </v:shape>
              <v:shape style="position:absolute;left:2508;top:4706;width:26;height:24" type="#_x0000_t75">
                <v:imagedata r:id="rId132" o:title=""/>
              </v:shape>
              <v:shape style="position:absolute;left:2587;top:4566;width:26;height:23" type="#_x0000_t75">
                <v:imagedata r:id="rId133" o:title=""/>
              </v:shape>
              <v:shape style="position:absolute;left:2588;top:4605;width:26;height:24" type="#_x0000_t75">
                <v:imagedata r:id="rId134" o:title=""/>
              </v:shape>
              <v:shape style="position:absolute;left:2550;top:4582;width:6;height:6" type="#_x0000_t75">
                <v:imagedata r:id="rId135" o:title=""/>
              </v:shape>
              <v:shape style="position:absolute;left:2536;top:4603;width:26;height:24" type="#_x0000_t75">
                <v:imagedata r:id="rId136" o:title=""/>
              </v:shape>
              <v:shape style="position:absolute;left:2537;top:4643;width:26;height:24" type="#_x0000_t75">
                <v:imagedata r:id="rId137" o:title=""/>
              </v:shape>
              <v:shape style="position:absolute;left:2537;top:4682;width:26;height:24" type="#_x0000_t75">
                <v:imagedata r:id="rId138" o:title=""/>
              </v:shape>
              <v:shape style="position:absolute;left:2538;top:4722;width:26;height:24" type="#_x0000_t75">
                <v:imagedata r:id="rId139" o:title=""/>
              </v:shape>
              <v:shape style="position:absolute;left:2563;top:4584;width:26;height:24" type="#_x0000_t75">
                <v:imagedata r:id="rId140" o:title=""/>
              </v:shape>
              <v:shape style="position:absolute;left:2564;top:4623;width:26;height:24" type="#_x0000_t75">
                <v:imagedata r:id="rId141" o:title=""/>
              </v:shape>
              <v:shape style="position:absolute;left:2564;top:4664;width:26;height:24" type="#_x0000_t75">
                <v:imagedata r:id="rId142" o:title=""/>
              </v:shape>
              <v:shape style="position:absolute;left:2563;top:4705;width:26;height:24" type="#_x0000_t75">
                <v:imagedata r:id="rId143" o:title=""/>
              </v:shape>
            </v:group>
            <v:group style="position:absolute;left:2439;top:3021;width:957;height:2" coordorigin="2439,3021" coordsize="957,2">
              <v:shape style="position:absolute;left:2439;top:3021;width:957;height:2" coordorigin="2439,3021" coordsize="957,0" path="m2439,3021l3396,3021e" filled="f" stroked="t" strokeweight=".545pt" strokecolor="#231F20">
                <v:path arrowok="t"/>
              </v:shape>
            </v:group>
            <v:group style="position:absolute;left:2408;top:2988;width:61;height:64" coordorigin="2408,2988" coordsize="61,64">
              <v:shape style="position:absolute;left:2408;top:2988;width:61;height:64" coordorigin="2408,2988" coordsize="61,64" path="m2441,2988l2420,2995,2408,3013,2413,3037,2427,3052,2454,3049,2469,3038,2469,3010,2459,2994,2444,2988,2441,2988e" filled="t" fillcolor="#231F20" stroked="f">
                <v:path arrowok="t"/>
                <v:fill/>
              </v:shape>
            </v:group>
            <v:group style="position:absolute;left:3165;top:2817;width:211;height:422" coordorigin="3165,2817" coordsize="211,422">
              <v:shape style="position:absolute;left:3165;top:2817;width:211;height:422" coordorigin="3165,2817" coordsize="211,422" path="m3376,2817l3365,2819,3355,2819,3314,2827,3294,2835,3285,2839,3276,2843,3267,2849,3258,2853,3250,2859,3242,2867,3234,2873,3196,2919,3191,2929,3186,2937,3168,2997,3165,3029,3166,3039,3178,3101,3191,3129,3196,3139,3234,3185,3242,3191,3250,3199,3258,3203,3267,3209,3276,3215,3285,3219,3294,3223,3314,3231,3355,3239,3376,3239,3376,3235,3366,3233,3355,3233,3315,3225,3254,3193,3231,3173,3224,3167,3191,3117,3187,3109,3184,3099,3180,3089,3178,3081,3171,3029,3171,3019,3184,2959,3187,2949,3224,2891,3279,2849,3287,2843,3296,2839,3306,2837,3315,2833,3325,2831,3335,2827,3345,2827,3366,2823,3376,2823,3376,2817e" filled="t" fillcolor="#939598" stroked="f">
                <v:path arrowok="t"/>
                <v:fill/>
              </v:shape>
            </v:group>
            <v:group style="position:absolute;left:3376;top:2817;width:211;height:422" coordorigin="3376,2817" coordsize="211,422">
              <v:shape style="position:absolute;left:3376;top:2817;width:211;height:422" coordorigin="3376,2817" coordsize="211,422" path="m3376,2817l3376,2823,3387,2823,3408,2827,3418,2827,3428,2831,3437,2833,3447,2837,3456,2839,3465,2843,3474,2849,3483,2853,3491,2859,3541,2907,3569,2959,3572,2967,3581,3029,3581,3039,3572,3089,3569,3099,3565,3109,3561,3117,3557,3127,3521,3173,3514,3181,3456,3217,3397,3233,3387,3233,3376,3235,3376,3239,3398,3239,3468,3219,3494,3203,3503,3199,3511,3191,3518,3185,3526,3179,3562,3129,3567,3121,3585,3061,3587,3029,3587,3019,3575,2957,3562,2929,3557,2919,3518,2873,3511,2867,3503,2859,3494,2853,3486,2849,3477,2843,3468,2839,3449,2831,3439,2827,3398,2819,3387,2819,3376,2817e" filled="t" fillcolor="#939598" stroked="f">
                <v:path arrowok="t"/>
                <v:fill/>
              </v:shape>
              <v:shape style="position:absolute;left:3168;top:2819;width:416;height:416" type="#_x0000_t75">
                <v:imagedata r:id="rId144" o:title=""/>
              </v:shape>
              <v:shape style="position:absolute;left:3192;top:2843;width:369;height:369" type="#_x0000_t75">
                <v:imagedata r:id="rId145" o:title=""/>
              </v:shape>
            </v:group>
            <v:group style="position:absolute;left:3467;top:2874;width:87;height:308" coordorigin="3467,2874" coordsize="87,308">
              <v:shape style="position:absolute;left:3467;top:2874;width:87;height:308" coordorigin="3467,2874" coordsize="87,308" path="m3467,2874l3467,3181,3478,3174,3529,3118,3550,3057,3554,3009,3550,2987,3526,2930,3484,2885,3467,2874e" filled="t" fillcolor="#58595B" stroked="f">
                <v:path arrowok="t"/>
                <v:fill/>
              </v:shape>
            </v:group>
            <v:group style="position:absolute;left:3286;top:2850;width:181;height:356" coordorigin="3286,2850" coordsize="181,356">
              <v:shape style="position:absolute;left:3286;top:2850;width:181;height:356" coordorigin="3286,2850" coordsize="181,356" path="m3362,2850l3342,2853,3322,2858,3304,2865,3286,2874,3292,3185,3366,3205,3391,3205,3411,3203,3431,3198,3449,3190,3467,3181,3467,2874,3409,2853,3362,2850e" filled="t" fillcolor="#FFFFFF" stroked="f">
                <v:path arrowok="t"/>
                <v:fill/>
              </v:shape>
            </v:group>
            <v:group style="position:absolute;left:3199;top:2874;width:87;height:308" coordorigin="3199,2874" coordsize="87,308">
              <v:shape style="position:absolute;left:3199;top:2874;width:87;height:308" coordorigin="3199,2874" coordsize="87,308" path="m3286,2874l3234,2921,3208,2976,3199,3046,3202,3068,3227,3125,3269,3170,3286,3181,3286,2874e" filled="t" fillcolor="#58595B" stroked="f">
                <v:path arrowok="t"/>
                <v:fill/>
              </v:shape>
            </v:group>
            <v:group style="position:absolute;left:3295;top:2942;width:161;height:170" coordorigin="3295,2942" coordsize="161,170">
              <v:shape style="position:absolute;left:3295;top:2942;width:161;height:170" coordorigin="3295,2942" coordsize="161,170" path="m3384,3077l3369,3077,3369,3113,3384,3113,3384,3077e" filled="t" fillcolor="#58595B" stroked="f">
                <v:path arrowok="t"/>
                <v:fill/>
              </v:shape>
              <v:shape style="position:absolute;left:3295;top:2942;width:161;height:170" coordorigin="3295,2942" coordsize="161,170" path="m3296,2997l3306,3028,3295,3034,3337,3066,3330,3081,3369,3077,3421,3077,3415,3066,3457,3034,3446,3028,3448,3021,3356,3021,3339,3003,3319,3003,3296,2997e" filled="t" fillcolor="#58595B" stroked="f">
                <v:path arrowok="t"/>
                <v:fill/>
              </v:shape>
              <v:shape style="position:absolute;left:3295;top:2942;width:161;height:170" coordorigin="3295,2942" coordsize="161,170" path="m3421,3077l3384,3077,3423,3081,3421,3077e" filled="t" fillcolor="#58595B" stroked="f">
                <v:path arrowok="t"/>
                <v:fill/>
              </v:shape>
              <v:shape style="position:absolute;left:3295;top:2942;width:161;height:170" coordorigin="3295,2942" coordsize="161,170" path="m3341,2963l3356,3021,3396,3021,3409,2974,3359,2974,3341,2963e" filled="t" fillcolor="#58595B" stroked="f">
                <v:path arrowok="t"/>
                <v:fill/>
              </v:shape>
              <v:shape style="position:absolute;left:3295;top:2942;width:161;height:170" coordorigin="3295,2942" coordsize="161,170" path="m3425,2991l3396,3021,3448,3021,3455,3003,3434,3003,3425,2991e" filled="t" fillcolor="#58595B" stroked="f">
                <v:path arrowok="t"/>
                <v:fill/>
              </v:shape>
              <v:shape style="position:absolute;left:3295;top:2942;width:161;height:170" coordorigin="3295,2942" coordsize="161,170" path="m3327,2991l3319,3003,3339,3003,3327,2991e" filled="t" fillcolor="#58595B" stroked="f">
                <v:path arrowok="t"/>
                <v:fill/>
              </v:shape>
              <v:shape style="position:absolute;left:3295;top:2942;width:161;height:170" coordorigin="3295,2942" coordsize="161,170" path="m3457,2997l3434,3003,3455,3003,3457,2997e" filled="t" fillcolor="#58595B" stroked="f">
                <v:path arrowok="t"/>
                <v:fill/>
              </v:shape>
              <v:shape style="position:absolute;left:3295;top:2942;width:161;height:170" coordorigin="3295,2942" coordsize="161,170" path="m3376,2942l3359,2974,3393,2974,3376,2942e" filled="t" fillcolor="#58595B" stroked="f">
                <v:path arrowok="t"/>
                <v:fill/>
              </v:shape>
              <v:shape style="position:absolute;left:3295;top:2942;width:161;height:170" coordorigin="3295,2942" coordsize="161,170" path="m3412,2963l3393,2974,3409,2974,3412,2963e" filled="t" fillcolor="#58595B" stroked="f">
                <v:path arrowok="t"/>
                <v:fill/>
              </v:shape>
            </v:group>
            <w10:wrap type="none"/>
          </v:group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15" w:lineRule="exact"/>
        <w:ind w:right="412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-1"/>
        </w:rPr>
        <w:t>2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92"/>
          <w:position w:val="-1"/>
        </w:rPr>
        <w:t>Singapore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40" w:after="0" w:line="215" w:lineRule="exact"/>
        <w:ind w:left="6364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161.018005pt;margin-top:19.770092pt;width:.1pt;height:.1pt;mso-position-horizontal-relative:page;mso-position-vertical-relative:paragraph;z-index:-16102" coordorigin="3220,395" coordsize="2,2">
            <v:shape style="position:absolute;left:3220;top:395;width:2;height:2" coordorigin="3220,395" coordsize="0,0" path="m3220,395e" filled="t" fillcolor="#FFFFFF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color w:val="010202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color w:val="010202"/>
          <w:spacing w:val="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93"/>
          <w:position w:val="-1"/>
        </w:rPr>
        <w:t>South</w:t>
      </w:r>
      <w:r>
        <w:rPr>
          <w:rFonts w:ascii="Arial" w:hAnsi="Arial" w:cs="Arial" w:eastAsia="Arial"/>
          <w:sz w:val="16"/>
          <w:szCs w:val="16"/>
          <w:color w:val="010202"/>
          <w:spacing w:val="3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010202"/>
          <w:spacing w:val="0"/>
          <w:w w:val="100"/>
          <w:position w:val="-1"/>
        </w:rPr>
        <w:t>Africa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4" w:after="0" w:line="271" w:lineRule="auto"/>
        <w:ind w:left="100" w:right="23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Geographic</w:t>
      </w:r>
      <w:r>
        <w:rPr>
          <w:rFonts w:ascii="Arial" w:hAnsi="Arial" w:cs="Arial" w:eastAsia="Arial"/>
          <w:sz w:val="20"/>
          <w:szCs w:val="20"/>
          <w:color w:val="233443"/>
          <w:spacing w:val="1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location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6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106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victims.</w:t>
      </w:r>
      <w:r>
        <w:rPr>
          <w:rFonts w:ascii="Arial" w:hAnsi="Arial" w:cs="Arial" w:eastAsia="Arial"/>
          <w:sz w:val="20"/>
          <w:szCs w:val="20"/>
          <w:color w:val="233443"/>
          <w:spacing w:val="10"/>
          <w:w w:val="9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case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victims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with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multinational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presence,</w:t>
      </w:r>
      <w:r>
        <w:rPr>
          <w:rFonts w:ascii="Arial" w:hAnsi="Arial" w:cs="Arial" w:eastAsia="Arial"/>
          <w:sz w:val="20"/>
          <w:szCs w:val="20"/>
          <w:color w:val="233443"/>
          <w:spacing w:val="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location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shown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reflects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either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branch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organization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compromised</w:t>
      </w:r>
      <w:r>
        <w:rPr>
          <w:rFonts w:ascii="Arial" w:hAnsi="Arial" w:cs="Arial" w:eastAsia="Arial"/>
          <w:sz w:val="20"/>
          <w:szCs w:val="20"/>
          <w:color w:val="233443"/>
          <w:spacing w:val="25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(when</w:t>
      </w:r>
      <w:r>
        <w:rPr>
          <w:rFonts w:ascii="Arial" w:hAnsi="Arial" w:cs="Arial" w:eastAsia="Arial"/>
          <w:sz w:val="20"/>
          <w:szCs w:val="20"/>
          <w:color w:val="233443"/>
          <w:spacing w:val="30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known),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or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else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location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organization</w:t>
      </w:r>
      <w:r>
        <w:rPr>
          <w:rFonts w:ascii="Arial" w:hAnsi="Arial" w:cs="Arial" w:eastAsia="Arial"/>
          <w:sz w:val="20"/>
          <w:szCs w:val="20"/>
          <w:color w:val="233443"/>
          <w:spacing w:val="-10"/>
          <w:w w:val="88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headquarters.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36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demonstrated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capability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intent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across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wide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virtually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simultaneousl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view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earliest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identified,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organized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major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represent.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2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mission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extremely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broad;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systematically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enormous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continuous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basis.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represent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fraction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45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broader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findings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suggest.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1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Furthe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6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scope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parallel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implies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technical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disposal.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month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successfully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17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4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industries.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remains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average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nearly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initial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compromise,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committed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breaches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simultaneously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maintaining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continuing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previously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victims.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22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4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2976;width:10080;height:2" coordorigin="1080,12976" coordsize="10080,2">
              <v:shape style="position:absolute;left:1080;top:12976;width:10080;height:2" coordorigin="1080,12976" coordsize="10080,0" path="m1080,12976l11160,12976e" filled="f" stroked="t" strokeweight=".25pt" strokecolor="#233443">
                <v:path arrowok="t"/>
              </v:shape>
            </v:group>
            <v:group style="position:absolute;left:1159;top:2468;width:9922;height:10254" coordorigin="1159,2468" coordsize="9922,10254">
              <v:shape style="position:absolute;left:1159;top:2468;width:9922;height:10254" coordorigin="1159,2468" coordsize="9922,10254" path="m10866,2468l1374,2468,1352,2469,1287,2486,1231,2521,1189,2570,1164,2631,1159,2675,1160,12537,1178,12600,1214,12654,1265,12694,1328,12718,1374,12723,10887,12722,10953,12705,11009,12670,11051,12621,11076,12560,11081,12516,11080,2654,11062,2591,11026,2537,10975,2497,10912,2473,10866,2468e" filled="t" fillcolor="#717D82" stroked="f">
                <v:path arrowok="t"/>
                <v:fill/>
              </v:shape>
            </v:group>
            <v:group style="position:absolute;left:2620;top:2508;width:30;height:10214" coordorigin="2620,2508" coordsize="30,10214">
              <v:shape style="position:absolute;left:2620;top:2508;width:30;height:10214" coordorigin="2620,2508" coordsize="30,10214" path="m2640,2508l2620,2508,2630,12723,2650,12723,2640,2508e" filled="t" fillcolor="#020303" stroked="f">
                <v:path arrowok="t"/>
                <v:fill/>
              </v:shape>
            </v:group>
            <v:group style="position:absolute;left:4039;top:2478;width:21;height:10245" coordorigin="4039,2478" coordsize="21,10245">
              <v:shape style="position:absolute;left:4039;top:2478;width:21;height:10245" coordorigin="4039,2478" coordsize="21,10245" path="m4059,2478l4039,2478,4040,12723,4060,12723,4059,2478e" filled="t" fillcolor="#020303" stroked="f">
                <v:path arrowok="t"/>
                <v:fill/>
              </v:shape>
            </v:group>
            <v:group style="position:absolute;left:5486;top:2508;width:25;height:10214" coordorigin="5486,2508" coordsize="25,10214">
              <v:shape style="position:absolute;left:5486;top:2508;width:25;height:10214" coordorigin="5486,2508" coordsize="25,10214" path="m5506,2508l5486,2508,5491,12723,5511,12723,5506,2508e" filled="t" fillcolor="#020303" stroked="f">
                <v:path arrowok="t"/>
                <v:fill/>
              </v:shape>
            </v:group>
            <v:group style="position:absolute;left:6908;top:2478;width:32;height:10245" coordorigin="6908,2478" coordsize="32,10245">
              <v:shape style="position:absolute;left:6908;top:2478;width:32;height:10245" coordorigin="6908,2478" coordsize="32,10245" path="m6920,2478l6908,12723,6928,12723,6940,2478,6920,2478e" filled="t" fillcolor="#020303" stroked="f">
                <v:path arrowok="t"/>
                <v:fill/>
              </v:shape>
            </v:group>
            <v:group style="position:absolute;left:8317;top:2508;width:30;height:10214" coordorigin="8317,2508" coordsize="30,10214">
              <v:shape style="position:absolute;left:8317;top:2508;width:30;height:10214" coordorigin="8317,2508" coordsize="30,10214" path="m8327,2508l8317,12723,8337,12723,8347,2508,8327,2508e" filled="t" fillcolor="#020303" stroked="f">
                <v:path arrowok="t"/>
                <v:fill/>
              </v:shape>
            </v:group>
            <v:group style="position:absolute;left:9706;top:2508;width:2;height:10214" coordorigin="9706,2508" coordsize="2,10214">
              <v:shape style="position:absolute;left:9706;top:2508;width:2;height:10214" coordorigin="9706,2508" coordsize="0,10214" path="m9706,2508l9706,12723e" filled="f" stroked="t" strokeweight="1.1pt" strokecolor="#020303">
                <v:path arrowok="t"/>
              </v:shape>
            </v:group>
            <v:group style="position:absolute;left:9716;top:11128;width:1196;height:221" coordorigin="9716,11128" coordsize="1196,221">
              <v:shape style="position:absolute;left:9716;top:11128;width:1196;height:221" coordorigin="9716,11128" coordsize="1196,221" path="m10802,11128l9716,11128,9716,11349,10802,11349,10815,11349,10870,11325,10905,11270,10912,11220,10906,11198,10865,11148,10802,11128e" filled="t" fillcolor="#A09170" stroked="f">
                <v:path arrowok="t"/>
                <v:fill/>
              </v:shape>
            </v:group>
            <v:group style="position:absolute;left:8338;top:11128;width:1357;height:221" coordorigin="8338,11128" coordsize="1357,221">
              <v:shape style="position:absolute;left:8338;top:11128;width:1357;height:221" coordorigin="8338,11128" coordsize="1357,221" path="m9696,11128l8339,11128,8338,11349,9696,11349,9696,11128e" filled="t" fillcolor="#A09170" stroked="f">
                <v:path arrowok="t"/>
                <v:fill/>
              </v:shape>
            </v:group>
            <v:group style="position:absolute;left:6930;top:11128;width:1389;height:221" coordorigin="6930,11128" coordsize="1389,221">
              <v:shape style="position:absolute;left:6930;top:11128;width:1389;height:221" coordorigin="6930,11128" coordsize="1389,221" path="m8319,11128l6930,11128,6930,11349,8318,11349,8319,11128e" filled="t" fillcolor="#A09170" stroked="f">
                <v:path arrowok="t"/>
                <v:fill/>
              </v:shape>
            </v:group>
            <v:group style="position:absolute;left:6162;top:11128;width:748;height:221" coordorigin="6162,11128" coordsize="748,221">
              <v:shape style="position:absolute;left:6162;top:11128;width:748;height:221" coordorigin="6162,11128" coordsize="748,221" path="m6910,11128l6259,11129,6204,11153,6169,11207,6162,11258,6168,11279,6209,11330,6272,11349,6910,11349,6910,11128e" filled="t" fillcolor="#A09170" stroked="f">
                <v:path arrowok="t"/>
                <v:fill/>
              </v:shape>
            </v:group>
            <v:group style="position:absolute;left:6910;top:11128;width:20;height:221" coordorigin="6910,11128" coordsize="20,221">
              <v:shape style="position:absolute;left:6910;top:11128;width:20;height:221" coordorigin="6910,11128" coordsize="20,221" path="m6930,11128l6910,11128,6910,11349,6930,11349,6930,11128e" filled="t" fillcolor="#51442C" stroked="f">
                <v:path arrowok="t"/>
                <v:fill/>
              </v:shape>
            </v:group>
            <v:group style="position:absolute;left:8318;top:11128;width:20;height:221" coordorigin="8318,11128" coordsize="20,221">
              <v:shape style="position:absolute;left:8318;top:11128;width:20;height:221" coordorigin="8318,11128" coordsize="20,221" path="m8339,11128l8319,11128,8318,11349,8338,11349,8339,11128e" filled="t" fillcolor="#51442C" stroked="f">
                <v:path arrowok="t"/>
                <v:fill/>
              </v:shape>
            </v:group>
            <v:group style="position:absolute;left:9706;top:11128;width:2;height:221" coordorigin="9706,11128" coordsize="2,221">
              <v:shape style="position:absolute;left:9706;top:11128;width:2;height:221" coordorigin="9706,11128" coordsize="0,221" path="m9706,11128l9706,11349e" filled="f" stroked="t" strokeweight="1.1pt" strokecolor="#51442C">
                <v:path arrowok="t"/>
              </v:shape>
            </v:group>
            <v:group style="position:absolute;left:6163;top:11147;width:203;height:182" coordorigin="6163,11147" coordsize="203,182">
              <v:shape style="position:absolute;left:6163;top:11147;width:203;height:182" coordorigin="6163,11147" coordsize="203,182" path="m6250,11147l6194,11173,6164,11231,6163,11257,6170,11277,6218,11320,6264,11329,6268,11329,6330,11307,6364,11253,6366,11229,6362,11210,6322,11165,6250,11147e" filled="t" fillcolor="#EBBB43" stroked="f">
                <v:path arrowok="t"/>
                <v:fill/>
              </v:shape>
            </v:group>
            <v:group style="position:absolute;left:6978;top:11147;width:203;height:182" coordorigin="6978,11147" coordsize="203,182">
              <v:shape style="position:absolute;left:6978;top:11147;width:203;height:182" coordorigin="6978,11147" coordsize="203,182" path="m7066,11147l7009,11173,6980,11231,6978,11257,6986,11277,7033,11320,7079,11329,7084,11329,7146,11307,7179,11253,7182,11229,7177,11210,7138,11165,7066,11147e" filled="t" fillcolor="#EBBB43" stroked="f">
                <v:path arrowok="t"/>
                <v:fill/>
              </v:shape>
            </v:group>
            <v:group style="position:absolute;left:7618;top:11148;width:203;height:182" coordorigin="7618,11148" coordsize="203,182">
              <v:shape style="position:absolute;left:7618;top:11148;width:203;height:182" coordorigin="7618,11148" coordsize="203,182" path="m7706,11148l7650,11174,7620,11232,7618,11258,7626,11277,7673,11321,7719,11330,7724,11330,7786,11308,7819,11254,7822,11230,7817,11211,7778,11166,7706,11148e" filled="t" fillcolor="#EBBB43" stroked="f">
                <v:path arrowok="t"/>
                <v:fill/>
              </v:shape>
            </v:group>
            <v:group style="position:absolute;left:8164;top:11148;width:203;height:182" coordorigin="8164,11148" coordsize="203,182">
              <v:shape style="position:absolute;left:8164;top:11148;width:203;height:182" coordorigin="8164,11148" coordsize="203,182" path="m8252,11148l8195,11174,8166,11232,8164,11258,8172,11277,8219,11321,8265,11330,8270,11330,8332,11308,8365,11254,8368,11230,8363,11211,8324,11166,8252,11148e" filled="t" fillcolor="#EBBB43" stroked="f">
                <v:path arrowok="t"/>
                <v:fill/>
              </v:shape>
            </v:group>
            <v:group style="position:absolute;left:8854;top:11148;width:203;height:182" coordorigin="8854,11148" coordsize="203,182">
              <v:shape style="position:absolute;left:8854;top:11148;width:203;height:182" coordorigin="8854,11148" coordsize="203,182" path="m8941,11148l8885,11174,8855,11232,8854,11258,8861,11277,8909,11321,8955,11330,8959,11330,9021,11308,9055,11254,9057,11230,9053,11211,9013,11166,8941,11148e" filled="t" fillcolor="#EBBB43" stroked="f">
                <v:path arrowok="t"/>
                <v:fill/>
              </v:shape>
            </v:group>
            <v:group style="position:absolute;left:8952;top:11148;width:203;height:182" coordorigin="8952,11148" coordsize="203,182">
              <v:shape style="position:absolute;left:8952;top:11148;width:203;height:182" coordorigin="8952,11148" coordsize="203,182" path="m9039,11148l8983,11174,8953,11232,8952,11258,8959,11277,9007,11321,9053,11330,9058,11330,9119,11308,9153,11254,9155,11230,9151,11211,9111,11166,9039,11148e" filled="t" fillcolor="#EBBB43" stroked="f">
                <v:path arrowok="t"/>
                <v:fill/>
              </v:shape>
            </v:group>
            <v:group style="position:absolute;left:9060;top:11148;width:203;height:182" coordorigin="9060,11148" coordsize="203,182">
              <v:shape style="position:absolute;left:9060;top:11148;width:203;height:182" coordorigin="9060,11148" coordsize="203,182" path="m9147,11148l9091,11174,9061,11232,9060,11258,9067,11277,9115,11321,9161,11330,9165,11330,9227,11308,9261,11254,9263,11230,9259,11211,9219,11166,9147,11148e" filled="t" fillcolor="#EBBB43" stroked="f">
                <v:path arrowok="t"/>
                <v:fill/>
              </v:shape>
            </v:group>
            <v:group style="position:absolute;left:10320;top:11148;width:203;height:182" coordorigin="10320,11148" coordsize="203,182">
              <v:shape style="position:absolute;left:10320;top:11148;width:203;height:182" coordorigin="10320,11148" coordsize="203,182" path="m10407,11148l10351,11174,10321,11232,10320,11258,10327,11277,10375,11321,10421,11330,10426,11330,10487,11308,10521,11254,10523,11230,10519,11211,10479,11166,10407,11148e" filled="t" fillcolor="#EBBB43" stroked="f">
                <v:path arrowok="t"/>
                <v:fill/>
              </v:shape>
            </v:group>
            <v:group style="position:absolute;left:10411;top:11147;width:203;height:182" coordorigin="10411,11147" coordsize="203,182">
              <v:shape style="position:absolute;left:10411;top:11147;width:203;height:182" coordorigin="10411,11147" coordsize="203,182" path="m10498,11147l10442,11173,10412,11231,10411,11257,10418,11277,10466,11320,10512,11329,10516,11329,10578,11307,10612,11253,10614,11229,10610,11210,10570,11165,10498,11147e" filled="t" fillcolor="#EBBB43" stroked="f">
                <v:path arrowok="t"/>
                <v:fill/>
              </v:shape>
            </v:group>
            <v:group style="position:absolute;left:10709;top:11148;width:203;height:182" coordorigin="10709,11148" coordsize="203,182">
              <v:shape style="position:absolute;left:10709;top:11148;width:203;height:182" coordorigin="10709,11148" coordsize="203,182" path="m10797,11148l10741,11174,10711,11232,10709,11258,10717,11277,10764,11321,10810,11330,10815,11330,10877,11308,10910,11254,10913,11230,10908,11211,10869,11166,10797,11148e" filled="t" fillcolor="#EBBB43" stroked="f">
                <v:path arrowok="t"/>
                <v:fill/>
              </v:shape>
            </v:group>
            <v:group style="position:absolute;left:8247;top:11148;width:203;height:182" coordorigin="8247,11148" coordsize="203,182">
              <v:shape style="position:absolute;left:8247;top:11148;width:203;height:182" coordorigin="8247,11148" coordsize="203,182" path="m8335,11148l8278,11174,8249,11232,8247,11258,8255,11277,8302,11321,8348,11330,8353,11330,8415,11308,8448,11254,8451,11230,8446,11211,8407,11166,8335,11148e" filled="t" fillcolor="#EBBB43" stroked="f">
                <v:path arrowok="t"/>
                <v:fill/>
              </v:shape>
            </v:group>
            <v:group style="position:absolute;left:8341;top:8142;width:1068;height:221" coordorigin="8341,8142" coordsize="1068,221">
              <v:shape style="position:absolute;left:8341;top:8142;width:1068;height:221" coordorigin="8341,8142" coordsize="1068,221" path="m9308,8142l8341,8142,8341,8363,9308,8363,9328,8360,9380,8329,9407,8266,9409,8240,9405,8217,9368,8163,9308,8142e" filled="t" fillcolor="#A09170" stroked="f">
                <v:path arrowok="t"/>
                <v:fill/>
              </v:shape>
            </v:group>
            <v:group style="position:absolute;left:6933;top:8142;width:1388;height:221" coordorigin="6933,8142" coordsize="1388,221">
              <v:shape style="position:absolute;left:6933;top:8142;width:1388;height:221" coordorigin="6933,8142" coordsize="1388,221" path="m8321,8142l6934,8142,6933,8363,8321,8363,8321,8142e" filled="t" fillcolor="#A09170" stroked="f">
                <v:path arrowok="t"/>
                <v:fill/>
              </v:shape>
            </v:group>
            <v:group style="position:absolute;left:5509;top:8142;width:1405;height:221" coordorigin="5509,8142" coordsize="1405,221">
              <v:shape style="position:absolute;left:5509;top:8142;width:1405;height:221" coordorigin="5509,8142" coordsize="1405,221" path="m6914,8142l5509,8142,5509,8363,6913,8363,6914,8142e" filled="t" fillcolor="#A09170" stroked="f">
                <v:path arrowok="t"/>
                <v:fill/>
              </v:shape>
            </v:group>
            <v:group style="position:absolute;left:5082;top:8142;width:407;height:221" coordorigin="5082,8142" coordsize="407,221">
              <v:shape style="position:absolute;left:5082;top:8142;width:407;height:221" coordorigin="5082,8142" coordsize="407,221" path="m5489,8142l5163,8144,5111,8175,5084,8238,5082,8264,5087,8287,5123,8341,5183,8363,5489,8363,5489,8142e" filled="t" fillcolor="#A09170" stroked="f">
                <v:path arrowok="t"/>
                <v:fill/>
              </v:shape>
            </v:group>
            <v:group style="position:absolute;left:5499;top:8142;width:2;height:221" coordorigin="5499,8142" coordsize="2,221">
              <v:shape style="position:absolute;left:5499;top:8142;width:2;height:221" coordorigin="5499,8142" coordsize="0,221" path="m5499,8142l5499,8363e" filled="f" stroked="t" strokeweight="1.106pt" strokecolor="#51442C">
                <v:path arrowok="t"/>
              </v:shape>
            </v:group>
            <v:group style="position:absolute;left:6913;top:8142;width:20;height:221" coordorigin="6913,8142" coordsize="20,221">
              <v:shape style="position:absolute;left:6913;top:8142;width:20;height:221" coordorigin="6913,8142" coordsize="20,221" path="m6934,8142l6914,8142,6913,8363,6933,8363,6934,8142e" filled="t" fillcolor="#51442C" stroked="f">
                <v:path arrowok="t"/>
                <v:fill/>
              </v:shape>
            </v:group>
            <v:group style="position:absolute;left:8321;top:8142;width:20;height:221" coordorigin="8321,8142" coordsize="20,221">
              <v:shape style="position:absolute;left:8321;top:8142;width:20;height:221" coordorigin="8321,8142" coordsize="20,221" path="m8341,8142l8321,8142,8321,8363,8341,8363,8341,8142e" filled="t" fillcolor="#51442C" stroked="f">
                <v:path arrowok="t"/>
                <v:fill/>
              </v:shape>
            </v:group>
            <v:group style="position:absolute;left:5084;top:8158;width:203;height:182" coordorigin="5084,8158" coordsize="203,182">
              <v:shape style="position:absolute;left:5084;top:8158;width:203;height:182" coordorigin="5084,8158" coordsize="203,182" path="m5171,8158l5115,8183,5085,8241,5084,8267,5091,8287,5139,8330,5185,8340,5189,8340,5251,8317,5285,8263,5287,8240,5283,8220,5243,8175,5171,8158e" filled="t" fillcolor="#EBBB43" stroked="f">
                <v:path arrowok="t"/>
                <v:fill/>
              </v:shape>
            </v:group>
            <v:group style="position:absolute;left:6019;top:8161;width:203;height:182" coordorigin="6019,8161" coordsize="203,182">
              <v:shape style="position:absolute;left:6019;top:8161;width:203;height:182" coordorigin="6019,8161" coordsize="203,182" path="m6106,8161l6050,8187,6021,8245,6019,8271,6027,8291,6074,8334,6120,8343,6125,8343,6186,8321,6220,8267,6223,8243,6218,8224,6178,8179,6106,8161e" filled="t" fillcolor="#EBBB43" stroked="f">
                <v:path arrowok="t"/>
                <v:fill/>
              </v:shape>
            </v:group>
            <v:group style="position:absolute;left:9213;top:8158;width:203;height:182" coordorigin="9213,8158" coordsize="203,182">
              <v:shape style="position:absolute;left:9213;top:8158;width:203;height:182" coordorigin="9213,8158" coordsize="203,182" path="m9300,8158l9244,8183,9214,8241,9213,8267,9220,8287,9268,8330,9314,8340,9318,8340,9380,8317,9414,8263,9416,8240,9412,8220,9372,8175,9300,8158e" filled="t" fillcolor="#EBBB43" stroked="f">
                <v:path arrowok="t"/>
                <v:fill/>
              </v:shape>
            </v:group>
            <v:group style="position:absolute;left:8339;top:10620;width:575;height:221" coordorigin="8339,10620" coordsize="575,221">
              <v:shape style="position:absolute;left:8339;top:10620;width:575;height:221" coordorigin="8339,10620" coordsize="575,221" path="m8849,10620l8339,10620,8339,10841,8849,10841,8864,10838,8908,10774,8914,10718,8911,10691,8880,10633,8849,10620e" filled="t" fillcolor="#A09170" stroked="f">
                <v:path arrowok="t"/>
                <v:fill/>
              </v:shape>
            </v:group>
            <v:group style="position:absolute;left:6930;top:10620;width:1389;height:221" coordorigin="6930,10620" coordsize="1389,221">
              <v:shape style="position:absolute;left:6930;top:10620;width:1389;height:221" coordorigin="6930,10620" coordsize="1389,221" path="m8319,10620l6931,10620,6930,10841,8319,10841,8319,10620e" filled="t" fillcolor="#A09170" stroked="f">
                <v:path arrowok="t"/>
                <v:fill/>
              </v:shape>
            </v:group>
            <v:group style="position:absolute;left:6103;top:10620;width:808;height:221" coordorigin="6103,10620" coordsize="808,221">
              <v:shape style="position:absolute;left:6103;top:10620;width:808;height:221" coordorigin="6103,10620" coordsize="808,221" path="m6911,10620l6154,10622,6110,10686,6103,10742,6107,10769,6137,10827,6169,10841,6910,10841,6911,10620e" filled="t" fillcolor="#A09170" stroked="f">
                <v:path arrowok="t"/>
                <v:fill/>
              </v:shape>
            </v:group>
            <v:group style="position:absolute;left:6910;top:10620;width:20;height:221" coordorigin="6910,10620" coordsize="20,221">
              <v:shape style="position:absolute;left:6910;top:10620;width:20;height:221" coordorigin="6910,10620" coordsize="20,221" path="m6931,10620l6911,10620,6910,10841,6930,10841,6931,10620e" filled="t" fillcolor="#51442C" stroked="f">
                <v:path arrowok="t"/>
                <v:fill/>
              </v:shape>
            </v:group>
            <v:group style="position:absolute;left:8319;top:10620;width:20;height:221" coordorigin="8319,10620" coordsize="20,221">
              <v:shape style="position:absolute;left:8319;top:10620;width:20;height:221" coordorigin="8319,10620" coordsize="20,221" path="m8339,10620l8319,10620,8319,10841,8339,10841,8339,10620e" filled="t" fillcolor="#51442C" stroked="f">
                <v:path arrowok="t"/>
                <v:fill/>
              </v:shape>
            </v:group>
            <v:group style="position:absolute;left:6105;top:10640;width:203;height:182" coordorigin="6105,10640" coordsize="203,182">
              <v:shape style="position:absolute;left:6105;top:10640;width:203;height:182" coordorigin="6105,10640" coordsize="203,182" path="m6192,10640l6136,10665,6106,10723,6105,10749,6112,10769,6160,10812,6206,10822,6211,10821,6272,10799,6306,10745,6308,10721,6304,10702,6264,10657,6192,10640e" filled="t" fillcolor="#EBBB43" stroked="f">
                <v:path arrowok="t"/>
                <v:fill/>
              </v:shape>
            </v:group>
            <v:group style="position:absolute;left:6163;top:10640;width:203;height:182" coordorigin="6163,10640" coordsize="203,182">
              <v:shape style="position:absolute;left:6163;top:10640;width:203;height:182" coordorigin="6163,10640" coordsize="203,182" path="m6250,10640l6194,10665,6164,10723,6163,10749,6170,10769,6218,10812,6264,10822,6268,10821,6330,10799,6364,10745,6366,10721,6362,10702,6322,10657,6250,10640e" filled="t" fillcolor="#EBBB43" stroked="f">
                <v:path arrowok="t"/>
                <v:fill/>
              </v:shape>
            </v:group>
            <v:group style="position:absolute;left:7145;top:10640;width:203;height:182" coordorigin="7145,10640" coordsize="203,182">
              <v:shape style="position:absolute;left:7145;top:10640;width:203;height:182" coordorigin="7145,10640" coordsize="203,182" path="m7232,10640l7176,10665,7146,10723,7145,10749,7152,10769,7200,10812,7246,10822,7251,10821,7312,10799,7346,10745,7348,10721,7344,10702,7304,10657,7232,10640e" filled="t" fillcolor="#EBBB43" stroked="f">
                <v:path arrowok="t"/>
                <v:fill/>
              </v:shape>
            </v:group>
            <v:group style="position:absolute;left:7230;top:10640;width:203;height:182" coordorigin="7230,10640" coordsize="203,182">
              <v:shape style="position:absolute;left:7230;top:10640;width:203;height:182" coordorigin="7230,10640" coordsize="203,182" path="m7318,10640l7261,10665,7232,10723,7230,10749,7238,10769,7285,10812,7331,10822,7336,10821,7398,10799,7431,10745,7434,10721,7429,10702,7390,10657,7318,10640e" filled="t" fillcolor="#EBBB43" stroked="f">
                <v:path arrowok="t"/>
                <v:fill/>
              </v:shape>
            </v:group>
            <v:group style="position:absolute;left:7619;top:10640;width:203;height:182" coordorigin="7619,10640" coordsize="203,182">
              <v:shape style="position:absolute;left:7619;top:10640;width:203;height:182" coordorigin="7619,10640" coordsize="203,182" path="m7706,10640l7649,10665,7620,10723,7619,10749,7626,10769,7673,10812,7719,10822,7724,10821,7786,10799,7819,10745,7822,10721,7817,10702,7778,10657,7706,10640e" filled="t" fillcolor="#EBBB43" stroked="f">
                <v:path arrowok="t"/>
                <v:fill/>
              </v:shape>
            </v:group>
            <v:group style="position:absolute;left:8708;top:10640;width:203;height:182" coordorigin="8708,10640" coordsize="203,182">
              <v:shape style="position:absolute;left:8708;top:10640;width:203;height:182" coordorigin="8708,10640" coordsize="203,182" path="m8795,10640l8739,10665,8709,10723,8708,10749,8715,10769,8763,10812,8809,10822,8813,10821,8875,10799,8909,10745,8911,10721,8907,10702,8867,10657,8795,10640e" filled="t" fillcolor="#EBBB43" stroked="f">
                <v:path arrowok="t"/>
                <v:fill/>
              </v:shape>
            </v:group>
            <v:group style="position:absolute;left:8277;top:10640;width:203;height:182" coordorigin="8277,10640" coordsize="203,182">
              <v:shape style="position:absolute;left:8277;top:10640;width:203;height:182" coordorigin="8277,10640" coordsize="203,182" path="m8364,10640l8308,10665,8279,10723,8277,10749,8285,10769,8332,10812,8378,10822,8383,10821,8444,10799,8478,10745,8480,10721,8476,10702,8436,10657,8364,10640e" filled="t" fillcolor="#EBBB43" stroked="f">
                <v:path arrowok="t"/>
                <v:fill/>
              </v:shape>
            </v:group>
            <v:group style="position:absolute;left:8195;top:11608;width:203;height:182" coordorigin="8195,11608" coordsize="203,182">
              <v:shape style="position:absolute;left:8195;top:11608;width:203;height:182" coordorigin="8195,11608" coordsize="203,182" path="m8282,11608l8226,11634,8197,11692,8195,11718,8203,11738,8250,11781,8296,11790,8301,11790,8363,11768,8396,11714,8399,11690,8394,11671,8355,11626,8282,11608e" filled="t" fillcolor="#EBBB43" stroked="f">
                <v:path arrowok="t"/>
                <v:fill/>
              </v:shape>
              <v:shape style="position:absolute;left:5478;top:8653;width:4619;height:243" type="#_x0000_t75">
                <v:imagedata r:id="rId148" o:title=""/>
              </v:shape>
            </v:group>
            <v:group style="position:absolute;left:9716;top:6027;width:310;height:221" coordorigin="9716,6027" coordsize="310,221">
              <v:shape style="position:absolute;left:9716;top:6027;width:310;height:221" coordorigin="9716,6027" coordsize="310,221" path="m9897,6027l9716,6027,9716,6248,9897,6248,9919,6246,9980,6221,10018,6171,10026,6126,10021,6106,9984,6056,9921,6029,9897,6027e" filled="t" fillcolor="#A09170" stroked="f">
                <v:path arrowok="t"/>
                <v:fill/>
              </v:shape>
            </v:group>
            <v:group style="position:absolute;left:8343;top:6027;width:1352;height:221" coordorigin="8343,6027" coordsize="1352,221">
              <v:shape style="position:absolute;left:8343;top:6027;width:1352;height:221" coordorigin="8343,6027" coordsize="1352,221" path="m9696,6027l8343,6027,8343,6248,9696,6248,9696,6027e" filled="t" fillcolor="#A09170" stroked="f">
                <v:path arrowok="t"/>
                <v:fill/>
              </v:shape>
            </v:group>
            <v:group style="position:absolute;left:6936;top:6027;width:1388;height:221" coordorigin="6936,6027" coordsize="1388,221">
              <v:shape style="position:absolute;left:6936;top:6027;width:1388;height:221" coordorigin="6936,6027" coordsize="1388,221" path="m8323,6027l6936,6027,6936,6248,8323,6248,8323,6027e" filled="t" fillcolor="#A09170" stroked="f">
                <v:path arrowok="t"/>
                <v:fill/>
              </v:shape>
            </v:group>
            <v:group style="position:absolute;left:5508;top:6027;width:1408;height:221" coordorigin="5508,6027" coordsize="1408,221">
              <v:shape style="position:absolute;left:5508;top:6027;width:1408;height:221" coordorigin="5508,6027" coordsize="1408,221" path="m6916,6027l5508,6027,5508,6248,6916,6248,6916,6027e" filled="t" fillcolor="#A09170" stroked="f">
                <v:path arrowok="t"/>
                <v:fill/>
              </v:shape>
            </v:group>
            <v:group style="position:absolute;left:4484;top:6027;width:1004;height:221" coordorigin="4484,6027" coordsize="1004,221">
              <v:shape style="position:absolute;left:4484;top:6027;width:1004;height:221" coordorigin="4484,6027" coordsize="1004,221" path="m5488,6027l4591,6028,4530,6053,4492,6104,4484,6149,4488,6169,4526,6219,4588,6246,4613,6248,5488,6248,5488,6027e" filled="t" fillcolor="#A09170" stroked="f">
                <v:path arrowok="t"/>
                <v:fill/>
              </v:shape>
            </v:group>
            <v:group style="position:absolute;left:5498;top:6027;width:2;height:221" coordorigin="5498,6027" coordsize="2,221">
              <v:shape style="position:absolute;left:5498;top:6027;width:2;height:221" coordorigin="5498,6027" coordsize="0,221" path="m5498,6027l5498,6248e" filled="f" stroked="t" strokeweight="1.105pt" strokecolor="#51442C">
                <v:path arrowok="t"/>
              </v:shape>
            </v:group>
            <v:group style="position:absolute;left:6916;top:6027;width:20;height:221" coordorigin="6916,6027" coordsize="20,221">
              <v:shape style="position:absolute;left:6916;top:6027;width:20;height:221" coordorigin="6916,6027" coordsize="20,221" path="m6936,6027l6916,6027,6916,6248,6936,6248,6936,6027e" filled="t" fillcolor="#51442C" stroked="f">
                <v:path arrowok="t"/>
                <v:fill/>
              </v:shape>
            </v:group>
            <v:group style="position:absolute;left:8323;top:6027;width:20;height:221" coordorigin="8323,6027" coordsize="20,221">
              <v:shape style="position:absolute;left:8323;top:6027;width:20;height:221" coordorigin="8323,6027" coordsize="20,221" path="m8343,6027l8323,6027,8323,6248,8343,6248,8343,6027e" filled="t" fillcolor="#51442C" stroked="f">
                <v:path arrowok="t"/>
                <v:fill/>
              </v:shape>
            </v:group>
            <v:group style="position:absolute;left:9706;top:6027;width:2;height:221" coordorigin="9706,6027" coordsize="2,221">
              <v:shape style="position:absolute;left:9706;top:6027;width:2;height:221" coordorigin="9706,6027" coordsize="0,221" path="m9706,6027l9706,6248e" filled="f" stroked="t" strokeweight="1.1pt" strokecolor="#51442C">
                <v:path arrowok="t"/>
              </v:shape>
            </v:group>
            <v:group style="position:absolute;left:4505;top:6047;width:203;height:182" coordorigin="4505,6047" coordsize="203,182">
              <v:shape style="position:absolute;left:4505;top:6047;width:203;height:182" coordorigin="4505,6047" coordsize="203,182" path="m4592,6047l4536,6072,4507,6131,4505,6156,4513,6176,4560,6219,4606,6229,4611,6229,4672,6207,4706,6152,4709,6129,4704,6109,4664,6064,4592,6047e" filled="t" fillcolor="#EBBB43" stroked="f">
                <v:path arrowok="t"/>
                <v:fill/>
              </v:shape>
            </v:group>
            <v:group style="position:absolute;left:8791;top:6047;width:203;height:182" coordorigin="8791,6047" coordsize="203,182">
              <v:shape style="position:absolute;left:8791;top:6047;width:203;height:182" coordorigin="8791,6047" coordsize="203,182" path="m8878,6047l8822,6072,8792,6131,8791,6156,8798,6176,8846,6219,8892,6229,8897,6229,8958,6207,8992,6152,8994,6129,8990,6109,8950,6064,8878,6047e" filled="t" fillcolor="#EBBB43" stroked="f">
                <v:path arrowok="t"/>
                <v:fill/>
              </v:shape>
            </v:group>
            <v:group style="position:absolute;left:9060;top:6047;width:203;height:182" coordorigin="9060,6047" coordsize="203,182">
              <v:shape style="position:absolute;left:9060;top:6047;width:203;height:182" coordorigin="9060,6047" coordsize="203,182" path="m9147,6047l9091,6072,9061,6131,9060,6156,9067,6176,9115,6219,9161,6229,9166,6229,9227,6207,9261,6152,9263,6129,9259,6109,9219,6064,9147,6047e" filled="t" fillcolor="#EBBB43" stroked="f">
                <v:path arrowok="t"/>
                <v:fill/>
              </v:shape>
            </v:group>
            <v:group style="position:absolute;left:9803;top:6047;width:203;height:182" coordorigin="9803,6047" coordsize="203,182">
              <v:shape style="position:absolute;left:9803;top:6047;width:203;height:182" coordorigin="9803,6047" coordsize="203,182" path="m9890,6047l9834,6072,9804,6131,9803,6156,9810,6176,9858,6219,9904,6229,9908,6229,9970,6207,10004,6152,10006,6129,10002,6109,9962,6064,9890,6047e" filled="t" fillcolor="#EBBB43" stroked="f">
                <v:path arrowok="t"/>
                <v:fill/>
              </v:shape>
            </v:group>
            <v:group style="position:absolute;left:8309;top:6047;width:203;height:182" coordorigin="8309,6047" coordsize="203,182">
              <v:shape style="position:absolute;left:8309;top:6047;width:203;height:182" coordorigin="8309,6047" coordsize="203,182" path="m8396,6047l8340,6072,8311,6131,8309,6156,8317,6176,8364,6219,8410,6229,8415,6229,8476,6207,8510,6152,8513,6129,8508,6109,8468,6064,8396,6047e" filled="t" fillcolor="#EBBB43" stroked="f">
                <v:path arrowok="t"/>
                <v:fill/>
              </v:shape>
            </v:group>
            <v:group style="position:absolute;left:8164;top:6047;width:203;height:182" coordorigin="8164,6047" coordsize="203,182">
              <v:shape style="position:absolute;left:8164;top:6047;width:203;height:182" coordorigin="8164,6047" coordsize="203,182" path="m8251,6047l8195,6072,8166,6131,8164,6156,8172,6176,8219,6219,8265,6229,8270,6229,8332,6207,8365,6152,8368,6129,8363,6109,8324,6064,8251,6047e" filled="t" fillcolor="#EBBB43" stroked="f">
                <v:path arrowok="t"/>
                <v:fill/>
              </v:shape>
            </v:group>
            <v:group style="position:absolute;left:8345;top:4567;width:475;height:221" coordorigin="8345,4567" coordsize="475,221">
              <v:shape style="position:absolute;left:8345;top:4567;width:475;height:221" coordorigin="8345,4567" coordsize="475,221" path="m8692,4567l8345,4567,8345,4788,8692,4788,8711,4786,8773,4762,8811,4712,8820,4667,8815,4647,8779,4596,8716,4569,8692,4567e" filled="t" fillcolor="#A09170" stroked="f">
                <v:path arrowok="t"/>
                <v:fill/>
              </v:shape>
            </v:group>
            <v:group style="position:absolute;left:6937;top:4567;width:1387;height:221" coordorigin="6937,4567" coordsize="1387,221">
              <v:shape style="position:absolute;left:6937;top:4567;width:1387;height:221" coordorigin="6937,4567" coordsize="1387,221" path="m8325,4567l6938,4567,6937,4788,8325,4788,8325,4567e" filled="t" fillcolor="#A09170" stroked="f">
                <v:path arrowok="t"/>
                <v:fill/>
              </v:shape>
            </v:group>
            <v:group style="position:absolute;left:5507;top:4567;width:1411;height:221" coordorigin="5507,4567" coordsize="1411,221">
              <v:shape style="position:absolute;left:5507;top:4567;width:1411;height:221" coordorigin="5507,4567" coordsize="1411,221" path="m6918,4567l5507,4567,5507,4788,6917,4788,6918,4567e" filled="t" fillcolor="#A09170" stroked="f">
                <v:path arrowok="t"/>
                <v:fill/>
              </v:shape>
            </v:group>
            <v:group style="position:absolute;left:4060;top:4567;width:1427;height:221" coordorigin="4060,4567" coordsize="1427,221">
              <v:shape style="position:absolute;left:4060;top:4567;width:1427;height:221" coordorigin="4060,4567" coordsize="1427,221" path="m5487,4567l4060,4567,4060,4788,5487,4788,5487,4567e" filled="t" fillcolor="#A09170" stroked="f">
                <v:path arrowok="t"/>
                <v:fill/>
              </v:shape>
            </v:group>
            <v:group style="position:absolute;left:3358;top:4567;width:681;height:221" coordorigin="3358,4567" coordsize="681,221">
              <v:shape style="position:absolute;left:3358;top:4567;width:681;height:221" coordorigin="3358,4567" coordsize="681,221" path="m4040,4567l3467,4568,3405,4592,3366,4642,3358,4687,3363,4707,3399,4758,3461,4786,3486,4788,4040,4788,4040,4567e" filled="t" fillcolor="#A09170" stroked="f">
                <v:path arrowok="t"/>
                <v:fill/>
              </v:shape>
            </v:group>
            <v:group style="position:absolute;left:4050;top:4567;width:2;height:221" coordorigin="4050,4567" coordsize="2,221">
              <v:shape style="position:absolute;left:4050;top:4567;width:2;height:221" coordorigin="4050,4567" coordsize="0,221" path="m4050,4567l4050,4788e" filled="f" stroked="t" strokeweight="1.1pt" strokecolor="#51442C">
                <v:path arrowok="t"/>
              </v:shape>
            </v:group>
            <v:group style="position:absolute;left:5497;top:4567;width:2;height:221" coordorigin="5497,4567" coordsize="2,221">
              <v:shape style="position:absolute;left:5497;top:4567;width:2;height:221" coordorigin="5497,4567" coordsize="0,221" path="m5497,4567l5497,4788e" filled="f" stroked="t" strokeweight="1.105pt" strokecolor="#51442C">
                <v:path arrowok="t"/>
              </v:shape>
            </v:group>
            <v:group style="position:absolute;left:6917;top:4567;width:20;height:221" coordorigin="6917,4567" coordsize="20,221">
              <v:shape style="position:absolute;left:6917;top:4567;width:20;height:221" coordorigin="6917,4567" coordsize="20,221" path="m6938,4567l6918,4567,6917,4788,6937,4788,6938,4567e" filled="t" fillcolor="#51442C" stroked="f">
                <v:path arrowok="t"/>
                <v:fill/>
              </v:shape>
            </v:group>
            <v:group style="position:absolute;left:8325;top:4567;width:20;height:221" coordorigin="8325,4567" coordsize="20,221">
              <v:shape style="position:absolute;left:8325;top:4567;width:20;height:221" coordorigin="8325,4567" coordsize="20,221" path="m8345,4567l8325,4567,8325,4788,8345,4788,8345,4567e" filled="t" fillcolor="#51442C" stroked="f">
                <v:path arrowok="t"/>
                <v:fill/>
              </v:shape>
            </v:group>
            <v:group style="position:absolute;left:3380;top:4587;width:203;height:182" coordorigin="3380,4587" coordsize="203,182">
              <v:shape style="position:absolute;left:3380;top:4587;width:203;height:182" coordorigin="3380,4587" coordsize="203,182" path="m3467,4587l3411,4612,3381,4670,3380,4696,3387,4716,3435,4759,3481,4769,3485,4768,3547,4746,3581,4692,3583,4668,3579,4649,3539,4604,3467,4587e" filled="t" fillcolor="#EBBB43" stroked="f">
                <v:path arrowok="t"/>
                <v:fill/>
              </v:shape>
            </v:group>
            <v:group style="position:absolute;left:5519;top:4587;width:203;height:182" coordorigin="5519,4587" coordsize="203,182">
              <v:shape style="position:absolute;left:5519;top:4587;width:203;height:182" coordorigin="5519,4587" coordsize="203,182" path="m5606,4587l5550,4612,5520,4670,5519,4696,5526,4716,5573,4759,5619,4769,5624,4768,5686,4746,5720,4692,5722,4668,5717,4649,5678,4604,5606,4587e" filled="t" fillcolor="#EBBB43" stroked="f">
                <v:path arrowok="t"/>
                <v:fill/>
              </v:shape>
            </v:group>
            <v:group style="position:absolute;left:8596;top:4587;width:203;height:182" coordorigin="8596,4587" coordsize="203,182">
              <v:shape style="position:absolute;left:8596;top:4587;width:203;height:182" coordorigin="8596,4587" coordsize="203,182" path="m8683,4587l8627,4612,8598,4670,8596,4696,8604,4716,8651,4759,8697,4769,8702,4768,8763,4746,8797,4692,8800,4668,8795,4649,8755,4604,8683,4587e" filled="t" fillcolor="#EBBB43" stroked="f">
                <v:path arrowok="t"/>
                <v:fill/>
              </v:shape>
            </v:group>
            <v:group style="position:absolute;left:6935;top:7041;width:1050;height:221" coordorigin="6935,7041" coordsize="1050,221">
              <v:shape style="position:absolute;left:6935;top:7041;width:1050;height:221" coordorigin="6935,7041" coordsize="1050,221" path="m7912,7041l6935,7041,6935,7262,7912,7262,7918,7262,7970,7214,7984,7135,7979,7109,7946,7053,7912,7041e" filled="t" fillcolor="#A09170" stroked="f">
                <v:path arrowok="t"/>
                <v:fill/>
              </v:shape>
            </v:group>
            <v:group style="position:absolute;left:5508;top:7041;width:1407;height:221" coordorigin="5508,7041" coordsize="1407,221">
              <v:shape style="position:absolute;left:5508;top:7041;width:1407;height:221" coordorigin="5508,7041" coordsize="1407,221" path="m6915,7041l5508,7041,5508,7262,6915,7262,6915,7041e" filled="t" fillcolor="#A09170" stroked="f">
                <v:path arrowok="t"/>
                <v:fill/>
              </v:shape>
            </v:group>
            <v:group style="position:absolute;left:4888;top:7041;width:600;height:221" coordorigin="4888,7041" coordsize="600,221">
              <v:shape style="position:absolute;left:4888;top:7041;width:600;height:221" coordorigin="4888,7041" coordsize="600,221" path="m5488,7041l4954,7041,4902,7088,4888,7168,4893,7193,4926,7249,4960,7262,5488,7262,5488,7041e" filled="t" fillcolor="#A09170" stroked="f">
                <v:path arrowok="t"/>
                <v:fill/>
              </v:shape>
            </v:group>
            <v:group style="position:absolute;left:5498;top:7041;width:2;height:221" coordorigin="5498,7041" coordsize="2,221">
              <v:shape style="position:absolute;left:5498;top:7041;width:2;height:221" coordorigin="5498,7041" coordsize="0,221" path="m5498,7041l5498,7262e" filled="f" stroked="t" strokeweight="1.105pt" strokecolor="#51442C">
                <v:path arrowok="t"/>
              </v:shape>
            </v:group>
            <v:group style="position:absolute;left:6915;top:7041;width:20;height:221" coordorigin="6915,7041" coordsize="20,221">
              <v:shape style="position:absolute;left:6915;top:7041;width:20;height:221" coordorigin="6915,7041" coordsize="20,221" path="m6935,7041l6915,7041,6915,7262,6935,7262,6935,7041e" filled="t" fillcolor="#51442C" stroked="f">
                <v:path arrowok="t"/>
                <v:fill/>
              </v:shape>
            </v:group>
            <v:group style="position:absolute;left:4889;top:7061;width:203;height:182" coordorigin="4889,7061" coordsize="203,182">
              <v:shape style="position:absolute;left:4889;top:7061;width:203;height:182" coordorigin="4889,7061" coordsize="203,182" path="m4976,7061l4920,7086,4891,7145,4889,7170,4897,7190,4944,7233,4990,7243,4995,7243,5057,7221,5090,7166,5093,7143,5088,7123,5049,7078,4976,7061e" filled="t" fillcolor="#EBBB43" stroked="f">
                <v:path arrowok="t"/>
                <v:fill/>
              </v:shape>
            </v:group>
            <v:group style="position:absolute;left:5519;top:7061;width:203;height:182" coordorigin="5519,7061" coordsize="203,182">
              <v:shape style="position:absolute;left:5519;top:7061;width:203;height:182" coordorigin="5519,7061" coordsize="203,182" path="m5606,7061l5550,7086,5520,7145,5519,7170,5526,7190,5573,7233,5619,7243,5624,7243,5686,7221,5720,7166,5722,7143,5717,7123,5678,7078,5606,7061e" filled="t" fillcolor="#EBBB43" stroked="f">
                <v:path arrowok="t"/>
                <v:fill/>
              </v:shape>
            </v:group>
            <v:group style="position:absolute;left:7781;top:7061;width:203;height:182" coordorigin="7781,7061" coordsize="203,182">
              <v:shape style="position:absolute;left:7781;top:7061;width:203;height:182" coordorigin="7781,7061" coordsize="203,182" path="m7868,7061l7812,7086,7783,7145,7781,7170,7788,7190,7836,7233,7882,7243,7887,7243,7948,7221,7982,7166,7984,7143,7980,7123,7940,7078,7868,7061e" filled="t" fillcolor="#EBBB43" stroked="f">
                <v:path arrowok="t"/>
                <v:fill/>
              </v:shape>
            </v:group>
            <v:group style="position:absolute;left:8335;top:11966;width:203;height:182" coordorigin="8335,11966" coordsize="203,182">
              <v:shape style="position:absolute;left:8335;top:11966;width:203;height:182" coordorigin="8335,11966" coordsize="203,182" path="m8422,11966l8366,11992,8337,12050,8335,12076,8343,12095,8390,12139,8436,12148,8441,12148,8502,12126,8536,12071,8539,12048,8534,12029,8494,11983,8422,11966e" filled="t" fillcolor="#EBBB43" stroked="f">
                <v:path arrowok="t"/>
                <v:fill/>
              </v:shape>
            </v:group>
            <v:group style="position:absolute;left:8880;top:11966;width:203;height:182" coordorigin="8880,11966" coordsize="203,182">
              <v:shape style="position:absolute;left:8880;top:11966;width:203;height:182" coordorigin="8880,11966" coordsize="203,182" path="m8968,11966l8911,11992,8882,12050,8880,12076,8888,12095,8935,12139,8981,12148,8986,12148,9048,12126,9081,12071,9084,12048,9079,12029,9040,11983,8968,11966e" filled="t" fillcolor="#EBBB43" stroked="f">
                <v:path arrowok="t"/>
                <v:fill/>
              </v:shape>
            </v:group>
            <v:group style="position:absolute;left:8347;top:12111;width:705;height:41" coordorigin="8347,12111" coordsize="705,41">
              <v:shape style="position:absolute;left:8347;top:12111;width:705;height:41" coordorigin="8347,12111" coordsize="705,41" path="m8347,12111l8358,12133,8371,12147,8387,12152,9038,12152,9049,12150,9052,12147,8967,12147,8964,12146,8416,12146,8393,12140,8373,12132,8358,12121,8347,12111e" filled="t" fillcolor="#A09170" stroked="f">
                <v:path arrowok="t"/>
                <v:fill/>
              </v:shape>
            </v:group>
            <v:group style="position:absolute;left:8968;top:11965;width:118;height:182" coordorigin="8968,11965" coordsize="118,182">
              <v:shape style="position:absolute;left:8968;top:11965;width:118;height:182" coordorigin="8968,11965" coordsize="118,182" path="m9052,11965l8981,11965,8986,11965,9009,11969,9063,12003,9084,12066,9079,12085,9040,12130,8968,12147,9052,12147,9084,12077,9086,12046,9082,12019,9075,11996,9065,11977,9052,11965e" filled="t" fillcolor="#A09170" stroked="f">
                <v:path arrowok="t"/>
                <v:fill/>
              </v:shape>
            </v:group>
            <v:group style="position:absolute;left:8416;top:11961;width:637;height:185" coordorigin="8416,11961" coordsize="637,185">
              <v:shape style="position:absolute;left:8416;top:11961;width:637;height:185" coordorigin="8416,11961" coordsize="637,185" path="m9038,11961l8449,11966,8467,11970,8487,11978,8529,12024,8538,12071,8532,12089,8469,12140,8416,12146,8964,12146,8898,12106,8880,12038,8888,12018,8935,11975,8981,11965,9052,11965,9038,11961e" filled="t" fillcolor="#A09170" stroked="f">
                <v:path arrowok="t"/>
                <v:fill/>
              </v:shape>
            </v:group>
            <v:group style="position:absolute;left:8350;top:11966;width:84;height:40" coordorigin="8350,11966" coordsize="84,40">
              <v:shape style="position:absolute;left:8350;top:11966;width:84;height:40" coordorigin="8350,11966" coordsize="84,40" path="m8435,11966l8370,11967,8356,11984,8350,12006,8363,11992,8379,11981,8398,11973,8421,11967,8435,11966e" filled="t" fillcolor="#A09170" stroked="f">
                <v:path arrowok="t"/>
                <v:fill/>
              </v:shape>
            </v:group>
            <v:group style="position:absolute;left:8435;top:11966;width:14;height:2" coordorigin="8435,11966" coordsize="14,2">
              <v:shape style="position:absolute;left:8435;top:11966;width:14;height:2" coordorigin="8435,11966" coordsize="14,1" path="m8445,11966l8435,11966,8449,11966,8445,11966e" filled="t" fillcolor="#A09170" stroked="f">
                <v:path arrowok="t"/>
                <v:fill/>
              </v:shape>
            </v:group>
            <v:group style="position:absolute;left:8339;top:11966;width:200;height:182" coordorigin="8339,11966" coordsize="200,182">
              <v:shape style="position:absolute;left:8339;top:11966;width:200;height:182" coordorigin="8339,11966" coordsize="200,182" path="m8426,11966l8368,11989,8339,12062,8341,12080,8374,12130,8436,12148,8439,12148,8502,12127,8536,12073,8539,12051,8535,12031,8496,11984,8426,11966e" filled="t" fillcolor="#EDBA3F" stroked="f">
                <v:path arrowok="t"/>
                <v:fill/>
              </v:shape>
            </v:group>
            <v:group style="position:absolute;left:8880;top:11966;width:203;height:182" coordorigin="8880,11966" coordsize="203,182">
              <v:shape style="position:absolute;left:8880;top:11966;width:203;height:182" coordorigin="8880,11966" coordsize="203,182" path="m8968,11966l8911,11992,8882,12050,8880,12076,8888,12095,8935,12139,8981,12148,8986,12148,9048,12126,9081,12071,9084,12048,9079,12029,9040,11983,8968,11966e" filled="t" fillcolor="#EDBA3F" stroked="f">
                <v:path arrowok="t"/>
                <v:fill/>
              </v:shape>
              <v:shape style="position:absolute;left:2179;top:3822;width:8263;height:243" type="#_x0000_t75">
                <v:imagedata r:id="rId149" o:title=""/>
              </v:shape>
            </v:group>
            <v:group style="position:absolute;left:9716;top:2580;width:940;height:221" coordorigin="9716,2580" coordsize="940,221">
              <v:shape style="position:absolute;left:9716;top:2580;width:940;height:221" coordorigin="9716,2580" coordsize="940,221" path="m10435,2580l9716,2580,9716,2801,10435,2801,10449,2801,10530,2790,10596,2765,10649,2716,10656,2685,10653,2671,10607,2621,10544,2594,10464,2581,10435,2580e" filled="t" fillcolor="#A09170" stroked="f">
                <v:path arrowok="t"/>
                <v:fill/>
              </v:shape>
            </v:group>
            <v:group style="position:absolute;left:8347;top:2580;width:1349;height:221" coordorigin="8347,2580" coordsize="1349,221">
              <v:shape style="position:absolute;left:8347;top:2580;width:1349;height:221" coordorigin="8347,2580" coordsize="1349,221" path="m9696,2580l8347,2580,8347,2801,9696,2801,9696,2580e" filled="t" fillcolor="#A09170" stroked="f">
                <v:path arrowok="t"/>
                <v:fill/>
              </v:shape>
            </v:group>
            <v:group style="position:absolute;left:6940;top:2580;width:1387;height:221" coordorigin="6940,2580" coordsize="1387,221">
              <v:shape style="position:absolute;left:6940;top:2580;width:1387;height:221" coordorigin="6940,2580" coordsize="1387,221" path="m8327,2580l6940,2580,6940,2801,8327,2801,8327,2580e" filled="t" fillcolor="#A09170" stroked="f">
                <v:path arrowok="t"/>
                <v:fill/>
              </v:shape>
            </v:group>
            <v:group style="position:absolute;left:5506;top:2580;width:1414;height:221" coordorigin="5506,2580" coordsize="1414,221">
              <v:shape style="position:absolute;left:5506;top:2580;width:1414;height:221" coordorigin="5506,2580" coordsize="1414,221" path="m6920,2580l5506,2580,5506,2801,6920,2801,6920,2580e" filled="t" fillcolor="#A09170" stroked="f">
                <v:path arrowok="t"/>
                <v:fill/>
              </v:shape>
            </v:group>
            <v:group style="position:absolute;left:4059;top:2580;width:1427;height:221" coordorigin="4059,2580" coordsize="1427,221">
              <v:shape style="position:absolute;left:4059;top:2580;width:1427;height:221" coordorigin="4059,2580" coordsize="1427,221" path="m5486,2580l4059,2580,4059,2801,5486,2801,5486,2580e" filled="t" fillcolor="#A09170" stroked="f">
                <v:path arrowok="t"/>
                <v:fill/>
              </v:shape>
            </v:group>
            <v:group style="position:absolute;left:2640;top:2580;width:1400;height:221" coordorigin="2640,2580" coordsize="1400,221">
              <v:shape style="position:absolute;left:2640;top:2580;width:1400;height:221" coordorigin="2640,2580" coordsize="1400,221" path="m4039,2580l2640,2580,2640,2801,4039,2801,4039,2580e" filled="t" fillcolor="#A09170" stroked="f">
                <v:path arrowok="t"/>
                <v:fill/>
              </v:shape>
            </v:group>
            <v:group style="position:absolute;left:1238;top:2580;width:1382;height:221" coordorigin="1238,2580" coordsize="1382,221">
              <v:shape style="position:absolute;left:1238;top:2580;width:1382;height:221" coordorigin="1238,2580" coordsize="1382,221" path="m2620,2580l1445,2580,1364,2591,1298,2615,1245,2665,1238,2695,1241,2710,1287,2760,1350,2786,1430,2800,1459,2801,2620,2801,2620,2580e" filled="t" fillcolor="#A09170" stroked="f">
                <v:path arrowok="t"/>
                <v:fill/>
              </v:shape>
            </v:group>
            <v:group style="position:absolute;left:2620;top:2580;width:20;height:221" coordorigin="2620,2580" coordsize="20,221">
              <v:shape style="position:absolute;left:2620;top:2580;width:20;height:221" coordorigin="2620,2580" coordsize="20,221" path="m2640,2580l2620,2580,2620,2801,2640,2801,2640,2580e" filled="t" fillcolor="#51442C" stroked="f">
                <v:path arrowok="t"/>
                <v:fill/>
              </v:shape>
            </v:group>
            <v:group style="position:absolute;left:4049;top:2580;width:2;height:221" coordorigin="4049,2580" coordsize="2,221">
              <v:shape style="position:absolute;left:4049;top:2580;width:2;height:221" coordorigin="4049,2580" coordsize="0,221" path="m4049,2580l4049,2801e" filled="f" stroked="t" strokeweight="1.101pt" strokecolor="#51442C">
                <v:path arrowok="t"/>
              </v:shape>
            </v:group>
            <v:group style="position:absolute;left:5496;top:2580;width:2;height:221" coordorigin="5496,2580" coordsize="2,221">
              <v:shape style="position:absolute;left:5496;top:2580;width:2;height:221" coordorigin="5496,2580" coordsize="0,221" path="m5496,2580l5496,2801e" filled="f" stroked="t" strokeweight="1.105pt" strokecolor="#51442C">
                <v:path arrowok="t"/>
              </v:shape>
            </v:group>
            <v:group style="position:absolute;left:6920;top:2580;width:20;height:221" coordorigin="6920,2580" coordsize="20,221">
              <v:shape style="position:absolute;left:6920;top:2580;width:20;height:221" coordorigin="6920,2580" coordsize="20,221" path="m6940,2580l6920,2580,6920,2801,6940,2801,6940,2580e" filled="t" fillcolor="#51442C" stroked="f">
                <v:path arrowok="t"/>
                <v:fill/>
              </v:shape>
            </v:group>
            <v:group style="position:absolute;left:8327;top:2580;width:20;height:221" coordorigin="8327,2580" coordsize="20,221">
              <v:shape style="position:absolute;left:8327;top:2580;width:20;height:221" coordorigin="8327,2580" coordsize="20,221" path="m8347,2580l8327,2580,8327,2801,8347,2801,8347,2580e" filled="t" fillcolor="#51442C" stroked="f">
                <v:path arrowok="t"/>
                <v:fill/>
              </v:shape>
            </v:group>
            <v:group style="position:absolute;left:9706;top:2580;width:2;height:221" coordorigin="9706,2580" coordsize="2,221">
              <v:shape style="position:absolute;left:9706;top:2580;width:2;height:221" coordorigin="9706,2580" coordsize="0,221" path="m9706,2580l9706,2801e" filled="f" stroked="t" strokeweight="1.1pt" strokecolor="#51442C">
                <v:path arrowok="t"/>
              </v:shape>
            </v:group>
            <v:group style="position:absolute;left:1277;top:2600;width:203;height:182" coordorigin="1277,2600" coordsize="203,182">
              <v:shape style="position:absolute;left:1277;top:2600;width:203;height:182" coordorigin="1277,2600" coordsize="203,182" path="m1364,2600l1308,2625,1278,2683,1277,2709,1284,2729,1332,2772,1378,2782,1383,2782,1444,2759,1478,2705,1480,2681,1476,2662,1436,2617,1364,2600e" filled="t" fillcolor="#EBBB43" stroked="f">
                <v:path arrowok="t"/>
                <v:fill/>
              </v:shape>
            </v:group>
            <v:group style="position:absolute;left:3001;top:2600;width:203;height:182" coordorigin="3001,2600" coordsize="203,182">
              <v:shape style="position:absolute;left:3001;top:2600;width:203;height:182" coordorigin="3001,2600" coordsize="203,182" path="m3088,2600l3032,2625,3002,2683,3001,2709,3008,2729,3056,2772,3102,2782,3106,2782,3168,2759,3202,2705,3204,2681,3200,2662,3160,2617,3088,2600e" filled="t" fillcolor="#EBBB43" stroked="f">
                <v:path arrowok="t"/>
                <v:fill/>
              </v:shape>
            </v:group>
            <v:group style="position:absolute;left:5646;top:2600;width:203;height:182" coordorigin="5646,2600" coordsize="203,182">
              <v:shape style="position:absolute;left:5646;top:2600;width:203;height:182" coordorigin="5646,2600" coordsize="203,182" path="m5733,2600l5677,2625,5647,2683,5646,2709,5653,2729,5700,2772,5746,2782,5751,2782,5813,2759,5847,2705,5849,2681,5844,2662,5805,2617,5733,2600e" filled="t" fillcolor="#EBBB43" stroked="f">
                <v:path arrowok="t"/>
                <v:fill/>
              </v:shape>
            </v:group>
            <v:group style="position:absolute;left:7351;top:2600;width:203;height:182" coordorigin="7351,2600" coordsize="203,182">
              <v:shape style="position:absolute;left:7351;top:2600;width:203;height:182" coordorigin="7351,2600" coordsize="203,182" path="m7438,2600l7382,2625,7352,2683,7351,2709,7358,2729,7406,2772,7452,2782,7457,2782,7518,2759,7552,2705,7554,2681,7550,2662,7510,2617,7438,2600e" filled="t" fillcolor="#EBBB43" stroked="f">
                <v:path arrowok="t"/>
                <v:fill/>
              </v:shape>
            </v:group>
            <v:group style="position:absolute;left:7508;top:2600;width:203;height:182" coordorigin="7508,2600" coordsize="203,182">
              <v:shape style="position:absolute;left:7508;top:2600;width:203;height:182" coordorigin="7508,2600" coordsize="203,182" path="m7595,2600l7539,2625,7509,2683,7508,2709,7515,2729,7563,2772,7609,2782,7613,2782,7675,2759,7709,2705,7711,2681,7707,2662,7667,2617,7595,2600e" filled="t" fillcolor="#EBBB43" stroked="f">
                <v:path arrowok="t"/>
                <v:fill/>
              </v:shape>
            </v:group>
            <v:group style="position:absolute;left:8164;top:2600;width:203;height:182" coordorigin="8164,2600" coordsize="203,182">
              <v:shape style="position:absolute;left:8164;top:2600;width:203;height:182" coordorigin="8164,2600" coordsize="203,182" path="m8251,2600l8195,2625,8166,2683,8164,2709,8172,2729,8219,2772,8265,2782,8270,2782,8332,2759,8365,2705,8368,2681,8363,2662,8324,2617,8251,2600e" filled="t" fillcolor="#EBBB43" stroked="f">
                <v:path arrowok="t"/>
                <v:fill/>
              </v:shape>
            </v:group>
            <v:group style="position:absolute;left:8483;top:2600;width:203;height:182" coordorigin="8483,2600" coordsize="203,182">
              <v:shape style="position:absolute;left:8483;top:2600;width:203;height:182" coordorigin="8483,2600" coordsize="203,182" path="m8570,2600l8514,2625,8485,2683,8483,2709,8491,2729,8538,2772,8584,2782,8589,2782,8650,2759,8684,2705,8687,2681,8682,2662,8642,2617,8570,2600e" filled="t" fillcolor="#EBBB43" stroked="f">
                <v:path arrowok="t"/>
                <v:fill/>
              </v:shape>
            </v:group>
            <v:group style="position:absolute;left:8596;top:2600;width:203;height:182" coordorigin="8596,2600" coordsize="203,182">
              <v:shape style="position:absolute;left:8596;top:2600;width:203;height:182" coordorigin="8596,2600" coordsize="203,182" path="m8683,2600l8627,2625,8598,2683,8596,2709,8604,2729,8651,2772,8697,2782,8702,2782,8763,2759,8797,2705,8800,2681,8795,2662,8755,2617,8683,2600e" filled="t" fillcolor="#EBBB43" stroked="f">
                <v:path arrowok="t"/>
                <v:fill/>
              </v:shape>
            </v:group>
            <v:group style="position:absolute;left:8822;top:2600;width:203;height:182" coordorigin="8822,2600" coordsize="203,182">
              <v:shape style="position:absolute;left:8822;top:2600;width:203;height:182" coordorigin="8822,2600" coordsize="203,182" path="m8909,2600l8853,2625,8824,2683,8822,2709,8830,2729,8877,2772,8923,2782,8928,2782,8989,2759,9023,2705,9026,2681,9021,2662,8981,2617,8909,2600e" filled="t" fillcolor="#EBBB43" stroked="f">
                <v:path arrowok="t"/>
                <v:fill/>
              </v:shape>
            </v:group>
            <v:group style="position:absolute;left:8952;top:2600;width:203;height:182" coordorigin="8952,2600" coordsize="203,182">
              <v:shape style="position:absolute;left:8952;top:2600;width:203;height:182" coordorigin="8952,2600" coordsize="203,182" path="m9039,2600l8983,2625,8953,2683,8952,2709,8959,2729,9007,2772,9053,2782,9058,2782,9119,2759,9153,2705,9155,2681,9151,2662,9111,2617,9039,2600e" filled="t" fillcolor="#EBBB43" stroked="f">
                <v:path arrowok="t"/>
                <v:fill/>
              </v:shape>
            </v:group>
            <v:group style="position:absolute;left:9368;top:2600;width:203;height:182" coordorigin="9368,2600" coordsize="203,182">
              <v:shape style="position:absolute;left:9368;top:2600;width:203;height:182" coordorigin="9368,2600" coordsize="203,182" path="m9455,2600l9399,2625,9370,2683,9368,2709,9375,2729,9423,2772,9469,2782,9474,2782,9535,2759,9569,2705,9571,2681,9567,2662,9527,2617,9455,2600e" filled="t" fillcolor="#EBBB43" stroked="f">
                <v:path arrowok="t"/>
                <v:fill/>
              </v:shape>
            </v:group>
            <v:group style="position:absolute;left:9482;top:2600;width:203;height:182" coordorigin="9482,2600" coordsize="203,182">
              <v:shape style="position:absolute;left:9482;top:2600;width:203;height:182" coordorigin="9482,2600" coordsize="203,182" path="m9569,2600l9513,2625,9483,2683,9482,2709,9489,2729,9537,2772,9583,2782,9587,2782,9649,2759,9683,2705,9685,2681,9681,2662,9641,2617,9569,2600e" filled="t" fillcolor="#EBBB43" stroked="f">
                <v:path arrowok="t"/>
                <v:fill/>
              </v:shape>
            </v:group>
            <v:group style="position:absolute;left:10205;top:2600;width:203;height:182" coordorigin="10205,2600" coordsize="203,182">
              <v:shape style="position:absolute;left:10205;top:2600;width:203;height:182" coordorigin="10205,2600" coordsize="203,182" path="m10292,2600l10236,2625,10206,2683,10205,2709,10212,2729,10260,2772,10306,2782,10310,2782,10372,2759,10406,2705,10408,2681,10404,2662,10364,2617,10292,2600e" filled="t" fillcolor="#EBBB43" stroked="f">
                <v:path arrowok="t"/>
                <v:fill/>
              </v:shape>
            </v:group>
            <v:group style="position:absolute;left:10433;top:2600;width:203;height:182" coordorigin="10433,2600" coordsize="203,182">
              <v:shape style="position:absolute;left:10433;top:2600;width:203;height:182" coordorigin="10433,2600" coordsize="203,182" path="m10520,2600l10464,2625,10434,2683,10433,2709,10440,2729,10488,2772,10534,2782,10538,2782,10600,2759,10634,2705,10636,2681,10632,2662,10592,2617,10520,2600e" filled="t" fillcolor="#EBBB43" stroked="f">
                <v:path arrowok="t"/>
                <v:fill/>
              </v:shape>
            </v:group>
            <v:group style="position:absolute;left:8215;top:2600;width:203;height:182" coordorigin="8215,2600" coordsize="203,182">
              <v:shape style="position:absolute;left:8215;top:2600;width:203;height:182" coordorigin="8215,2600" coordsize="203,182" path="m8302,2600l8246,2625,8217,2683,8215,2709,8223,2729,8270,2772,8316,2782,8321,2782,8383,2759,8416,2705,8419,2681,8414,2662,8375,2617,8302,2600e" filled="t" fillcolor="#EBBB43" stroked="f">
                <v:path arrowok="t"/>
                <v:fill/>
              </v:shape>
            </v:group>
            <v:group style="position:absolute;left:6802;top:2600;width:203;height:182" coordorigin="6802,2600" coordsize="203,182">
              <v:shape style="position:absolute;left:6802;top:2600;width:203;height:182" coordorigin="6802,2600" coordsize="203,182" path="m6889,2600l6833,2625,6804,2683,6802,2709,6810,2729,6857,2772,6903,2782,6908,2782,6969,2759,7003,2705,7006,2681,7001,2662,6961,2617,6889,2600e" filled="t" fillcolor="#EBBB43" stroked="f">
                <v:path arrowok="t"/>
                <v:fill/>
              </v:shape>
            </v:group>
            <v:group style="position:absolute;left:8344;top:5544;width:362;height:221" coordorigin="8344,5544" coordsize="362,221">
              <v:shape style="position:absolute;left:8344;top:5544;width:362;height:221" coordorigin="8344,5544" coordsize="362,221" path="m8588,5544l8344,5544,8344,5765,8588,5765,8591,5765,8655,5745,8697,5696,8706,5653,8703,5631,8670,5576,8611,5547,8588,5544e" filled="t" fillcolor="#A09170" stroked="f">
                <v:path arrowok="t"/>
                <v:fill/>
              </v:shape>
            </v:group>
            <v:group style="position:absolute;left:6936;top:5544;width:1388;height:221" coordorigin="6936,5544" coordsize="1388,221">
              <v:shape style="position:absolute;left:6936;top:5544;width:1388;height:221" coordorigin="6936,5544" coordsize="1388,221" path="m8324,5544l6936,5544,6936,5765,8324,5765,8324,5544e" filled="t" fillcolor="#A09170" stroked="f">
                <v:path arrowok="t"/>
                <v:fill/>
              </v:shape>
            </v:group>
            <v:group style="position:absolute;left:5507;top:5544;width:1409;height:221" coordorigin="5507,5544" coordsize="1409,221">
              <v:shape style="position:absolute;left:5507;top:5544;width:1409;height:221" coordorigin="5507,5544" coordsize="1409,221" path="m6916,5544l5507,5544,5507,5765,6916,5765,6916,5544e" filled="t" fillcolor="#A09170" stroked="f">
                <v:path arrowok="t"/>
                <v:fill/>
              </v:shape>
            </v:group>
            <v:group style="position:absolute;left:4060;top:5544;width:1428;height:221" coordorigin="4060,5544" coordsize="1428,221">
              <v:shape style="position:absolute;left:4060;top:5544;width:1428;height:221" coordorigin="4060,5544" coordsize="1428,221" path="m5487,5544l4060,5544,4060,5765,5487,5765,5487,5544e" filled="t" fillcolor="#A09170" stroked="f">
                <v:path arrowok="t"/>
                <v:fill/>
              </v:shape>
            </v:group>
            <v:group style="position:absolute;left:3672;top:5544;width:368;height:221" coordorigin="3672,5544" coordsize="368,221">
              <v:shape style="position:absolute;left:3672;top:5544;width:368;height:221" coordorigin="3672,5544" coordsize="368,221" path="m4040,5544l3786,5545,3722,5565,3681,5613,3672,5657,3675,5679,3707,5734,3766,5763,3790,5765,4040,5765,4040,5544e" filled="t" fillcolor="#A09170" stroked="f">
                <v:path arrowok="t"/>
                <v:fill/>
              </v:shape>
            </v:group>
            <v:group style="position:absolute;left:4050;top:5544;width:2;height:221" coordorigin="4050,5544" coordsize="2,221">
              <v:shape style="position:absolute;left:4050;top:5544;width:2;height:221" coordorigin="4050,5544" coordsize="0,221" path="m4050,5544l4050,5765e" filled="f" stroked="t" strokeweight="1.101pt" strokecolor="#51442C">
                <v:path arrowok="t"/>
              </v:shape>
            </v:group>
            <v:group style="position:absolute;left:5497;top:5544;width:2;height:221" coordorigin="5497,5544" coordsize="2,221">
              <v:shape style="position:absolute;left:5497;top:5544;width:2;height:221" coordorigin="5497,5544" coordsize="0,221" path="m5497,5544l5497,5765e" filled="f" stroked="t" strokeweight="1.105pt" strokecolor="#51442C">
                <v:path arrowok="t"/>
              </v:shape>
            </v:group>
            <v:group style="position:absolute;left:6916;top:5544;width:20;height:221" coordorigin="6916,5544" coordsize="20,221">
              <v:shape style="position:absolute;left:6916;top:5544;width:20;height:221" coordorigin="6916,5544" coordsize="20,221" path="m6936,5544l6916,5544,6916,5765,6936,5765,6936,5544e" filled="t" fillcolor="#51442C" stroked="f">
                <v:path arrowok="t"/>
                <v:fill/>
              </v:shape>
            </v:group>
            <v:group style="position:absolute;left:8324;top:5544;width:20;height:221" coordorigin="8324,5544" coordsize="20,221">
              <v:shape style="position:absolute;left:8324;top:5544;width:20;height:221" coordorigin="8324,5544" coordsize="20,221" path="m8344,5544l8324,5544,8324,5765,8344,5765,8344,5544e" filled="t" fillcolor="#51442C" stroked="f">
                <v:path arrowok="t"/>
                <v:fill/>
              </v:shape>
            </v:group>
            <v:group style="position:absolute;left:3703;top:5564;width:203;height:182" coordorigin="3703,5564" coordsize="203,182">
              <v:shape style="position:absolute;left:3703;top:5564;width:203;height:182" coordorigin="3703,5564" coordsize="203,182" path="m3790,5564l3734,5590,3704,5648,3703,5674,3710,5694,3757,5737,3803,5746,3808,5746,3870,5724,3904,5670,3906,5646,3901,5627,3862,5582,3790,5564e" filled="t" fillcolor="#EBBB43" stroked="f">
                <v:path arrowok="t"/>
                <v:fill/>
              </v:shape>
            </v:group>
            <v:group style="position:absolute;left:4349;top:5564;width:203;height:182" coordorigin="4349,5564" coordsize="203,182">
              <v:shape style="position:absolute;left:4349;top:5564;width:203;height:182" coordorigin="4349,5564" coordsize="203,182" path="m4436,5564l4380,5590,4351,5648,4349,5674,4357,5694,4404,5737,4450,5746,4455,5746,4516,5724,4550,5670,4552,5646,4548,5627,4508,5582,4436,5564e" filled="t" fillcolor="#EBBB43" stroked="f">
                <v:path arrowok="t"/>
                <v:fill/>
              </v:shape>
            </v:group>
            <v:group style="position:absolute;left:6280;top:5564;width:203;height:182" coordorigin="6280,5564" coordsize="203,182">
              <v:shape style="position:absolute;left:6280;top:5564;width:203;height:182" coordorigin="6280,5564" coordsize="203,182" path="m6367,5564l6311,5590,6282,5648,6280,5674,6288,5694,6335,5737,6381,5746,6386,5746,6448,5724,6481,5670,6484,5646,6479,5627,6440,5582,6367,5564e" filled="t" fillcolor="#EBBB43" stroked="f">
                <v:path arrowok="t"/>
                <v:fill/>
              </v:shape>
            </v:group>
            <v:group style="position:absolute;left:8401;top:5564;width:203;height:182" coordorigin="8401,5564" coordsize="203,182">
              <v:shape style="position:absolute;left:8401;top:5564;width:203;height:182" coordorigin="8401,5564" coordsize="203,182" path="m8488,5564l8432,5590,8403,5648,8401,5674,8409,5694,8456,5737,8502,5746,8507,5746,8569,5724,8602,5670,8605,5646,8600,5627,8561,5582,8488,5564e" filled="t" fillcolor="#EBBB43" stroked="f">
                <v:path arrowok="t"/>
                <v:fill/>
              </v:shape>
            </v:group>
            <v:group style="position:absolute;left:8483;top:5564;width:203;height:182" coordorigin="8483,5564" coordsize="203,182">
              <v:shape style="position:absolute;left:8483;top:5564;width:203;height:182" coordorigin="8483,5564" coordsize="203,182" path="m8570,5564l8514,5590,8485,5648,8483,5674,8491,5694,8538,5737,8584,5746,8589,5746,8650,5724,8684,5670,8687,5646,8682,5627,8642,5582,8570,5564e" filled="t" fillcolor="#EBBB43" stroked="f">
                <v:path arrowok="t"/>
                <v:fill/>
              </v:shape>
            </v:group>
            <v:group style="position:absolute;left:8343;top:6513;width:867;height:221" coordorigin="8343,6513" coordsize="867,221">
              <v:shape style="position:absolute;left:8343;top:6513;width:867;height:221" coordorigin="8343,6513" coordsize="867,221" path="m9107,6513l8343,6513,8343,6734,9107,6734,9109,6734,9166,6713,9202,6660,9210,6610,9205,6587,9168,6534,9107,6513e" filled="t" fillcolor="#A09170" stroked="f">
                <v:path arrowok="t"/>
                <v:fill/>
              </v:shape>
            </v:group>
            <v:group style="position:absolute;left:6935;top:6513;width:1388;height:221" coordorigin="6935,6513" coordsize="1388,221">
              <v:shape style="position:absolute;left:6935;top:6513;width:1388;height:221" coordorigin="6935,6513" coordsize="1388,221" path="m8323,6513l6935,6513,6935,6734,8323,6734,8323,6513e" filled="t" fillcolor="#A09170" stroked="f">
                <v:path arrowok="t"/>
                <v:fill/>
              </v:shape>
            </v:group>
            <v:group style="position:absolute;left:5508;top:6513;width:1408;height:221" coordorigin="5508,6513" coordsize="1408,221">
              <v:shape style="position:absolute;left:5508;top:6513;width:1408;height:221" coordorigin="5508,6513" coordsize="1408,221" path="m6915,6513l5508,6513,5508,6734,6915,6734,6915,6513e" filled="t" fillcolor="#A09170" stroked="f">
                <v:path arrowok="t"/>
                <v:fill/>
              </v:shape>
            </v:group>
            <v:group style="position:absolute;left:4800;top:6513;width:688;height:221" coordorigin="4800,6513" coordsize="688,221">
              <v:shape style="position:absolute;left:4800;top:6513;width:688;height:221" coordorigin="4800,6513" coordsize="688,221" path="m5488,6513l4900,6513,4843,6533,4807,6586,4800,6637,4804,6659,4842,6713,4902,6734,5488,6734,5488,6513e" filled="t" fillcolor="#A09170" stroked="f">
                <v:path arrowok="t"/>
                <v:fill/>
              </v:shape>
            </v:group>
            <v:group style="position:absolute;left:5498;top:6513;width:2;height:221" coordorigin="5498,6513" coordsize="2,221">
              <v:shape style="position:absolute;left:5498;top:6513;width:2;height:221" coordorigin="5498,6513" coordsize="0,221" path="m5498,6513l5498,6734e" filled="f" stroked="t" strokeweight="1.105pt" strokecolor="#51442C">
                <v:path arrowok="t"/>
              </v:shape>
            </v:group>
            <v:group style="position:absolute;left:6915;top:6513;width:20;height:221" coordorigin="6915,6513" coordsize="20,221">
              <v:shape style="position:absolute;left:6915;top:6513;width:20;height:221" coordorigin="6915,6513" coordsize="20,221" path="m6935,6513l6915,6513,6915,6734,6935,6734,6935,6513e" filled="t" fillcolor="#51442C" stroked="f">
                <v:path arrowok="t"/>
                <v:fill/>
              </v:shape>
            </v:group>
            <v:group style="position:absolute;left:8323;top:6513;width:20;height:221" coordorigin="8323,6513" coordsize="20,221">
              <v:shape style="position:absolute;left:8323;top:6513;width:20;height:221" coordorigin="8323,6513" coordsize="20,221" path="m8343,6513l8323,6513,8323,6734,8343,6734,8343,6513e" filled="t" fillcolor="#51442C" stroked="f">
                <v:path arrowok="t"/>
                <v:fill/>
              </v:shape>
            </v:group>
            <v:group style="position:absolute;left:4801;top:6533;width:203;height:182" coordorigin="4801,6533" coordsize="203,182">
              <v:shape style="position:absolute;left:4801;top:6533;width:203;height:182" coordorigin="4801,6533" coordsize="203,182" path="m4888,6533l4832,6558,4803,6616,4801,6642,4808,6662,4856,6705,4902,6715,4907,6714,4968,6692,5002,6638,5004,6614,5000,6595,4960,6550,4888,6533e" filled="t" fillcolor="#EBBB43" stroked="f">
                <v:path arrowok="t"/>
                <v:fill/>
              </v:shape>
            </v:group>
            <v:group style="position:absolute;left:7575;top:6526;width:203;height:182" coordorigin="7575,6526" coordsize="203,182">
              <v:shape style="position:absolute;left:7575;top:6526;width:203;height:182" coordorigin="7575,6526" coordsize="203,182" path="m7662,6526l7606,6551,7577,6609,7575,6635,7582,6655,7630,6698,7676,6708,7681,6708,7742,6685,7776,6631,7778,6608,7774,6588,7734,6543,7662,6526e" filled="t" fillcolor="#EBBB43" stroked="f">
                <v:path arrowok="t"/>
                <v:fill/>
              </v:shape>
            </v:group>
            <v:group style="position:absolute;left:8708;top:6526;width:203;height:182" coordorigin="8708,6526" coordsize="203,182">
              <v:shape style="position:absolute;left:8708;top:6526;width:203;height:182" coordorigin="8708,6526" coordsize="203,182" path="m8795,6526l8739,6551,8709,6609,8708,6635,8715,6655,8763,6698,8809,6708,8813,6708,8875,6685,8909,6631,8911,6608,8907,6588,8867,6543,8795,6526e" filled="t" fillcolor="#EBBB43" stroked="f">
                <v:path arrowok="t"/>
                <v:fill/>
              </v:shape>
            </v:group>
            <v:group style="position:absolute;left:8997;top:6533;width:203;height:182" coordorigin="8997,6533" coordsize="203,182">
              <v:shape style="position:absolute;left:8997;top:6533;width:203;height:182" coordorigin="8997,6533" coordsize="203,182" path="m9084,6533l9028,6558,8999,6616,8997,6642,9004,6662,9052,6705,9098,6715,9103,6714,9164,6692,9198,6638,9200,6614,9196,6595,9156,6550,9084,6533e" filled="t" fillcolor="#EBBB43" stroked="f">
                <v:path arrowok="t"/>
                <v:fill/>
              </v:shape>
            </v:group>
            <v:group style="position:absolute;left:8215;top:6533;width:203;height:182" coordorigin="8215,6533" coordsize="203,182">
              <v:shape style="position:absolute;left:8215;top:6533;width:203;height:182" coordorigin="8215,6533" coordsize="203,182" path="m8302,6533l8246,6558,8217,6616,8215,6642,8223,6662,8270,6705,8316,6715,8321,6714,8383,6692,8416,6638,8419,6614,8414,6595,8375,6550,8302,6533e" filled="t" fillcolor="#EBBB43" stroked="f">
                <v:path arrowok="t"/>
                <v:fill/>
              </v:shape>
            </v:group>
            <v:group style="position:absolute;left:9716;top:12327;width:485;height:217" coordorigin="9716,12327" coordsize="485,217">
              <v:shape style="position:absolute;left:9716;top:12327;width:485;height:217" coordorigin="9716,12327" coordsize="485,217" path="m10086,12327l9716,12327,9716,12544,10086,12544,10103,12543,10159,12518,10194,12465,10200,12415,10194,12394,10151,12346,10086,12327e" filled="t" fillcolor="#A09170" stroked="f">
                <v:path arrowok="t"/>
                <v:fill/>
              </v:shape>
            </v:group>
            <v:group style="position:absolute;left:8665;top:12327;width:1030;height:217" coordorigin="8665,12327" coordsize="1030,217">
              <v:shape style="position:absolute;left:8665;top:12327;width:1030;height:217" coordorigin="8665,12327" coordsize="1030,217" path="m9696,12327l8763,12328,8707,12353,8672,12407,8665,12457,8672,12477,8714,12525,8780,12544,9696,12544,9696,12327e" filled="t" fillcolor="#A09170" stroked="f">
                <v:path arrowok="t"/>
                <v:fill/>
              </v:shape>
            </v:group>
            <v:group style="position:absolute;left:9706;top:12327;width:2;height:217" coordorigin="9706,12327" coordsize="2,217">
              <v:shape style="position:absolute;left:9706;top:12327;width:2;height:217" coordorigin="9706,12327" coordsize="0,217" path="m9706,12327l9706,12544e" filled="f" stroked="t" strokeweight="1.1pt" strokecolor="#51442C">
                <v:path arrowok="t"/>
              </v:shape>
            </v:group>
            <v:group style="position:absolute;left:8665;top:12345;width:203;height:182" coordorigin="8665,12345" coordsize="203,182">
              <v:shape style="position:absolute;left:8665;top:12345;width:203;height:182" coordorigin="8665,12345" coordsize="203,182" path="m8752,12345l8696,12371,8667,12429,8665,12455,8673,12474,8720,12517,8766,12527,8771,12527,8832,12505,8866,12450,8869,12427,8864,12408,8824,12362,8752,12345e" filled="t" fillcolor="#EBBB43" stroked="f">
                <v:path arrowok="t"/>
                <v:fill/>
              </v:shape>
            </v:group>
            <v:group style="position:absolute;left:9482;top:12345;width:203;height:182" coordorigin="9482,12345" coordsize="203,182">
              <v:shape style="position:absolute;left:9482;top:12345;width:203;height:182" coordorigin="9482,12345" coordsize="203,182" path="m9569,12345l9513,12371,9483,12429,9482,12455,9489,12474,9537,12517,9583,12527,9587,12527,9649,12505,9683,12450,9685,12427,9681,12408,9641,12362,9569,12345e" filled="t" fillcolor="#EBBB43" stroked="f">
                <v:path arrowok="t"/>
                <v:fill/>
              </v:shape>
            </v:group>
            <v:group style="position:absolute;left:9999;top:12345;width:203;height:182" coordorigin="9999,12345" coordsize="203,182">
              <v:shape style="position:absolute;left:9999;top:12345;width:203;height:182" coordorigin="9999,12345" coordsize="203,182" path="m10086,12345l10030,12371,10000,12429,9999,12455,10006,12474,10054,12517,10100,12527,10104,12527,10166,12505,10200,12450,10202,12427,10198,12408,10158,12362,10086,12345e" filled="t" fillcolor="#EBBB43" stroked="f">
                <v:path arrowok="t"/>
                <v:fill/>
              </v:shape>
            </v:group>
            <v:group style="position:absolute;left:8344;top:5065;width:997;height:221" coordorigin="8344,5065" coordsize="997,221">
              <v:shape style="position:absolute;left:8344;top:5065;width:997;height:221" coordorigin="8344,5065" coordsize="997,221" path="m9208,5065l8344,5065,8344,5286,9208,5286,9213,5286,9278,5269,9324,5226,9341,5161,9335,5141,9297,5093,9233,5067,9208,5065e" filled="t" fillcolor="#A09170" stroked="f">
                <v:path arrowok="t"/>
                <v:fill/>
              </v:shape>
            </v:group>
            <v:group style="position:absolute;left:6937;top:5065;width:1388;height:221" coordorigin="6937,5065" coordsize="1388,221">
              <v:shape style="position:absolute;left:6937;top:5065;width:1388;height:221" coordorigin="6937,5065" coordsize="1388,221" path="m8324,5065l6937,5065,6937,5286,8324,5286,8324,5065e" filled="t" fillcolor="#A09170" stroked="f">
                <v:path arrowok="t"/>
                <v:fill/>
              </v:shape>
            </v:group>
            <v:group style="position:absolute;left:5507;top:5065;width:1410;height:221" coordorigin="5507,5065" coordsize="1410,221">
              <v:shape style="position:absolute;left:5507;top:5065;width:1410;height:221" coordorigin="5507,5065" coordsize="1410,221" path="m6917,5065l5507,5065,5507,5286,6917,5286,6917,5065e" filled="t" fillcolor="#A09170" stroked="f">
                <v:path arrowok="t"/>
                <v:fill/>
              </v:shape>
            </v:group>
            <v:group style="position:absolute;left:4060;top:5065;width:1428;height:221" coordorigin="4060,5065" coordsize="1428,221">
              <v:shape style="position:absolute;left:4060;top:5065;width:1428;height:221" coordorigin="4060,5065" coordsize="1428,221" path="m5487,5065l4060,5065,4060,5286,5487,5286,5487,5065e" filled="t" fillcolor="#A09170" stroked="f">
                <v:path arrowok="t"/>
                <v:fill/>
              </v:shape>
            </v:group>
            <v:group style="position:absolute;left:3615;top:5065;width:425;height:221" coordorigin="3615,5065" coordsize="425,221">
              <v:shape style="position:absolute;left:3615;top:5065;width:425;height:221" coordorigin="3615,5065" coordsize="425,221" path="m4040,5065l3743,5065,3678,5082,3632,5125,3615,5190,3620,5209,3659,5258,3723,5284,3748,5286,4040,5286,4040,5065e" filled="t" fillcolor="#A09170" stroked="f">
                <v:path arrowok="t"/>
                <v:fill/>
              </v:shape>
            </v:group>
            <v:group style="position:absolute;left:4050;top:5065;width:2;height:221" coordorigin="4050,5065" coordsize="2,221">
              <v:shape style="position:absolute;left:4050;top:5065;width:2;height:221" coordorigin="4050,5065" coordsize="0,221" path="m4050,5065l4050,5286e" filled="f" stroked="t" strokeweight="1.1pt" strokecolor="#51442C">
                <v:path arrowok="t"/>
              </v:shape>
            </v:group>
            <v:group style="position:absolute;left:5497;top:5065;width:2;height:221" coordorigin="5497,5065" coordsize="2,221">
              <v:shape style="position:absolute;left:5497;top:5065;width:2;height:221" coordorigin="5497,5065" coordsize="0,221" path="m5497,5065l5497,5286e" filled="f" stroked="t" strokeweight="1.106pt" strokecolor="#51442C">
                <v:path arrowok="t"/>
              </v:shape>
            </v:group>
            <v:group style="position:absolute;left:6917;top:5065;width:20;height:221" coordorigin="6917,5065" coordsize="20,221">
              <v:shape style="position:absolute;left:6917;top:5065;width:20;height:221" coordorigin="6917,5065" coordsize="20,221" path="m6937,5065l6917,5065,6917,5286,6937,5286,6937,5065e" filled="t" fillcolor="#51442C" stroked="f">
                <v:path arrowok="t"/>
                <v:fill/>
              </v:shape>
            </v:group>
            <v:group style="position:absolute;left:8324;top:5065;width:20;height:221" coordorigin="8324,5065" coordsize="20,221">
              <v:shape style="position:absolute;left:8324;top:5065;width:20;height:221" coordorigin="8324,5065" coordsize="20,221" path="m8344,5065l8324,5065,8324,5286,8344,5286,8344,5065e" filled="t" fillcolor="#51442C" stroked="f">
                <v:path arrowok="t"/>
                <v:fill/>
              </v:shape>
            </v:group>
            <v:group style="position:absolute;left:3645;top:5085;width:203;height:182" coordorigin="3645,5085" coordsize="203,182">
              <v:shape style="position:absolute;left:3645;top:5085;width:203;height:182" coordorigin="3645,5085" coordsize="203,182" path="m3732,5085l3676,5110,3647,5168,3645,5194,3653,5214,3700,5257,3746,5267,3751,5267,3813,5244,3846,5190,3849,5167,3844,5147,3805,5102,3732,5085e" filled="t" fillcolor="#EBBB43" stroked="f">
                <v:path arrowok="t"/>
                <v:fill/>
              </v:shape>
            </v:group>
            <v:group style="position:absolute;left:5607;top:5085;width:203;height:182" coordorigin="5607,5085" coordsize="203,182">
              <v:shape style="position:absolute;left:5607;top:5085;width:203;height:182" coordorigin="5607,5085" coordsize="203,182" path="m5694,5085l5638,5110,5608,5168,5607,5194,5614,5214,5662,5257,5708,5267,5713,5267,5774,5244,5808,5190,5810,5167,5806,5147,5766,5102,5694,5085e" filled="t" fillcolor="#EBBB43" stroked="f">
                <v:path arrowok="t"/>
                <v:fill/>
              </v:shape>
            </v:group>
            <v:group style="position:absolute;left:7351;top:5085;width:203;height:182" coordorigin="7351,5085" coordsize="203,182">
              <v:shape style="position:absolute;left:7351;top:5085;width:203;height:182" coordorigin="7351,5085" coordsize="203,182" path="m7438,5085l7382,5110,7352,5168,7351,5194,7358,5214,7406,5257,7452,5267,7456,5267,7518,5244,7552,5190,7554,5167,7550,5147,7510,5102,7438,5085e" filled="t" fillcolor="#EBBB43" stroked="f">
                <v:path arrowok="t"/>
                <v:fill/>
              </v:shape>
            </v:group>
            <v:group style="position:absolute;left:8850;top:5085;width:203;height:182" coordorigin="8850,5085" coordsize="203,182">
              <v:shape style="position:absolute;left:8850;top:5085;width:203;height:182" coordorigin="8850,5085" coordsize="203,182" path="m8937,5085l8881,5110,8852,5168,8850,5194,8857,5214,8905,5257,8951,5267,8956,5267,9017,5244,9051,5190,9053,5167,9049,5147,9009,5102,8937,5085e" filled="t" fillcolor="#EBBB43" stroked="f">
                <v:path arrowok="t"/>
                <v:fill/>
              </v:shape>
            </v:group>
            <v:group style="position:absolute;left:9138;top:5085;width:203;height:182" coordorigin="9138,5085" coordsize="203,182">
              <v:shape style="position:absolute;left:9138;top:5085;width:203;height:182" coordorigin="9138,5085" coordsize="203,182" path="m9225,5085l9169,5110,9140,5168,9138,5194,9145,5214,9193,5257,9239,5267,9244,5267,9305,5244,9339,5190,9341,5167,9337,5147,9297,5102,9225,5085e" filled="t" fillcolor="#EBBB43" stroked="f">
                <v:path arrowok="t"/>
                <v:fill/>
              </v:shape>
            </v:group>
            <v:group style="position:absolute;left:9716;top:10123;width:1030;height:221" coordorigin="9716,10123" coordsize="1030,221">
              <v:shape style="position:absolute;left:9716;top:10123;width:1030;height:221" coordorigin="9716,10123" coordsize="1030,221" path="m10626,10123l9716,10123,9716,10344,10626,10344,10632,10343,10696,10323,10737,10274,10746,10230,10743,10208,10710,10154,10650,10125,10626,10123e" filled="t" fillcolor="#A09170" stroked="f">
                <v:path arrowok="t"/>
                <v:fill/>
              </v:shape>
            </v:group>
            <v:group style="position:absolute;left:8339;top:10123;width:1356;height:221" coordorigin="8339,10123" coordsize="1356,221">
              <v:shape style="position:absolute;left:8339;top:10123;width:1356;height:221" coordorigin="8339,10123" coordsize="1356,221" path="m9696,10123l8340,10123,8339,10344,9696,10344,9696,10123e" filled="t" fillcolor="#A09170" stroked="f">
                <v:path arrowok="t"/>
                <v:fill/>
              </v:shape>
            </v:group>
            <v:group style="position:absolute;left:6931;top:10123;width:1389;height:221" coordorigin="6931,10123" coordsize="1389,221">
              <v:shape style="position:absolute;left:6931;top:10123;width:1389;height:221" coordorigin="6931,10123" coordsize="1389,221" path="m8320,10123l6931,10123,6931,10344,8319,10344,8320,10123e" filled="t" fillcolor="#A09170" stroked="f">
                <v:path arrowok="t"/>
                <v:fill/>
              </v:shape>
            </v:group>
            <v:group style="position:absolute;left:5643;top:10123;width:1268;height:221" coordorigin="5643,10123" coordsize="1268,221">
              <v:shape style="position:absolute;left:5643;top:10123;width:1268;height:221" coordorigin="5643,10123" coordsize="1268,221" path="m6911,10123l5757,10123,5693,10144,5652,10193,5643,10236,5646,10258,5679,10312,5739,10341,5763,10344,6911,10344,6911,10123e" filled="t" fillcolor="#A09170" stroked="f">
                <v:path arrowok="t"/>
                <v:fill/>
              </v:shape>
            </v:group>
            <v:group style="position:absolute;left:6911;top:10123;width:20;height:221" coordorigin="6911,10123" coordsize="20,221">
              <v:shape style="position:absolute;left:6911;top:10123;width:20;height:221" coordorigin="6911,10123" coordsize="20,221" path="m6931,10123l6911,10123,6911,10344,6931,10344,6931,10123e" filled="t" fillcolor="#51442C" stroked="f">
                <v:path arrowok="t"/>
                <v:fill/>
              </v:shape>
            </v:group>
            <v:group style="position:absolute;left:8319;top:10123;width:20;height:221" coordorigin="8319,10123" coordsize="20,221">
              <v:shape style="position:absolute;left:8319;top:10123;width:20;height:221" coordorigin="8319,10123" coordsize="20,221" path="m8340,10123l8320,10123,8319,10344,8339,10344,8340,10123e" filled="t" fillcolor="#51442C" stroked="f">
                <v:path arrowok="t"/>
                <v:fill/>
              </v:shape>
            </v:group>
            <v:group style="position:absolute;left:9706;top:10123;width:2;height:221" coordorigin="9706,10123" coordsize="2,221">
              <v:shape style="position:absolute;left:9706;top:10123;width:2;height:221" coordorigin="9706,10123" coordsize="0,221" path="m9706,10123l9706,10344e" filled="f" stroked="t" strokeweight="1.1pt" strokecolor="#51442C">
                <v:path arrowok="t"/>
              </v:shape>
            </v:group>
            <v:group style="position:absolute;left:5689;top:10143;width:203;height:182" coordorigin="5689,10143" coordsize="203,182">
              <v:shape style="position:absolute;left:5689;top:10143;width:203;height:182" coordorigin="5689,10143" coordsize="203,182" path="m5776,10143l5720,10168,5691,10226,5689,10252,5697,10272,5744,10315,5790,10324,5795,10324,5856,10302,5890,10248,5893,10224,5888,10205,5848,10160,5776,10143e" filled="t" fillcolor="#EBBB43" stroked="f">
                <v:path arrowok="t"/>
                <v:fill/>
              </v:shape>
            </v:group>
            <v:group style="position:absolute;left:8459;top:10143;width:203;height:182" coordorigin="8459,10143" coordsize="203,182">
              <v:shape style="position:absolute;left:8459;top:10143;width:203;height:182" coordorigin="8459,10143" coordsize="203,182" path="m8546,10143l8490,10168,8461,10226,8459,10252,8467,10272,8514,10315,8560,10324,8565,10324,8626,10302,8660,10248,8663,10224,8658,10205,8618,10160,8546,10143e" filled="t" fillcolor="#EBBB43" stroked="f">
                <v:path arrowok="t"/>
                <v:fill/>
              </v:shape>
            </v:group>
            <v:group style="position:absolute;left:8585;top:10143;width:203;height:182" coordorigin="8585,10143" coordsize="203,182">
              <v:shape style="position:absolute;left:8585;top:10143;width:203;height:182" coordorigin="8585,10143" coordsize="203,182" path="m8672,10143l8616,10168,8586,10226,8585,10252,8592,10272,8640,10315,8686,10324,8690,10324,8752,10302,8786,10248,8788,10224,8784,10205,8744,10160,8672,10143e" filled="t" fillcolor="#EBBB43" stroked="f">
                <v:path arrowok="t"/>
                <v:fill/>
              </v:shape>
            </v:group>
            <v:group style="position:absolute;left:8850;top:10143;width:203;height:182" coordorigin="8850,10143" coordsize="203,182">
              <v:shape style="position:absolute;left:8850;top:10143;width:203;height:182" coordorigin="8850,10143" coordsize="203,182" path="m8937,10143l8881,10168,8852,10226,8850,10252,8857,10272,8905,10315,8951,10324,8956,10324,9017,10302,9051,10248,9053,10224,9049,10205,9009,10160,8937,10143e" filled="t" fillcolor="#EBBB43" stroked="f">
                <v:path arrowok="t"/>
                <v:fill/>
              </v:shape>
            </v:group>
            <v:group style="position:absolute;left:9007;top:10142;width:203;height:182" coordorigin="9007,10142" coordsize="203,182">
              <v:shape style="position:absolute;left:9007;top:10142;width:203;height:182" coordorigin="9007,10142" coordsize="203,182" path="m9094,10142l9038,10167,9008,10225,9007,10251,9014,10271,9062,10314,9108,10324,9112,10323,9174,10301,9208,10247,9210,10223,9206,10204,9166,10159,9094,10142e" filled="t" fillcolor="#EBBB43" stroked="f">
                <v:path arrowok="t"/>
                <v:fill/>
              </v:shape>
            </v:group>
            <v:group style="position:absolute;left:9412;top:10142;width:203;height:182" coordorigin="9412,10142" coordsize="203,182">
              <v:shape style="position:absolute;left:9412;top:10142;width:203;height:182" coordorigin="9412,10142" coordsize="203,182" path="m9499,10142l9443,10167,9414,10225,9412,10251,9420,10271,9467,10314,9513,10324,9518,10323,9579,10301,9613,10247,9615,10223,9611,10204,9571,10159,9499,10142e" filled="t" fillcolor="#EBBB43" stroked="f">
                <v:path arrowok="t"/>
                <v:fill/>
              </v:shape>
            </v:group>
            <v:group style="position:absolute;left:9727;top:10142;width:203;height:182" coordorigin="9727,10142" coordsize="203,182">
              <v:shape style="position:absolute;left:9727;top:10142;width:203;height:182" coordorigin="9727,10142" coordsize="203,182" path="m9814,10142l9758,10167,9728,10225,9727,10251,9734,10271,9782,10314,9828,10324,9832,10323,9894,10301,9928,10247,9930,10223,9926,10204,9886,10159,9814,10142e" filled="t" fillcolor="#EBBB43" stroked="f">
                <v:path arrowok="t"/>
                <v:fill/>
              </v:shape>
            </v:group>
            <v:group style="position:absolute;left:9892;top:10142;width:203;height:182" coordorigin="9892,10142" coordsize="203,182">
              <v:shape style="position:absolute;left:9892;top:10142;width:203;height:182" coordorigin="9892,10142" coordsize="203,182" path="m9979,10142l9923,10167,9893,10225,9892,10251,9899,10271,9947,10314,9993,10324,9997,10323,10059,10301,10093,10247,10095,10223,10091,10204,10051,10159,9979,10142e" filled="t" fillcolor="#EBBB43" stroked="f">
                <v:path arrowok="t"/>
                <v:fill/>
              </v:shape>
            </v:group>
            <v:group style="position:absolute;left:10542;top:10143;width:203;height:182" coordorigin="10542,10143" coordsize="203,182">
              <v:shape style="position:absolute;left:10542;top:10143;width:203;height:182" coordorigin="10542,10143" coordsize="203,182" path="m10629,10143l10573,10168,10544,10226,10542,10252,10549,10272,10597,10315,10643,10324,10648,10324,10709,10302,10743,10248,10745,10224,10741,10205,10701,10160,10629,10143e" filled="t" fillcolor="#EBBB43" stroked="f">
                <v:path arrowok="t"/>
                <v:fill/>
              </v:shape>
            </v:group>
            <v:group style="position:absolute;left:9574;top:10142;width:203;height:182" coordorigin="9574,10142" coordsize="203,182">
              <v:shape style="position:absolute;left:9574;top:10142;width:203;height:182" coordorigin="9574,10142" coordsize="203,182" path="m9661,10142l9605,10167,9576,10225,9574,10251,9582,10271,9629,10314,9675,10324,9680,10323,9741,10301,9775,10247,9777,10223,9773,10204,9733,10159,9661,10142e" filled="t" fillcolor="#EBBB43" stroked="f">
                <v:path arrowok="t"/>
                <v:fill/>
              </v:shape>
            </v:group>
            <v:group style="position:absolute;left:9716;top:7578;width:920;height:221" coordorigin="9716,7578" coordsize="920,221">
              <v:shape style="position:absolute;left:9716;top:7578;width:920;height:221" coordorigin="9716,7578" coordsize="920,221" path="m10503,7578l9716,7578,9716,7799,10503,7799,10507,7799,10572,7782,10619,7739,10636,7675,10630,7655,10592,7606,10528,7580,10503,7578e" filled="t" fillcolor="#A09170" stroked="f">
                <v:path arrowok="t"/>
                <v:fill/>
              </v:shape>
            </v:group>
            <v:group style="position:absolute;left:8342;top:7578;width:1354;height:221" coordorigin="8342,7578" coordsize="1354,221">
              <v:shape style="position:absolute;left:8342;top:7578;width:1354;height:221" coordorigin="8342,7578" coordsize="1354,221" path="m9696,7578l8342,7578,8342,7799,9696,7799,9696,7578e" filled="t" fillcolor="#A09170" stroked="f">
                <v:path arrowok="t"/>
                <v:fill/>
              </v:shape>
            </v:group>
            <v:group style="position:absolute;left:6934;top:7578;width:1388;height:221" coordorigin="6934,7578" coordsize="1388,221">
              <v:shape style="position:absolute;left:6934;top:7578;width:1388;height:221" coordorigin="6934,7578" coordsize="1388,221" path="m8322,7578l6934,7578,6934,7799,8322,7799,8322,7578e" filled="t" fillcolor="#A09170" stroked="f">
                <v:path arrowok="t"/>
                <v:fill/>
              </v:shape>
            </v:group>
            <v:group style="position:absolute;left:5508;top:7578;width:1406;height:221" coordorigin="5508,7578" coordsize="1406,221">
              <v:shape style="position:absolute;left:5508;top:7578;width:1406;height:221" coordorigin="5508,7578" coordsize="1406,221" path="m6914,7578l5508,7578,5508,7799,6914,7799,6914,7578e" filled="t" fillcolor="#A09170" stroked="f">
                <v:path arrowok="t"/>
                <v:fill/>
              </v:shape>
            </v:group>
            <v:group style="position:absolute;left:4952;top:7578;width:536;height:221" coordorigin="4952,7578" coordsize="536,221">
              <v:shape style="position:absolute;left:4952;top:7578;width:536;height:221" coordorigin="4952,7578" coordsize="536,221" path="m5488,7578l5081,7578,5016,7594,4969,7637,4952,7702,4958,7722,4996,7771,5060,7797,5085,7799,5488,7799,5488,7578e" filled="t" fillcolor="#A09170" stroked="f">
                <v:path arrowok="t"/>
                <v:fill/>
              </v:shape>
            </v:group>
            <v:group style="position:absolute;left:5498;top:7578;width:2;height:221" coordorigin="5498,7578" coordsize="2,221">
              <v:shape style="position:absolute;left:5498;top:7578;width:2;height:221" coordorigin="5498,7578" coordsize="0,221" path="m5498,7578l5498,7799e" filled="f" stroked="t" strokeweight="1.106pt" strokecolor="#51442C">
                <v:path arrowok="t"/>
              </v:shape>
            </v:group>
            <v:group style="position:absolute;left:6914;top:7578;width:20;height:221" coordorigin="6914,7578" coordsize="20,221">
              <v:shape style="position:absolute;left:6914;top:7578;width:20;height:221" coordorigin="6914,7578" coordsize="20,221" path="m6934,7578l6914,7578,6914,7799,6934,7799,6934,7578e" filled="t" fillcolor="#51442C" stroked="f">
                <v:path arrowok="t"/>
                <v:fill/>
              </v:shape>
            </v:group>
            <v:group style="position:absolute;left:8322;top:7578;width:20;height:221" coordorigin="8322,7578" coordsize="20,221">
              <v:shape style="position:absolute;left:8322;top:7578;width:20;height:221" coordorigin="8322,7578" coordsize="20,221" path="m8342,7578l8322,7578,8322,7799,8342,7799,8342,7578e" filled="t" fillcolor="#51442C" stroked="f">
                <v:path arrowok="t"/>
                <v:fill/>
              </v:shape>
            </v:group>
            <v:group style="position:absolute;left:9706;top:7578;width:2;height:221" coordorigin="9706,7578" coordsize="2,221">
              <v:shape style="position:absolute;left:9706;top:7578;width:2;height:221" coordorigin="9706,7578" coordsize="0,221" path="m9706,7578l9706,7799e" filled="f" stroked="t" strokeweight="1.1pt" strokecolor="#51442C">
                <v:path arrowok="t"/>
              </v:shape>
            </v:group>
            <v:group style="position:absolute;left:4954;top:7598;width:203;height:182" coordorigin="4954,7598" coordsize="203,182">
              <v:shape style="position:absolute;left:4954;top:7598;width:203;height:182" coordorigin="4954,7598" coordsize="203,182" path="m5041,7598l4985,7623,4955,7681,4954,7707,4961,7727,5008,7770,5054,7780,5059,7780,5121,7757,5155,7703,5157,7679,5152,7660,5113,7615,5041,7598e" filled="t" fillcolor="#EBBB43" stroked="f">
                <v:path arrowok="t"/>
                <v:fill/>
              </v:shape>
            </v:group>
            <v:group style="position:absolute;left:6163;top:7598;width:203;height:182" coordorigin="6163,7598" coordsize="203,182">
              <v:shape style="position:absolute;left:6163;top:7598;width:203;height:182" coordorigin="6163,7598" coordsize="203,182" path="m6250,7598l6194,7623,6164,7681,6163,7707,6170,7727,6218,7770,6264,7780,6268,7780,6330,7757,6364,7703,6366,7679,6362,7660,6322,7615,6250,7598e" filled="t" fillcolor="#EBBB43" stroked="f">
                <v:path arrowok="t"/>
                <v:fill/>
              </v:shape>
            </v:group>
            <v:group style="position:absolute;left:6515;top:7598;width:203;height:182" coordorigin="6515,7598" coordsize="203,182">
              <v:shape style="position:absolute;left:6515;top:7598;width:203;height:182" coordorigin="6515,7598" coordsize="203,182" path="m6602,7598l6546,7623,6516,7681,6515,7707,6522,7727,6570,7770,6616,7780,6621,7780,6682,7757,6716,7703,6718,7679,6714,7660,6674,7615,6602,7598e" filled="t" fillcolor="#EBBB43" stroked="f">
                <v:path arrowok="t"/>
                <v:fill/>
              </v:shape>
            </v:group>
            <v:group style="position:absolute;left:7351;top:7598;width:203;height:182" coordorigin="7351,7598" coordsize="203,182">
              <v:shape style="position:absolute;left:7351;top:7598;width:203;height:182" coordorigin="7351,7598" coordsize="203,182" path="m7438,7598l7382,7623,7352,7681,7351,7707,7358,7727,7406,7770,7452,7780,7456,7780,7518,7757,7552,7703,7554,7679,7550,7660,7510,7615,7438,7598e" filled="t" fillcolor="#EBBB43" stroked="f">
                <v:path arrowok="t"/>
                <v:fill/>
              </v:shape>
            </v:group>
            <v:group style="position:absolute;left:8459;top:7598;width:203;height:182" coordorigin="8459,7598" coordsize="203,182">
              <v:shape style="position:absolute;left:8459;top:7598;width:203;height:182" coordorigin="8459,7598" coordsize="203,182" path="m8546,7598l8490,7623,8461,7681,8459,7707,8467,7727,8514,7770,8560,7780,8565,7780,8626,7757,8660,7703,8663,7679,8658,7660,8618,7615,8546,7598e" filled="t" fillcolor="#EBBB43" stroked="f">
                <v:path arrowok="t"/>
                <v:fill/>
              </v:shape>
            </v:group>
            <v:group style="position:absolute;left:8802;top:7598;width:203;height:182" coordorigin="8802,7598" coordsize="203,182">
              <v:shape style="position:absolute;left:8802;top:7598;width:203;height:182" coordorigin="8802,7598" coordsize="203,182" path="m8889,7598l8833,7623,8804,7681,8802,7707,8810,7727,8857,7770,8903,7780,8908,7780,8969,7757,9003,7703,9006,7679,9001,7660,8961,7615,8889,7598e" filled="t" fillcolor="#EBBB43" stroked="f">
                <v:path arrowok="t"/>
                <v:fill/>
              </v:shape>
            </v:group>
            <v:group style="position:absolute;left:9203;top:7598;width:203;height:182" coordorigin="9203,7598" coordsize="203,182">
              <v:shape style="position:absolute;left:9203;top:7598;width:203;height:182" coordorigin="9203,7598" coordsize="203,182" path="m9290,7598l9234,7623,9205,7681,9203,7707,9210,7727,9258,7770,9304,7780,9309,7780,9370,7757,9404,7703,9406,7679,9402,7660,9362,7615,9290,7598e" filled="t" fillcolor="#EBBB43" stroked="f">
                <v:path arrowok="t"/>
                <v:fill/>
              </v:shape>
            </v:group>
            <v:group style="position:absolute;left:10411;top:7598;width:203;height:182" coordorigin="10411,7598" coordsize="203,182">
              <v:shape style="position:absolute;left:10411;top:7598;width:203;height:182" coordorigin="10411,7598" coordsize="203,182" path="m10498,7598l10442,7623,10412,7681,10411,7707,10418,7727,10466,7770,10512,7780,10516,7780,10578,7757,10612,7703,10614,7679,10610,7660,10570,7615,10498,7598e" filled="t" fillcolor="#EBBB43" stroked="f">
                <v:path arrowok="t"/>
                <v:fill/>
              </v:shape>
            </v:group>
            <v:group style="position:absolute;left:8184;top:7598;width:203;height:182" coordorigin="8184,7598" coordsize="203,182">
              <v:shape style="position:absolute;left:8184;top:7598;width:203;height:182" coordorigin="8184,7598" coordsize="203,182" path="m8271,7598l8215,7623,8186,7681,8184,7707,8192,7727,8239,7770,8285,7780,8290,7780,8351,7757,8385,7703,8388,7679,8383,7660,8343,7615,8271,7598e" filled="t" fillcolor="#EBBB43" stroked="f">
                <v:path arrowok="t"/>
                <v:fill/>
              </v:shape>
            </v:group>
            <v:group style="position:absolute;left:5370;top:7598;width:203;height:182" coordorigin="5370,7598" coordsize="203,182">
              <v:shape style="position:absolute;left:5370;top:7598;width:203;height:182" coordorigin="5370,7598" coordsize="203,182" path="m5457,7598l5401,7623,5372,7681,5370,7707,5378,7727,5425,7770,5471,7780,5476,7780,5537,7757,5571,7703,5574,7679,5569,7660,5529,7615,5457,7598e" filled="t" fillcolor="#EBBB43" stroked="f">
                <v:path arrowok="t"/>
                <v:fill/>
              </v:shape>
            </v:group>
            <v:group style="position:absolute;left:9482;top:7592;width:203;height:182" coordorigin="9482,7592" coordsize="203,182">
              <v:shape style="position:absolute;left:9482;top:7592;width:203;height:182" coordorigin="9482,7592" coordsize="203,182" path="m9569,7592l9513,7618,9483,7676,9482,7702,9489,7722,9537,7765,9583,7774,9587,7774,9649,7752,9683,7698,9685,7674,9681,7655,9641,7610,9569,7592e" filled="t" fillcolor="#EBBB43" stroked="f">
                <v:path arrowok="t"/>
                <v:fill/>
              </v:shape>
            </v:group>
            <v:group style="position:absolute;left:9716;top:9654;width:310;height:221" coordorigin="9716,9654" coordsize="310,221">
              <v:shape style="position:absolute;left:9716;top:9654;width:310;height:221" coordorigin="9716,9654" coordsize="310,221" path="m9923,9654l9716,9654,9716,9875,9923,9875,9925,9875,9982,9854,10018,9801,10026,9751,10021,9728,9984,9675,9923,9654e" filled="t" fillcolor="#A09170" stroked="f">
                <v:path arrowok="t"/>
                <v:fill/>
              </v:shape>
            </v:group>
            <v:group style="position:absolute;left:8340;top:9654;width:1356;height:221" coordorigin="8340,9654" coordsize="1356,221">
              <v:shape style="position:absolute;left:8340;top:9654;width:1356;height:221" coordorigin="8340,9654" coordsize="1356,221" path="m9696,9654l8340,9654,8340,9875,9696,9875,9696,9654e" filled="t" fillcolor="#A09170" stroked="f">
                <v:path arrowok="t"/>
                <v:fill/>
              </v:shape>
            </v:group>
            <v:group style="position:absolute;left:6932;top:9654;width:1388;height:221" coordorigin="6932,9654" coordsize="1388,221">
              <v:shape style="position:absolute;left:6932;top:9654;width:1388;height:221" coordorigin="6932,9654" coordsize="1388,221" path="m8320,9654l6932,9654,6932,9875,8320,9875,8320,9654e" filled="t" fillcolor="#A09170" stroked="f">
                <v:path arrowok="t"/>
                <v:fill/>
              </v:shape>
            </v:group>
            <v:group style="position:absolute;left:5606;top:9654;width:1306;height:221" coordorigin="5606,9654" coordsize="1306,221">
              <v:shape style="position:absolute;left:5606;top:9654;width:1306;height:221" coordorigin="5606,9654" coordsize="1306,221" path="m6912,9654l5706,9654,5649,9674,5613,9728,5606,9778,5610,9801,5648,9854,5708,9875,6912,9875,6912,9654e" filled="t" fillcolor="#A09170" stroked="f">
                <v:path arrowok="t"/>
                <v:fill/>
              </v:shape>
            </v:group>
            <v:group style="position:absolute;left:6912;top:9654;width:20;height:221" coordorigin="6912,9654" coordsize="20,221">
              <v:shape style="position:absolute;left:6912;top:9654;width:20;height:221" coordorigin="6912,9654" coordsize="20,221" path="m6932,9654l6912,9654,6912,9875,6932,9875,6932,9654e" filled="t" fillcolor="#51442C" stroked="f">
                <v:path arrowok="t"/>
                <v:fill/>
              </v:shape>
            </v:group>
            <v:group style="position:absolute;left:8320;top:9654;width:20;height:221" coordorigin="8320,9654" coordsize="20,221">
              <v:shape style="position:absolute;left:8320;top:9654;width:20;height:221" coordorigin="8320,9654" coordsize="20,221" path="m8340,9654l8320,9654,8320,9875,8340,9875,8340,9654e" filled="t" fillcolor="#51442C" stroked="f">
                <v:path arrowok="t"/>
                <v:fill/>
              </v:shape>
            </v:group>
            <v:group style="position:absolute;left:9706;top:9654;width:2;height:221" coordorigin="9706,9654" coordsize="2,221">
              <v:shape style="position:absolute;left:9706;top:9654;width:2;height:221" coordorigin="9706,9654" coordsize="0,221" path="m9706,9654l9706,9875e" filled="f" stroked="t" strokeweight="1.1pt" strokecolor="#51442C">
                <v:path arrowok="t"/>
              </v:shape>
            </v:group>
            <v:group style="position:absolute;left:5607;top:9674;width:203;height:182" coordorigin="5607,9674" coordsize="203,182">
              <v:shape style="position:absolute;left:5607;top:9674;width:203;height:182" coordorigin="5607,9674" coordsize="203,182" path="m5694,9674l5638,9699,5608,9757,5607,9783,5614,9803,5662,9846,5708,9856,5713,9856,5774,9833,5808,9779,5810,9755,5806,9736,5766,9691,5694,9674e" filled="t" fillcolor="#EBBB43" stroked="f">
                <v:path arrowok="t"/>
                <v:fill/>
              </v:shape>
            </v:group>
            <v:group style="position:absolute;left:6596;top:9674;width:203;height:182" coordorigin="6596,9674" coordsize="203,182">
              <v:shape style="position:absolute;left:6596;top:9674;width:203;height:182" coordorigin="6596,9674" coordsize="203,182" path="m6683,9674l6627,9699,6598,9757,6596,9783,6604,9803,6651,9846,6697,9856,6702,9856,6763,9833,6797,9779,6800,9755,6795,9736,6755,9691,6683,9674e" filled="t" fillcolor="#EBBB43" stroked="f">
                <v:path arrowok="t"/>
                <v:fill/>
              </v:shape>
            </v:group>
            <v:group style="position:absolute;left:7437;top:9674;width:203;height:182" coordorigin="7437,9674" coordsize="203,182">
              <v:shape style="position:absolute;left:7437;top:9674;width:203;height:182" coordorigin="7437,9674" coordsize="203,182" path="m7524,9674l7468,9699,7438,9757,7437,9783,7444,9803,7491,9846,7537,9856,7542,9856,7604,9833,7637,9779,7640,9755,7635,9736,7596,9691,7524,9674e" filled="t" fillcolor="#EBBB43" stroked="f">
                <v:path arrowok="t"/>
                <v:fill/>
              </v:shape>
            </v:group>
            <v:group style="position:absolute;left:8459;top:9674;width:203;height:182" coordorigin="8459,9674" coordsize="203,182">
              <v:shape style="position:absolute;left:8459;top:9674;width:203;height:182" coordorigin="8459,9674" coordsize="203,182" path="m8546,9674l8490,9699,8461,9757,8459,9783,8467,9803,8514,9846,8560,9856,8565,9856,8626,9833,8660,9779,8663,9755,8658,9736,8618,9691,8546,9674e" filled="t" fillcolor="#EBBB43" stroked="f">
                <v:path arrowok="t"/>
                <v:fill/>
              </v:shape>
            </v:group>
            <v:group style="position:absolute;left:9213;top:9674;width:203;height:182" coordorigin="9213,9674" coordsize="203,182">
              <v:shape style="position:absolute;left:9213;top:9674;width:203;height:182" coordorigin="9213,9674" coordsize="203,182" path="m9300,9674l9244,9699,9214,9757,9213,9783,9220,9803,9268,9846,9314,9856,9318,9856,9380,9833,9414,9779,9416,9755,9412,9736,9372,9691,9300,9674e" filled="t" fillcolor="#EBBB43" stroked="f">
                <v:path arrowok="t"/>
                <v:fill/>
              </v:shape>
            </v:group>
            <v:group style="position:absolute;left:9368;top:9674;width:203;height:182" coordorigin="9368,9674" coordsize="203,182">
              <v:shape style="position:absolute;left:9368;top:9674;width:203;height:182" coordorigin="9368,9674" coordsize="203,182" path="m9455,9674l9399,9699,9370,9757,9368,9783,9375,9803,9423,9846,9469,9856,9474,9856,9535,9833,9569,9779,9571,9755,9567,9736,9527,9691,9455,9674e" filled="t" fillcolor="#EBBB43" stroked="f">
                <v:path arrowok="t"/>
                <v:fill/>
              </v:shape>
            </v:group>
            <v:group style="position:absolute;left:9831;top:9674;width:203;height:182" coordorigin="9831,9674" coordsize="203,182">
              <v:shape style="position:absolute;left:9831;top:9674;width:203;height:182" coordorigin="9831,9674" coordsize="203,182" path="m9918,9674l9862,9699,9832,9757,9831,9783,9838,9803,9886,9846,9932,9856,9936,9856,9998,9833,10032,9779,10034,9755,10030,9736,9990,9691,9918,9674e" filled="t" fillcolor="#EBBB43" stroked="f">
                <v:path arrowok="t"/>
                <v:fill/>
              </v:shape>
            </v:group>
            <v:group style="position:absolute;left:8253;top:9674;width:203;height:182" coordorigin="8253,9674" coordsize="203,182">
              <v:shape style="position:absolute;left:8253;top:9674;width:203;height:182" coordorigin="8253,9674" coordsize="203,182" path="m8340,9674l8284,9699,8255,9757,8253,9783,8261,9803,8308,9846,8354,9856,8359,9856,8420,9833,8454,9779,8457,9755,8452,9736,8412,9691,8340,9674e" filled="t" fillcolor="#EBBB43" stroked="f">
                <v:path arrowok="t"/>
                <v:fill/>
              </v:shape>
            </v:group>
            <v:group style="position:absolute;left:9716;top:3181;width:1291;height:201" coordorigin="9716,3181" coordsize="1291,201">
              <v:shape style="position:absolute;left:9716;top:3181;width:1291;height:201" coordorigin="9716,3181" coordsize="1291,201" path="m10906,3181l9716,3181,9716,3383,10906,3383,10911,3382,10971,3358,11004,3302,11007,3279,11003,3256,10968,3203,10906,3181e" filled="t" fillcolor="#A09170" stroked="f">
                <v:path arrowok="t"/>
                <v:fill/>
              </v:shape>
            </v:group>
            <v:group style="position:absolute;left:8346;top:3181;width:1350;height:201" coordorigin="8346,3181" coordsize="1350,201">
              <v:shape style="position:absolute;left:8346;top:3181;width:1350;height:201" coordorigin="8346,3181" coordsize="1350,201" path="m9696,3181l8346,3181,8346,3383,9696,3383,9696,3181e" filled="t" fillcolor="#A09170" stroked="f">
                <v:path arrowok="t"/>
                <v:fill/>
              </v:shape>
            </v:group>
            <v:group style="position:absolute;left:6939;top:3181;width:1387;height:201" coordorigin="6939,3181" coordsize="1387,201">
              <v:shape style="position:absolute;left:6939;top:3181;width:1387;height:201" coordorigin="6939,3181" coordsize="1387,201" path="m8326,3181l6939,3181,6939,3383,8326,3383,8326,3181e" filled="t" fillcolor="#A09170" stroked="f">
                <v:path arrowok="t"/>
                <v:fill/>
              </v:shape>
            </v:group>
            <v:group style="position:absolute;left:5506;top:3181;width:1413;height:201" coordorigin="5506,3181" coordsize="1413,201">
              <v:shape style="position:absolute;left:5506;top:3181;width:1413;height:201" coordorigin="5506,3181" coordsize="1413,201" path="m6919,3181l5506,3181,5506,3383,6919,3383,6919,3181e" filled="t" fillcolor="#A09170" stroked="f">
                <v:path arrowok="t"/>
                <v:fill/>
              </v:shape>
            </v:group>
            <v:group style="position:absolute;left:4059;top:3181;width:1427;height:201" coordorigin="4059,3181" coordsize="1427,201">
              <v:shape style="position:absolute;left:4059;top:3181;width:1427;height:201" coordorigin="4059,3181" coordsize="1427,201" path="m5486,3181l4059,3181,4059,3383,5486,3383,5486,3181e" filled="t" fillcolor="#A09170" stroked="f">
                <v:path arrowok="t"/>
                <v:fill/>
              </v:shape>
            </v:group>
            <v:group style="position:absolute;left:2640;top:3181;width:1399;height:201" coordorigin="2640,3181" coordsize="1399,201">
              <v:shape style="position:absolute;left:2640;top:3181;width:1399;height:201" coordorigin="2640,3181" coordsize="1399,201" path="m4039,3181l2640,3181,2641,3383,4039,3383,4039,3181e" filled="t" fillcolor="#A09170" stroked="f">
                <v:path arrowok="t"/>
                <v:fill/>
              </v:shape>
            </v:group>
            <v:group style="position:absolute;left:1875;top:3181;width:745;height:201" coordorigin="1875,3181" coordsize="745,201">
              <v:shape style="position:absolute;left:1875;top:3181;width:745;height:201" coordorigin="1875,3181" coordsize="745,201" path="m2620,3181l1971,3181,1911,3206,1878,3262,1875,3285,1879,3308,1914,3361,1977,3383,2621,3383,2620,3181e" filled="t" fillcolor="#A09170" stroked="f">
                <v:path arrowok="t"/>
                <v:fill/>
              </v:shape>
            </v:group>
            <v:group style="position:absolute;left:2620;top:3181;width:20;height:201" coordorigin="2620,3181" coordsize="20,201">
              <v:shape style="position:absolute;left:2620;top:3181;width:20;height:201" coordorigin="2620,3181" coordsize="20,201" path="m2640,3181l2620,3181,2621,3383,2641,3383,2640,3181e" filled="t" fillcolor="#51442C" stroked="f">
                <v:path arrowok="t"/>
                <v:fill/>
              </v:shape>
            </v:group>
            <v:group style="position:absolute;left:4049;top:3181;width:2;height:201" coordorigin="4049,3181" coordsize="2,201">
              <v:shape style="position:absolute;left:4049;top:3181;width:2;height:201" coordorigin="4049,3181" coordsize="0,201" path="m4049,3181l4049,3383e" filled="f" stroked="t" strokeweight="1.1pt" strokecolor="#51442C">
                <v:path arrowok="t"/>
              </v:shape>
            </v:group>
            <v:group style="position:absolute;left:5496;top:3181;width:2;height:201" coordorigin="5496,3181" coordsize="2,201">
              <v:shape style="position:absolute;left:5496;top:3181;width:2;height:201" coordorigin="5496,3181" coordsize="0,201" path="m5496,3181l5496,3383e" filled="f" stroked="t" strokeweight="1.104pt" strokecolor="#51442C">
                <v:path arrowok="t"/>
              </v:shape>
            </v:group>
            <v:group style="position:absolute;left:6919;top:3181;width:20;height:201" coordorigin="6919,3181" coordsize="20,201">
              <v:shape style="position:absolute;left:6919;top:3181;width:20;height:201" coordorigin="6919,3181" coordsize="20,201" path="m6939,3181l6919,3181,6919,3383,6939,3383,6939,3181e" filled="t" fillcolor="#51442C" stroked="f">
                <v:path arrowok="t"/>
                <v:fill/>
              </v:shape>
            </v:group>
            <v:group style="position:absolute;left:8326;top:3181;width:20;height:201" coordorigin="8326,3181" coordsize="20,201">
              <v:shape style="position:absolute;left:8326;top:3181;width:20;height:201" coordorigin="8326,3181" coordsize="20,201" path="m8346,3181l8326,3181,8326,3383,8346,3383,8346,3181e" filled="t" fillcolor="#51442C" stroked="f">
                <v:path arrowok="t"/>
                <v:fill/>
              </v:shape>
            </v:group>
            <v:group style="position:absolute;left:9706;top:3181;width:2;height:201" coordorigin="9706,3181" coordsize="2,201">
              <v:shape style="position:absolute;left:9706;top:3181;width:2;height:201" coordorigin="9706,3181" coordsize="0,201" path="m9706,3181l9706,3383e" filled="f" stroked="t" strokeweight="1.1pt" strokecolor="#51442C">
                <v:path arrowok="t"/>
              </v:shape>
            </v:group>
            <v:group style="position:absolute;left:1889;top:3191;width:203;height:182" coordorigin="1889,3191" coordsize="203,182">
              <v:shape style="position:absolute;left:1889;top:3191;width:203;height:182" coordorigin="1889,3191" coordsize="203,182" path="m1976,3191l1920,3217,1890,3275,1889,3301,1896,3321,1944,3364,1990,3373,1994,3373,2056,3351,2090,3297,2092,3273,2088,3254,2048,3209,1976,3191e" filled="t" fillcolor="#EBBB43" stroked="f">
                <v:path arrowok="t"/>
                <v:fill/>
              </v:shape>
            </v:group>
            <v:group style="position:absolute;left:8596;top:3191;width:203;height:182" coordorigin="8596,3191" coordsize="203,182">
              <v:shape style="position:absolute;left:8596;top:3191;width:203;height:182" coordorigin="8596,3191" coordsize="203,182" path="m8683,3191l8627,3217,8598,3275,8596,3301,8604,3321,8651,3364,8697,3373,8702,3373,8763,3351,8797,3297,8800,3273,8795,3254,8755,3209,8683,3191e" filled="t" fillcolor="#EBBB43" stroked="f">
                <v:path arrowok="t"/>
                <v:fill/>
              </v:shape>
            </v:group>
            <v:group style="position:absolute;left:8711;top:3191;width:203;height:182" coordorigin="8711,3191" coordsize="203,182">
              <v:shape style="position:absolute;left:8711;top:3191;width:203;height:182" coordorigin="8711,3191" coordsize="203,182" path="m8798,3191l8742,3217,8712,3275,8711,3301,8718,3321,8766,3364,8812,3373,8817,3373,8878,3351,8912,3297,8914,3273,8910,3254,8870,3209,8798,3191e" filled="t" fillcolor="#EBBB43" stroked="f">
                <v:path arrowok="t"/>
                <v:fill/>
              </v:shape>
            </v:group>
            <v:group style="position:absolute;left:8932;top:3191;width:203;height:182" coordorigin="8932,3191" coordsize="203,182">
              <v:shape style="position:absolute;left:8932;top:3191;width:203;height:182" coordorigin="8932,3191" coordsize="203,182" path="m9019,3191l8963,3217,8933,3275,8932,3301,8939,3321,8987,3364,9033,3373,9038,3373,9099,3351,9133,3297,9135,3273,9131,3254,9091,3209,9019,3191e" filled="t" fillcolor="#EBBB43" stroked="f">
                <v:path arrowok="t"/>
                <v:fill/>
              </v:shape>
            </v:group>
            <v:group style="position:absolute;left:10785;top:3191;width:203;height:182" coordorigin="10785,3191" coordsize="203,182">
              <v:shape style="position:absolute;left:10785;top:3191;width:203;height:182" coordorigin="10785,3191" coordsize="203,182" path="m10872,3191l10816,3217,10787,3275,10785,3301,10793,3321,10840,3364,10886,3373,10891,3373,10952,3351,10986,3297,10989,3273,10984,3254,10944,3209,10872,3191e" filled="t" fillcolor="#EBBB43" stroked="f">
                <v:path arrowok="t"/>
                <v:fill/>
              </v:shape>
            </v:group>
            <v:group style="position:absolute;left:8215;top:3191;width:203;height:182" coordorigin="8215,3191" coordsize="203,182">
              <v:shape style="position:absolute;left:8215;top:3191;width:203;height:182" coordorigin="8215,3191" coordsize="203,182" path="m8302,3191l8246,3217,8217,3275,8215,3301,8223,3321,8270,3364,8316,3373,8321,3373,8383,3351,8416,3297,8419,3273,8414,3254,8375,3209,8302,3191e" filled="t" fillcolor="#EBBB43" stroked="f">
                <v:path arrowok="t"/>
                <v:fill/>
              </v:shape>
            </v:group>
            <v:group style="position:absolute;left:1160;top:2063;width:9921;height:333" coordorigin="1160,2063" coordsize="9921,333">
              <v:shape style="position:absolute;left:1160;top:2063;width:9921;height:333" coordorigin="1160,2063" coordsize="9921,333" path="m10914,2063l1315,2063,1254,2079,1205,2117,1172,2175,1160,2247,1164,2270,1192,2329,1240,2372,1303,2394,1326,2396,10932,2395,10996,2375,11045,2333,11075,2274,11081,2229,11080,2211,11060,2148,11018,2099,10959,2069,10914,2063e" filled="t" fillcolor="#6E1829" stroked="f">
                <v:path arrowok="t"/>
                <v:fill/>
              </v:shape>
              <v:shape style="position:absolute;left:5541;top:9170;width:4290;height:205" type="#_x0000_t75">
                <v:imagedata r:id="rId150" o:title=""/>
              </v:shape>
            </v:group>
            <w10:wrap type="none"/>
          </v:group>
        </w:pict>
      </w:r>
      <w:r>
        <w:rPr>
          <w:sz w:val="11"/>
          <w:szCs w:val="11"/>
        </w:rPr>
      </w:r>
    </w:p>
    <w:p>
      <w:pPr>
        <w:spacing w:before="0" w:after="0" w:line="248" w:lineRule="exact"/>
        <w:ind w:left="2205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TIMELINE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6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OF</w:t>
      </w:r>
      <w:r>
        <w:rPr>
          <w:rFonts w:ascii="Arial" w:hAnsi="Arial" w:cs="Arial" w:eastAsia="Arial"/>
          <w:sz w:val="22"/>
          <w:szCs w:val="22"/>
          <w:color w:val="231F20"/>
          <w:spacing w:val="-1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APT1</w:t>
      </w:r>
      <w:r>
        <w:rPr>
          <w:rFonts w:ascii="Arial" w:hAnsi="Arial" w:cs="Arial" w:eastAsia="Arial"/>
          <w:sz w:val="22"/>
          <w:szCs w:val="22"/>
          <w:color w:val="231F20"/>
          <w:spacing w:val="17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COMPROMISES</w:t>
      </w:r>
      <w:r>
        <w:rPr>
          <w:rFonts w:ascii="Arial" w:hAnsi="Arial" w:cs="Arial" w:eastAsia="Arial"/>
          <w:sz w:val="22"/>
          <w:szCs w:val="22"/>
          <w:color w:val="231F20"/>
          <w:spacing w:val="11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BY</w:t>
      </w:r>
      <w:r>
        <w:rPr>
          <w:rFonts w:ascii="Arial" w:hAnsi="Arial" w:cs="Arial" w:eastAsia="Arial"/>
          <w:sz w:val="22"/>
          <w:szCs w:val="22"/>
          <w:color w:val="231F20"/>
          <w:spacing w:val="-1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INDUST</w:t>
      </w:r>
      <w:r>
        <w:rPr>
          <w:rFonts w:ascii="Arial" w:hAnsi="Arial" w:cs="Arial" w:eastAsia="Arial"/>
          <w:sz w:val="22"/>
          <w:szCs w:val="22"/>
          <w:color w:val="231F20"/>
          <w:spacing w:val="-4"/>
          <w:w w:val="92"/>
          <w:b/>
          <w:bCs/>
          <w:position w:val="-1"/>
        </w:rPr>
        <w:t>R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2"/>
          <w:b/>
          <w:bCs/>
          <w:position w:val="-1"/>
        </w:rPr>
        <w:t>Y</w:t>
      </w:r>
      <w:r>
        <w:rPr>
          <w:rFonts w:ascii="Arial" w:hAnsi="Arial" w:cs="Arial" w:eastAsia="Arial"/>
          <w:sz w:val="22"/>
          <w:szCs w:val="22"/>
          <w:color w:val="231F20"/>
          <w:spacing w:val="36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100"/>
          <w:b/>
          <w:bCs/>
          <w:position w:val="-1"/>
        </w:rPr>
        <w:t>SECTOR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785" w:right="-20"/>
        <w:jc w:val="left"/>
        <w:tabs>
          <w:tab w:pos="2160" w:val="left"/>
          <w:tab w:pos="3560" w:val="left"/>
          <w:tab w:pos="5000" w:val="left"/>
          <w:tab w:pos="6420" w:val="left"/>
          <w:tab w:pos="7800" w:val="left"/>
          <w:tab w:pos="916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2006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2007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2008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2009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2010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2011</w:t>
      </w:r>
      <w:r>
        <w:rPr>
          <w:rFonts w:ascii="Arial" w:hAnsi="Arial" w:cs="Arial" w:eastAsia="Arial"/>
          <w:sz w:val="18"/>
          <w:szCs w:val="18"/>
          <w:color w:val="FFFFFF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9"/>
          <w:position w:val="-1"/>
        </w:rPr>
        <w:t>2012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308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Information</w:t>
      </w:r>
      <w:r>
        <w:rPr>
          <w:rFonts w:ascii="Arial" w:hAnsi="Arial" w:cs="Arial" w:eastAsia="Arial"/>
          <w:sz w:val="18"/>
          <w:szCs w:val="18"/>
          <w:color w:val="FFFFFF"/>
          <w:spacing w:val="1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T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echnology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03" w:lineRule="exact"/>
        <w:ind w:left="98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T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ransportation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03" w:lineRule="exact"/>
        <w:ind w:left="1222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High-</w:t>
      </w:r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T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ech</w:t>
      </w:r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Electronics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03" w:lineRule="exact"/>
        <w:ind w:left="834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Financial</w:t>
      </w:r>
      <w:r>
        <w:rPr>
          <w:rFonts w:ascii="Arial" w:hAnsi="Arial" w:cs="Arial" w:eastAsia="Arial"/>
          <w:sz w:val="18"/>
          <w:szCs w:val="18"/>
          <w:color w:val="FFFFFF"/>
          <w:spacing w:val="5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Services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1708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Navigation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151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Legal</w:t>
      </w:r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Services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1774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96"/>
          <w:position w:val="-1"/>
        </w:rPr>
        <w:t>Engineering</w:t>
      </w:r>
      <w:r>
        <w:rPr>
          <w:rFonts w:ascii="Arial" w:hAnsi="Arial" w:cs="Arial" w:eastAsia="Arial"/>
          <w:sz w:val="18"/>
          <w:szCs w:val="18"/>
          <w:color w:val="FFFFFF"/>
          <w:spacing w:val="7"/>
          <w:w w:val="96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Services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769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Media,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97"/>
          <w:position w:val="-1"/>
        </w:rPr>
        <w:t>Advertising</w:t>
      </w:r>
      <w:r>
        <w:rPr>
          <w:rFonts w:ascii="Arial" w:hAnsi="Arial" w:cs="Arial" w:eastAsia="Arial"/>
          <w:sz w:val="18"/>
          <w:szCs w:val="18"/>
          <w:color w:val="FFFFFF"/>
          <w:spacing w:val="6"/>
          <w:w w:val="97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Entertainment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03" w:lineRule="exact"/>
        <w:ind w:left="2162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92"/>
          <w:position w:val="-1"/>
        </w:rPr>
        <w:t>Food</w:t>
      </w:r>
      <w:r>
        <w:rPr>
          <w:rFonts w:ascii="Arial" w:hAnsi="Arial" w:cs="Arial" w:eastAsia="Arial"/>
          <w:sz w:val="18"/>
          <w:szCs w:val="18"/>
          <w:color w:val="FFFFFF"/>
          <w:spacing w:val="9"/>
          <w:w w:val="92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Agriculture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03" w:lineRule="exact"/>
        <w:ind w:left="1174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Satellites</w:t>
      </w:r>
      <w:r>
        <w:rPr>
          <w:rFonts w:ascii="Arial" w:hAnsi="Arial" w:cs="Arial" w:eastAsia="Arial"/>
          <w:sz w:val="18"/>
          <w:szCs w:val="18"/>
          <w:color w:val="FFFFFF"/>
          <w:spacing w:val="-2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-17"/>
          <w:w w:val="100"/>
          <w:position w:val="-1"/>
        </w:rPr>
        <w:t>T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elecommunications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03" w:lineRule="exact"/>
        <w:ind w:left="315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Chemicals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03" w:lineRule="exact"/>
        <w:ind w:left="3825" w:right="5858"/>
        <w:jc w:val="center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92"/>
          <w:position w:val="-1"/>
        </w:rPr>
        <w:t>Energy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239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International</w:t>
      </w:r>
      <w:r>
        <w:rPr>
          <w:rFonts w:ascii="Arial" w:hAnsi="Arial" w:cs="Arial" w:eastAsia="Arial"/>
          <w:sz w:val="18"/>
          <w:szCs w:val="18"/>
          <w:color w:val="FFFFFF"/>
          <w:spacing w:val="5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Organizations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7" w:after="0" w:line="203" w:lineRule="exact"/>
        <w:ind w:left="1814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Scientific</w:t>
      </w:r>
      <w:r>
        <w:rPr>
          <w:rFonts w:ascii="Arial" w:hAnsi="Arial" w:cs="Arial" w:eastAsia="Arial"/>
          <w:sz w:val="18"/>
          <w:szCs w:val="18"/>
          <w:color w:val="FFFFFF"/>
          <w:spacing w:val="34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93"/>
          <w:position w:val="-1"/>
        </w:rPr>
        <w:t>Research</w:t>
      </w:r>
      <w:r>
        <w:rPr>
          <w:rFonts w:ascii="Arial" w:hAnsi="Arial" w:cs="Arial" w:eastAsia="Arial"/>
          <w:sz w:val="18"/>
          <w:szCs w:val="18"/>
          <w:color w:val="FFFFFF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Consulting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03" w:lineRule="exact"/>
        <w:ind w:left="290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Public</w:t>
      </w:r>
      <w:r>
        <w:rPr>
          <w:rFonts w:ascii="Arial" w:hAnsi="Arial" w:cs="Arial" w:eastAsia="Arial"/>
          <w:sz w:val="18"/>
          <w:szCs w:val="18"/>
          <w:color w:val="FFFFFF"/>
          <w:spacing w:val="15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Administration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2486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97"/>
          <w:position w:val="-1"/>
        </w:rPr>
        <w:t>Construction</w:t>
      </w:r>
      <w:r>
        <w:rPr>
          <w:rFonts w:ascii="Arial" w:hAnsi="Arial" w:cs="Arial" w:eastAsia="Arial"/>
          <w:sz w:val="18"/>
          <w:szCs w:val="18"/>
          <w:color w:val="FFFFFF"/>
          <w:spacing w:val="6"/>
          <w:w w:val="97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Manufacturing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03" w:lineRule="exact"/>
        <w:ind w:left="4254" w:right="5159"/>
        <w:jc w:val="center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92"/>
          <w:position w:val="-1"/>
        </w:rPr>
        <w:t>Aerospace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635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</w:rPr>
        <w:t>Education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3" w:lineRule="exact"/>
        <w:ind w:left="6342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Healthcare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3" w:lineRule="exact"/>
        <w:ind w:left="61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Metals</w:t>
      </w:r>
      <w:r>
        <w:rPr>
          <w:rFonts w:ascii="Arial" w:hAnsi="Arial" w:cs="Arial" w:eastAsia="Arial"/>
          <w:sz w:val="18"/>
          <w:szCs w:val="18"/>
          <w:color w:val="FFFFFF"/>
          <w:spacing w:val="-6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8"/>
          <w:szCs w:val="18"/>
          <w:color w:val="FFFFFF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1"/>
          <w:position w:val="-1"/>
        </w:rPr>
        <w:t>Mining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60" w:lineRule="atLeast"/>
        <w:ind w:left="100" w:right="4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12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imeframe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6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106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cyber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espionage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operations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against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organizations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by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industr</w:t>
      </w:r>
      <w:r>
        <w:rPr>
          <w:rFonts w:ascii="Arial" w:hAnsi="Arial" w:cs="Arial" w:eastAsia="Arial"/>
          <w:sz w:val="20"/>
          <w:szCs w:val="20"/>
          <w:color w:val="233443"/>
          <w:spacing w:val="-13"/>
          <w:w w:val="88"/>
          <w:b/>
          <w:bCs/>
        </w:rPr>
        <w:t>y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.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he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dots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within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each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bar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represent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earliest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known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date</w:t>
      </w:r>
      <w:r>
        <w:rPr>
          <w:rFonts w:ascii="Arial" w:hAnsi="Arial" w:cs="Arial" w:eastAsia="Arial"/>
          <w:sz w:val="20"/>
          <w:szCs w:val="20"/>
          <w:color w:val="233443"/>
          <w:spacing w:val="2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3443"/>
          <w:spacing w:val="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which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compromised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new</w:t>
      </w:r>
      <w:r>
        <w:rPr>
          <w:rFonts w:ascii="Arial" w:hAnsi="Arial" w:cs="Arial" w:eastAsia="Arial"/>
          <w:sz w:val="20"/>
          <w:szCs w:val="20"/>
          <w:color w:val="233443"/>
          <w:spacing w:val="7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organization</w:t>
      </w:r>
      <w:r>
        <w:rPr>
          <w:rFonts w:ascii="Arial" w:hAnsi="Arial" w:cs="Arial" w:eastAsia="Arial"/>
          <w:sz w:val="20"/>
          <w:szCs w:val="20"/>
          <w:color w:val="233443"/>
          <w:spacing w:val="-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within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industr</w:t>
      </w:r>
      <w:r>
        <w:rPr>
          <w:rFonts w:ascii="Arial" w:hAnsi="Arial" w:cs="Arial" w:eastAsia="Arial"/>
          <w:sz w:val="20"/>
          <w:szCs w:val="20"/>
          <w:color w:val="233443"/>
          <w:spacing w:val="-15"/>
          <w:w w:val="100"/>
          <w:b/>
          <w:bCs/>
        </w:rPr>
        <w:t>y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23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51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147"/>
          <w:pgSz w:w="12240" w:h="15840"/>
        </w:sectPr>
      </w:pPr>
      <w:rPr/>
    </w:p>
    <w:p>
      <w:pPr>
        <w:spacing w:before="66" w:after="0" w:line="260" w:lineRule="atLeast"/>
        <w:ind w:left="100" w:right="712"/>
        <w:jc w:val="left"/>
        <w:rPr>
          <w:rFonts w:ascii="Arial" w:hAnsi="Arial" w:cs="Arial" w:eastAsia="Arial"/>
          <w:sz w:val="11"/>
          <w:szCs w:val="11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10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522;width:10080;height:2" coordorigin="1080,10522" coordsize="10080,2">
              <v:shape style="position:absolute;left:1080;top:10522;width:10080;height:2" coordorigin="1080,10522" coordsize="10080,0" path="m1080,10522l11160,10522e" filled="f" stroked="t" strokeweight=".25pt" strokecolor="#233443">
                <v:path arrowok="t"/>
              </v:shape>
            </v:group>
            <v:group style="position:absolute;left:5180;top:9549;width:4963;height:2" coordorigin="5180,9549" coordsize="4963,2">
              <v:shape style="position:absolute;left:5180;top:9549;width:4963;height:2" coordorigin="5180,9549" coordsize="4963,0" path="m5180,9549l10143,9549e" filled="f" stroked="t" strokeweight="1pt" strokecolor="#231F20">
                <v:path arrowok="t"/>
              </v:shape>
            </v:group>
            <v:group style="position:absolute;left:5180;top:9373;width:2;height:177" coordorigin="5180,9373" coordsize="2,177">
              <v:shape style="position:absolute;left:5180;top:9373;width:2;height:177" coordorigin="5180,9373" coordsize="0,177" path="m5180,9549l5180,9373e" filled="f" stroked="t" strokeweight="1pt" strokecolor="#231F20">
                <v:path arrowok="t"/>
              </v:shape>
            </v:group>
            <v:group style="position:absolute;left:6421;top:9373;width:2;height:177" coordorigin="6421,9373" coordsize="2,177">
              <v:shape style="position:absolute;left:6421;top:9373;width:2;height:177" coordorigin="6421,9373" coordsize="0,177" path="m6421,9549l6421,9373e" filled="f" stroked="t" strokeweight="1pt" strokecolor="#231F20">
                <v:path arrowok="t"/>
              </v:shape>
            </v:group>
            <v:group style="position:absolute;left:7662;top:9373;width:2;height:177" coordorigin="7662,9373" coordsize="2,177">
              <v:shape style="position:absolute;left:7662;top:9373;width:2;height:177" coordorigin="7662,9373" coordsize="0,177" path="m7662,9549l7662,9373e" filled="f" stroked="t" strokeweight="1pt" strokecolor="#231F20">
                <v:path arrowok="t"/>
              </v:shape>
            </v:group>
            <v:group style="position:absolute;left:8902;top:9373;width:2;height:177" coordorigin="8902,9373" coordsize="2,177">
              <v:shape style="position:absolute;left:8902;top:9373;width:2;height:177" coordorigin="8902,9373" coordsize="0,177" path="m8902,9549l8902,9373e" filled="f" stroked="t" strokeweight="1pt" strokecolor="#231F20">
                <v:path arrowok="t"/>
              </v:shape>
            </v:group>
            <v:group style="position:absolute;left:10143;top:9373;width:2;height:177" coordorigin="10143,9373" coordsize="2,177">
              <v:shape style="position:absolute;left:10143;top:9373;width:2;height:177" coordorigin="10143,9373" coordsize="0,177" path="m10143,9549l10143,9373e" filled="f" stroked="t" strokeweight="1pt" strokecolor="#231F20">
                <v:path arrowok="t"/>
              </v:shape>
            </v:group>
            <v:group style="position:absolute;left:5180;top:3145;width:4963;height:2" coordorigin="5180,3145" coordsize="4963,2">
              <v:shape style="position:absolute;left:5180;top:3145;width:4963;height:2" coordorigin="5180,3145" coordsize="4963,0" path="m5180,3145l10143,3145e" filled="f" stroked="t" strokeweight="1pt" strokecolor="#231F20">
                <v:path arrowok="t"/>
              </v:shape>
            </v:group>
            <v:group style="position:absolute;left:5180;top:3145;width:2;height:177" coordorigin="5180,3145" coordsize="2,177">
              <v:shape style="position:absolute;left:5180;top:3145;width:2;height:177" coordorigin="5180,3145" coordsize="0,177" path="m5180,3145l5180,3321e" filled="f" stroked="t" strokeweight="1pt" strokecolor="#231F20">
                <v:path arrowok="t"/>
              </v:shape>
            </v:group>
            <v:group style="position:absolute;left:6421;top:3145;width:2;height:177" coordorigin="6421,3145" coordsize="2,177">
              <v:shape style="position:absolute;left:6421;top:3145;width:2;height:177" coordorigin="6421,3145" coordsize="0,177" path="m6421,3145l6421,3321e" filled="f" stroked="t" strokeweight="1pt" strokecolor="#231F20">
                <v:path arrowok="t"/>
              </v:shape>
            </v:group>
            <v:group style="position:absolute;left:7662;top:3145;width:2;height:177" coordorigin="7662,3145" coordsize="2,177">
              <v:shape style="position:absolute;left:7662;top:3145;width:2;height:177" coordorigin="7662,3145" coordsize="0,177" path="m7662,3145l7662,3321e" filled="f" stroked="t" strokeweight="1pt" strokecolor="#231F20">
                <v:path arrowok="t"/>
              </v:shape>
            </v:group>
            <v:group style="position:absolute;left:8902;top:3145;width:2;height:177" coordorigin="8902,3145" coordsize="2,177">
              <v:shape style="position:absolute;left:8902;top:3145;width:2;height:177" coordorigin="8902,3145" coordsize="0,177" path="m8902,3145l8902,3321e" filled="f" stroked="t" strokeweight="1pt" strokecolor="#231F20">
                <v:path arrowok="t"/>
              </v:shape>
            </v:group>
            <v:group style="position:absolute;left:10143;top:3145;width:2;height:177" coordorigin="10143,3145" coordsize="2,177">
              <v:shape style="position:absolute;left:10143;top:3145;width:2;height:177" coordorigin="10143,3145" coordsize="0,177" path="m10143,3145l10143,3321e" filled="f" stroked="t" strokeweight="1pt" strokecolor="#231F20">
                <v:path arrowok="t"/>
              </v:shape>
            </v:group>
            <v:group style="position:absolute;left:5180;top:8894;width:248;height:254" coordorigin="5180,8894" coordsize="248,254">
              <v:shape style="position:absolute;left:5180;top:8894;width:248;height:254" coordorigin="5180,8894" coordsize="248,254" path="m5180,8894l5428,8894,5428,9149,5180,9149,5180,8894e" filled="t" fillcolor="#830A2C" stroked="f">
                <v:path arrowok="t"/>
                <v:fill/>
              </v:shape>
            </v:group>
            <v:group style="position:absolute;left:5180;top:8894;width:248;height:254" coordorigin="5180,8894" coordsize="248,254">
              <v:shape style="position:absolute;left:5180;top:8894;width:248;height:254" coordorigin="5180,8894" coordsize="248,254" path="m5180,8894l5428,8894,5428,9149,5180,9149,5180,8894xe" filled="f" stroked="t" strokeweight=".5pt" strokecolor="#231F20">
                <v:path arrowok="t"/>
              </v:shape>
            </v:group>
            <v:group style="position:absolute;left:5180;top:8612;width:372;height:254" coordorigin="5180,8612" coordsize="372,254">
              <v:shape style="position:absolute;left:5180;top:8612;width:372;height:254" coordorigin="5180,8612" coordsize="372,254" path="m5180,8612l5552,8612,5552,8866,5180,8866,5180,8612e" filled="t" fillcolor="#830A2C" stroked="f">
                <v:path arrowok="t"/>
                <v:fill/>
              </v:shape>
            </v:group>
            <v:group style="position:absolute;left:5180;top:8612;width:372;height:254" coordorigin="5180,8612" coordsize="372,254">
              <v:shape style="position:absolute;left:5180;top:8612;width:372;height:254" coordorigin="5180,8612" coordsize="372,254" path="m5180,8612l5552,8612,5552,8866,5180,8866,5180,8612xe" filled="f" stroked="t" strokeweight=".5pt" strokecolor="#231F20">
                <v:path arrowok="t"/>
              </v:shape>
            </v:group>
            <v:group style="position:absolute;left:5180;top:8329;width:744;height:254" coordorigin="5180,8329" coordsize="744,254">
              <v:shape style="position:absolute;left:5180;top:8329;width:744;height:254" coordorigin="5180,8329" coordsize="744,254" path="m5180,8329l5925,8329,5925,8584,5180,8584,5180,8329e" filled="t" fillcolor="#830A2C" stroked="f">
                <v:path arrowok="t"/>
                <v:fill/>
              </v:shape>
            </v:group>
            <v:group style="position:absolute;left:5180;top:8329;width:744;height:254" coordorigin="5180,8329" coordsize="744,254">
              <v:shape style="position:absolute;left:5180;top:8329;width:744;height:254" coordorigin="5180,8329" coordsize="744,254" path="m5180,8329l5925,8329,5925,8584,5180,8584,5180,8329xe" filled="f" stroked="t" strokeweight=".5pt" strokecolor="#231F20">
                <v:path arrowok="t"/>
              </v:shape>
            </v:group>
            <v:group style="position:absolute;left:5180;top:8047;width:744;height:254" coordorigin="5180,8047" coordsize="744,254">
              <v:shape style="position:absolute;left:5180;top:8047;width:744;height:254" coordorigin="5180,8047" coordsize="744,254" path="m5180,8047l5925,8047,5925,8301,5180,8301,5180,8047e" filled="t" fillcolor="#830A2C" stroked="f">
                <v:path arrowok="t"/>
                <v:fill/>
              </v:shape>
            </v:group>
            <v:group style="position:absolute;left:5180;top:8047;width:744;height:254" coordorigin="5180,8047" coordsize="744,254">
              <v:shape style="position:absolute;left:5180;top:8047;width:744;height:254" coordorigin="5180,8047" coordsize="744,254" path="m5180,8047l5925,8047,5925,8301,5180,8301,5180,8047xe" filled="f" stroked="t" strokeweight=".5pt" strokecolor="#231F20">
                <v:path arrowok="t"/>
              </v:shape>
            </v:group>
            <v:group style="position:absolute;left:5180;top:7764;width:744;height:254" coordorigin="5180,7764" coordsize="744,254">
              <v:shape style="position:absolute;left:5180;top:7764;width:744;height:254" coordorigin="5180,7764" coordsize="744,254" path="m5180,7764l5925,7764,5925,8018,5180,8018,5180,7764e" filled="t" fillcolor="#830A2C" stroked="f">
                <v:path arrowok="t"/>
                <v:fill/>
              </v:shape>
            </v:group>
            <v:group style="position:absolute;left:5180;top:7764;width:744;height:254" coordorigin="5180,7764" coordsize="744,254">
              <v:shape style="position:absolute;left:5180;top:7764;width:744;height:254" coordorigin="5180,7764" coordsize="744,254" path="m5180,7764l5925,7764,5925,8018,5180,8018,5180,7764xe" filled="f" stroked="t" strokeweight=".5pt" strokecolor="#231F20">
                <v:path arrowok="t"/>
              </v:shape>
            </v:group>
            <v:group style="position:absolute;left:5180;top:7482;width:744;height:254" coordorigin="5180,7482" coordsize="744,254">
              <v:shape style="position:absolute;left:5180;top:7482;width:744;height:254" coordorigin="5180,7482" coordsize="744,254" path="m5180,7482l5925,7482,5925,7736,5180,7736,5180,7482e" filled="t" fillcolor="#830A2C" stroked="f">
                <v:path arrowok="t"/>
                <v:fill/>
              </v:shape>
            </v:group>
            <v:group style="position:absolute;left:5180;top:7482;width:744;height:254" coordorigin="5180,7482" coordsize="744,254">
              <v:shape style="position:absolute;left:5180;top:7482;width:744;height:254" coordorigin="5180,7482" coordsize="744,254" path="m5180,7482l5925,7482,5925,7736,5180,7736,5180,7482xe" filled="f" stroked="t" strokeweight=".5pt" strokecolor="#231F20">
                <v:path arrowok="t"/>
              </v:shape>
            </v:group>
            <v:group style="position:absolute;left:5180;top:7199;width:1241;height:254" coordorigin="5180,7199" coordsize="1241,254">
              <v:shape style="position:absolute;left:5180;top:7199;width:1241;height:254" coordorigin="5180,7199" coordsize="1241,254" path="m5180,7199l6421,7199,6421,7453,5180,7453,5180,7199e" filled="t" fillcolor="#830A2C" stroked="f">
                <v:path arrowok="t"/>
                <v:fill/>
              </v:shape>
            </v:group>
            <v:group style="position:absolute;left:5180;top:7199;width:1241;height:254" coordorigin="5180,7199" coordsize="1241,254">
              <v:shape style="position:absolute;left:5180;top:7199;width:1241;height:254" coordorigin="5180,7199" coordsize="1241,254" path="m5180,7199l6421,7199,6421,7453,5180,7453,5180,7199xe" filled="f" stroked="t" strokeweight=".5pt" strokecolor="#231F20">
                <v:path arrowok="t"/>
              </v:shape>
            </v:group>
            <v:group style="position:absolute;left:5180;top:6916;width:1241;height:254" coordorigin="5180,6916" coordsize="1241,254">
              <v:shape style="position:absolute;left:5180;top:6916;width:1241;height:254" coordorigin="5180,6916" coordsize="1241,254" path="m5180,6916l6421,6916,6421,7171,5180,7171,5180,6916e" filled="t" fillcolor="#830A2C" stroked="f">
                <v:path arrowok="t"/>
                <v:fill/>
              </v:shape>
            </v:group>
            <v:group style="position:absolute;left:5180;top:6916;width:1241;height:254" coordorigin="5180,6916" coordsize="1241,254">
              <v:shape style="position:absolute;left:5180;top:6916;width:1241;height:254" coordorigin="5180,6916" coordsize="1241,254" path="m5180,6916l6421,6916,6421,7171,5180,7171,5180,6916xe" filled="f" stroked="t" strokeweight=".5pt" strokecolor="#231F20">
                <v:path arrowok="t"/>
              </v:shape>
            </v:group>
            <v:group style="position:absolute;left:5180;top:6634;width:1241;height:254" coordorigin="5180,6634" coordsize="1241,254">
              <v:shape style="position:absolute;left:5180;top:6634;width:1241;height:254" coordorigin="5180,6634" coordsize="1241,254" path="m5180,6634l6421,6634,6421,6888,5180,6888,5180,6634e" filled="t" fillcolor="#830A2C" stroked="f">
                <v:path arrowok="t"/>
                <v:fill/>
              </v:shape>
            </v:group>
            <v:group style="position:absolute;left:5180;top:6634;width:1241;height:254" coordorigin="5180,6634" coordsize="1241,254">
              <v:shape style="position:absolute;left:5180;top:6634;width:1241;height:254" coordorigin="5180,6634" coordsize="1241,254" path="m5180,6634l6421,6634,6421,6888,5180,6888,5180,6634xe" filled="f" stroked="t" strokeweight=".5pt" strokecolor="#231F20">
                <v:path arrowok="t"/>
              </v:shape>
            </v:group>
            <v:group style="position:absolute;left:5180;top:6357;width:1489;height:254" coordorigin="5180,6357" coordsize="1489,254">
              <v:shape style="position:absolute;left:5180;top:6357;width:1489;height:254" coordorigin="5180,6357" coordsize="1489,254" path="m5180,6357l6669,6357,6669,6611,5180,6611,5180,6357e" filled="t" fillcolor="#830A2C" stroked="f">
                <v:path arrowok="t"/>
                <v:fill/>
              </v:shape>
            </v:group>
            <v:group style="position:absolute;left:5180;top:6357;width:1489;height:254" coordorigin="5180,6357" coordsize="1489,254">
              <v:shape style="position:absolute;left:5180;top:6357;width:1489;height:254" coordorigin="5180,6357" coordsize="1489,254" path="m5180,6357l6669,6357,6669,6611,5180,6611,5180,6357xe" filled="f" stroked="t" strokeweight=".5pt" strokecolor="#231F20">
                <v:path arrowok="t"/>
              </v:shape>
            </v:group>
            <v:group style="position:absolute;left:5180;top:6074;width:1489;height:254" coordorigin="5180,6074" coordsize="1489,254">
              <v:shape style="position:absolute;left:5180;top:6074;width:1489;height:254" coordorigin="5180,6074" coordsize="1489,254" path="m5180,6074l6669,6074,6669,6329,5180,6329,5180,6074e" filled="t" fillcolor="#830A2C" stroked="f">
                <v:path arrowok="t"/>
                <v:fill/>
              </v:shape>
            </v:group>
            <v:group style="position:absolute;left:5180;top:6074;width:1489;height:254" coordorigin="5180,6074" coordsize="1489,254">
              <v:shape style="position:absolute;left:5180;top:6074;width:1489;height:254" coordorigin="5180,6074" coordsize="1489,254" path="m5180,6074l6669,6074,6669,6329,5180,6329,5180,6074xe" filled="f" stroked="t" strokeweight=".5pt" strokecolor="#231F20">
                <v:path arrowok="t"/>
              </v:shape>
            </v:group>
            <v:group style="position:absolute;left:5180;top:5503;width:1737;height:254" coordorigin="5180,5503" coordsize="1737,254">
              <v:shape style="position:absolute;left:5180;top:5503;width:1737;height:254" coordorigin="5180,5503" coordsize="1737,254" path="m5180,5503l6917,5503,6917,5758,5180,5758,5180,5503e" filled="t" fillcolor="#830A2C" stroked="f">
                <v:path arrowok="t"/>
                <v:fill/>
              </v:shape>
            </v:group>
            <v:group style="position:absolute;left:5180;top:5503;width:1737;height:254" coordorigin="5180,5503" coordsize="1737,254">
              <v:shape style="position:absolute;left:5180;top:5503;width:1737;height:254" coordorigin="5180,5503" coordsize="1737,254" path="m5180,5503l6917,5503,6917,5758,5180,5758,5180,5503xe" filled="f" stroked="t" strokeweight=".5pt" strokecolor="#231F20">
                <v:path arrowok="t"/>
              </v:shape>
            </v:group>
            <v:group style="position:absolute;left:5180;top:5221;width:1985;height:254" coordorigin="5180,5221" coordsize="1985,254">
              <v:shape style="position:absolute;left:5180;top:5221;width:1985;height:254" coordorigin="5180,5221" coordsize="1985,254" path="m5180,5221l7165,5221,7165,5475,5180,5475,5180,5221e" filled="t" fillcolor="#830A2C" stroked="f">
                <v:path arrowok="t"/>
                <v:fill/>
              </v:shape>
            </v:group>
            <v:group style="position:absolute;left:5180;top:5221;width:1985;height:254" coordorigin="5180,5221" coordsize="1985,254">
              <v:shape style="position:absolute;left:5180;top:5221;width:1985;height:254" coordorigin="5180,5221" coordsize="1985,254" path="m5180,5221l7165,5221,7165,5475,5180,5475,5180,5221xe" filled="f" stroked="t" strokeweight=".5pt" strokecolor="#231F20">
                <v:path arrowok="t"/>
              </v:shape>
            </v:group>
            <v:group style="position:absolute;left:5180;top:4938;width:1985;height:254" coordorigin="5180,4938" coordsize="1985,254">
              <v:shape style="position:absolute;left:5180;top:4938;width:1985;height:254" coordorigin="5180,4938" coordsize="1985,254" path="m5180,4938l7165,4938,7165,5193,5180,5193,5180,4938e" filled="t" fillcolor="#830A2C" stroked="f">
                <v:path arrowok="t"/>
                <v:fill/>
              </v:shape>
            </v:group>
            <v:group style="position:absolute;left:5180;top:4938;width:1985;height:254" coordorigin="5180,4938" coordsize="1985,254">
              <v:shape style="position:absolute;left:5180;top:4938;width:1985;height:254" coordorigin="5180,4938" coordsize="1985,254" path="m5180,4938l7165,4938,7165,5193,5180,5193,5180,4938xe" filled="f" stroked="t" strokeweight=".5pt" strokecolor="#231F20">
                <v:path arrowok="t"/>
              </v:shape>
            </v:group>
            <v:group style="position:absolute;left:5180;top:4656;width:2482;height:254" coordorigin="5180,4656" coordsize="2482,254">
              <v:shape style="position:absolute;left:5180;top:4656;width:2482;height:254" coordorigin="5180,4656" coordsize="2482,254" path="m5180,4656l7662,4656,7662,4910,5180,4910,5180,4656e" filled="t" fillcolor="#830A2C" stroked="f">
                <v:path arrowok="t"/>
                <v:fill/>
              </v:shape>
            </v:group>
            <v:group style="position:absolute;left:5180;top:4656;width:2482;height:254" coordorigin="5180,4656" coordsize="2482,254">
              <v:shape style="position:absolute;left:5180;top:4656;width:2482;height:254" coordorigin="5180,4656" coordsize="2482,254" path="m5180,4656l7662,4656,7662,4910,5180,4910,5180,4656xe" filled="f" stroked="t" strokeweight=".5pt" strokecolor="#231F20">
                <v:path arrowok="t"/>
              </v:shape>
            </v:group>
            <v:group style="position:absolute;left:5180;top:4373;width:2978;height:254" coordorigin="5180,4373" coordsize="2978,254">
              <v:shape style="position:absolute;left:5180;top:4373;width:2978;height:254" coordorigin="5180,4373" coordsize="2978,254" path="m5180,4373l8158,4373,8158,4627,5180,4627,5180,4373e" filled="t" fillcolor="#830A2C" stroked="f">
                <v:path arrowok="t"/>
                <v:fill/>
              </v:shape>
            </v:group>
            <v:group style="position:absolute;left:5180;top:4373;width:2978;height:254" coordorigin="5180,4373" coordsize="2978,254">
              <v:shape style="position:absolute;left:5180;top:4373;width:2978;height:254" coordorigin="5180,4373" coordsize="2978,254" path="m5180,4373l8158,4373,8158,4627,5180,4627,5180,4373xe" filled="f" stroked="t" strokeweight=".5pt" strokecolor="#231F20">
                <v:path arrowok="t"/>
              </v:shape>
            </v:group>
            <v:group style="position:absolute;left:5180;top:4090;width:2978;height:254" coordorigin="5180,4090" coordsize="2978,254">
              <v:shape style="position:absolute;left:5180;top:4090;width:2978;height:254" coordorigin="5180,4090" coordsize="2978,254" path="m5180,4090l8158,4090,8158,4345,5180,4345,5180,4090e" filled="t" fillcolor="#830A2C" stroked="f">
                <v:path arrowok="t"/>
                <v:fill/>
              </v:shape>
            </v:group>
            <v:group style="position:absolute;left:5180;top:4090;width:2978;height:254" coordorigin="5180,4090" coordsize="2978,254">
              <v:shape style="position:absolute;left:5180;top:4090;width:2978;height:254" coordorigin="5180,4090" coordsize="2978,254" path="m5180,4090l8158,4090,8158,4345,5180,4345,5180,4090xe" filled="f" stroked="t" strokeweight=".5pt" strokecolor="#231F20">
                <v:path arrowok="t"/>
              </v:shape>
            </v:group>
            <v:group style="position:absolute;left:5180;top:3808;width:3970;height:254" coordorigin="5180,3808" coordsize="3970,254">
              <v:shape style="position:absolute;left:5180;top:3808;width:3970;height:254" coordorigin="5180,3808" coordsize="3970,254" path="m5180,3808l9151,3808,9151,4062,5180,4062,5180,3808e" filled="t" fillcolor="#830A2C" stroked="f">
                <v:path arrowok="t"/>
                <v:fill/>
              </v:shape>
            </v:group>
            <v:group style="position:absolute;left:5180;top:3808;width:3970;height:254" coordorigin="5180,3808" coordsize="3970,254">
              <v:shape style="position:absolute;left:5180;top:3808;width:3970;height:254" coordorigin="5180,3808" coordsize="3970,254" path="m5180,3808l9151,3808,9151,4062,5180,4062,5180,3808xe" filled="f" stroked="t" strokeweight=".5pt" strokecolor="#231F20">
                <v:path arrowok="t"/>
              </v:shape>
            </v:group>
            <v:group style="position:absolute;left:5180;top:3525;width:4715;height:254" coordorigin="5180,3525" coordsize="4715,254">
              <v:shape style="position:absolute;left:5180;top:3525;width:4715;height:254" coordorigin="5180,3525" coordsize="4715,254" path="m5180,3525l9895,3525,9895,3780,5180,3780,5180,3525e" filled="t" fillcolor="#830A2C" stroked="f">
                <v:path arrowok="t"/>
                <v:fill/>
              </v:shape>
            </v:group>
            <v:group style="position:absolute;left:5180;top:3525;width:4715;height:254" coordorigin="5180,3525" coordsize="4715,254">
              <v:shape style="position:absolute;left:5180;top:3525;width:4715;height:254" coordorigin="5180,3525" coordsize="4715,254" path="m5180,3525l9895,3525,9895,3780,5180,3780,5180,3525xe" filled="f" stroked="t" strokeweight=".5pt" strokecolor="#231F20">
                <v:path arrowok="t"/>
              </v:shape>
            </v:group>
            <v:group style="position:absolute;left:5180;top:5790;width:1737;height:254" coordorigin="5180,5790" coordsize="1737,254">
              <v:shape style="position:absolute;left:5180;top:5790;width:1737;height:254" coordorigin="5180,5790" coordsize="1737,254" path="m5180,5790l6917,5790,6917,6044,5180,6044,5180,5790e" filled="t" fillcolor="#830A2C" stroked="f">
                <v:path arrowok="t"/>
                <v:fill/>
              </v:shape>
            </v:group>
            <v:group style="position:absolute;left:5180;top:5790;width:1737;height:254" coordorigin="5180,5790" coordsize="1737,254">
              <v:shape style="position:absolute;left:5180;top:5790;width:1737;height:254" coordorigin="5180,5790" coordsize="1737,254" path="m5180,5790l6917,5790,6917,6044,5180,6044,5180,5790xe" filled="f" stroked="t" strokeweight=".5pt" strokecolor="#231F20">
                <v:path arrowok="t"/>
              </v:shape>
            </v:group>
            <v:group style="position:absolute;left:1080;top:13738;width:10080;height:2" coordorigin="1080,13738" coordsize="10080,2">
              <v:shape style="position:absolute;left:1080;top:13738;width:10080;height:2" coordorigin="1080,13738" coordsize="10080,0" path="m1080,13738l11160,13738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related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priorities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potential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comprehensive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campaign.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certainly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heavily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(see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13),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confirm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emerging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identified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Five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89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ear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Plan.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28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3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37" w:after="0" w:line="203" w:lineRule="exact"/>
        <w:ind w:left="4145" w:right="-20"/>
        <w:jc w:val="left"/>
        <w:tabs>
          <w:tab w:pos="5380" w:val="left"/>
          <w:tab w:pos="6560" w:val="left"/>
          <w:tab w:pos="7800" w:val="left"/>
          <w:tab w:pos="90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0</w:t>
      </w:r>
      <w:r>
        <w:rPr>
          <w:rFonts w:ascii="Arial" w:hAnsi="Arial" w:cs="Arial" w:eastAsia="Arial"/>
          <w:sz w:val="18"/>
          <w:szCs w:val="18"/>
          <w:color w:val="231F20"/>
          <w:spacing w:val="-41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5</w:t>
      </w:r>
      <w:r>
        <w:rPr>
          <w:rFonts w:ascii="Arial" w:hAnsi="Arial" w:cs="Arial" w:eastAsia="Arial"/>
          <w:sz w:val="18"/>
          <w:szCs w:val="18"/>
          <w:color w:val="231F20"/>
          <w:spacing w:val="-41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10</w:t>
      </w:r>
      <w:r>
        <w:rPr>
          <w:rFonts w:ascii="Arial" w:hAnsi="Arial" w:cs="Arial" w:eastAsia="Arial"/>
          <w:sz w:val="18"/>
          <w:szCs w:val="18"/>
          <w:color w:val="231F20"/>
          <w:spacing w:val="-32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15</w:t>
      </w:r>
      <w:r>
        <w:rPr>
          <w:rFonts w:ascii="Arial" w:hAnsi="Arial" w:cs="Arial" w:eastAsia="Arial"/>
          <w:sz w:val="18"/>
          <w:szCs w:val="18"/>
          <w:color w:val="231F20"/>
          <w:spacing w:val="-32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  <w:position w:val="-1"/>
        </w:rPr>
        <w:t>20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right="6291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9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echnology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73" w:after="0" w:line="240" w:lineRule="auto"/>
        <w:ind w:right="629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2"/>
        </w:rPr>
        <w:t>Aerospace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79" w:after="0" w:line="330" w:lineRule="auto"/>
        <w:ind w:left="1202" w:right="6275" w:firstLine="1067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18"/>
          <w:szCs w:val="18"/>
          <w:color w:val="231F20"/>
          <w:spacing w:val="15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Administration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Satellites</w:t>
      </w:r>
      <w:r>
        <w:rPr>
          <w:rFonts w:ascii="Arial" w:hAnsi="Arial" w:cs="Arial" w:eastAsia="Arial"/>
          <w:sz w:val="18"/>
          <w:szCs w:val="18"/>
          <w:color w:val="231F20"/>
          <w:spacing w:val="-2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9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elecommunications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Scientific</w:t>
      </w:r>
      <w:r>
        <w:rPr>
          <w:rFonts w:ascii="Arial" w:hAnsi="Arial" w:cs="Arial" w:eastAsia="Arial"/>
          <w:sz w:val="18"/>
          <w:szCs w:val="18"/>
          <w:color w:val="231F20"/>
          <w:spacing w:val="3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</w:rPr>
        <w:t>Research</w:t>
      </w:r>
      <w:r>
        <w:rPr>
          <w:rFonts w:ascii="Arial" w:hAnsi="Arial" w:cs="Arial" w:eastAsia="Arial"/>
          <w:sz w:val="18"/>
          <w:szCs w:val="18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Consulting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2"/>
        </w:rPr>
        <w:t>Energy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96" w:lineRule="exact"/>
        <w:ind w:right="628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-17"/>
          <w:w w:val="9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ransportation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66" w:after="0" w:line="353" w:lineRule="auto"/>
        <w:ind w:left="1849" w:right="6276" w:firstLine="-407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Construction</w:t>
      </w:r>
      <w:r>
        <w:rPr>
          <w:rFonts w:ascii="Arial" w:hAnsi="Arial" w:cs="Arial" w:eastAsia="Arial"/>
          <w:sz w:val="18"/>
          <w:szCs w:val="18"/>
          <w:color w:val="231F20"/>
          <w:spacing w:val="6"/>
          <w:w w:val="97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Manufacturing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International</w:t>
      </w:r>
      <w:r>
        <w:rPr>
          <w:rFonts w:ascii="Arial" w:hAnsi="Arial" w:cs="Arial" w:eastAsia="Arial"/>
          <w:sz w:val="18"/>
          <w:szCs w:val="18"/>
          <w:color w:val="231F20"/>
          <w:spacing w:val="5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Organizations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Engineering</w:t>
      </w:r>
      <w:r>
        <w:rPr>
          <w:rFonts w:ascii="Arial" w:hAnsi="Arial" w:cs="Arial" w:eastAsia="Arial"/>
          <w:sz w:val="18"/>
          <w:szCs w:val="18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Services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81" w:lineRule="exact"/>
        <w:ind w:right="6285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High-tech</w:t>
      </w:r>
      <w:r>
        <w:rPr>
          <w:rFonts w:ascii="Arial" w:hAnsi="Arial" w:cs="Arial" w:eastAsia="Arial"/>
          <w:sz w:val="18"/>
          <w:szCs w:val="18"/>
          <w:color w:val="231F20"/>
          <w:spacing w:val="-3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Electronics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6" w:after="0" w:line="328" w:lineRule="auto"/>
        <w:ind w:left="976" w:right="6280" w:firstLine="186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Legal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Services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Media,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Advertising</w:t>
      </w:r>
      <w:r>
        <w:rPr>
          <w:rFonts w:ascii="Arial" w:hAnsi="Arial" w:cs="Arial" w:eastAsia="Arial"/>
          <w:sz w:val="18"/>
          <w:szCs w:val="18"/>
          <w:color w:val="231F20"/>
          <w:spacing w:val="6"/>
          <w:w w:val="97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Entertainment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Navigation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5" w:after="0" w:line="327" w:lineRule="auto"/>
        <w:ind w:left="2316" w:right="6280" w:firstLine="843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Chemicals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Financial</w:t>
      </w:r>
      <w:r>
        <w:rPr>
          <w:rFonts w:ascii="Arial" w:hAnsi="Arial" w:cs="Arial" w:eastAsia="Arial"/>
          <w:sz w:val="18"/>
          <w:szCs w:val="18"/>
          <w:color w:val="231F20"/>
          <w:spacing w:val="5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Services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2"/>
        </w:rPr>
        <w:t>Food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Agriculture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9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Metals</w:t>
      </w:r>
      <w:r>
        <w:rPr>
          <w:rFonts w:ascii="Arial" w:hAnsi="Arial" w:cs="Arial" w:eastAsia="Arial"/>
          <w:sz w:val="18"/>
          <w:szCs w:val="18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1"/>
        </w:rPr>
        <w:t>Mining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Healthcare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92" w:lineRule="exact"/>
        <w:ind w:right="6289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Education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03" w:lineRule="exact"/>
        <w:ind w:left="4145" w:right="-20"/>
        <w:jc w:val="left"/>
        <w:tabs>
          <w:tab w:pos="5380" w:val="left"/>
          <w:tab w:pos="6560" w:val="left"/>
          <w:tab w:pos="7800" w:val="left"/>
          <w:tab w:pos="90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0</w:t>
      </w:r>
      <w:r>
        <w:rPr>
          <w:rFonts w:ascii="Arial" w:hAnsi="Arial" w:cs="Arial" w:eastAsia="Arial"/>
          <w:sz w:val="18"/>
          <w:szCs w:val="18"/>
          <w:color w:val="231F20"/>
          <w:spacing w:val="-41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5</w:t>
      </w:r>
      <w:r>
        <w:rPr>
          <w:rFonts w:ascii="Arial" w:hAnsi="Arial" w:cs="Arial" w:eastAsia="Arial"/>
          <w:sz w:val="18"/>
          <w:szCs w:val="18"/>
          <w:color w:val="231F20"/>
          <w:spacing w:val="-41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10</w:t>
      </w:r>
      <w:r>
        <w:rPr>
          <w:rFonts w:ascii="Arial" w:hAnsi="Arial" w:cs="Arial" w:eastAsia="Arial"/>
          <w:sz w:val="18"/>
          <w:szCs w:val="18"/>
          <w:color w:val="231F20"/>
          <w:spacing w:val="-32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15</w:t>
      </w:r>
      <w:r>
        <w:rPr>
          <w:rFonts w:ascii="Arial" w:hAnsi="Arial" w:cs="Arial" w:eastAsia="Arial"/>
          <w:sz w:val="18"/>
          <w:szCs w:val="18"/>
          <w:color w:val="231F20"/>
          <w:spacing w:val="-32"/>
          <w:w w:val="100"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  <w:position w:val="-1"/>
        </w:rPr>
        <w:t>20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2" w:after="0" w:line="240" w:lineRule="auto"/>
        <w:ind w:left="3497" w:right="3502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Industries</w:t>
      </w:r>
      <w:r>
        <w:rPr>
          <w:rFonts w:ascii="Arial" w:hAnsi="Arial" w:cs="Arial" w:eastAsia="Arial"/>
          <w:sz w:val="22"/>
          <w:szCs w:val="22"/>
          <w:color w:val="231F20"/>
          <w:spacing w:val="45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Compromised</w:t>
      </w:r>
      <w:r>
        <w:rPr>
          <w:rFonts w:ascii="Arial" w:hAnsi="Arial" w:cs="Arial" w:eastAsia="Arial"/>
          <w:sz w:val="22"/>
          <w:szCs w:val="22"/>
          <w:color w:val="231F20"/>
          <w:spacing w:val="29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7"/>
          <w:b/>
          <w:bCs/>
        </w:rPr>
        <w:t>by</w:t>
      </w:r>
      <w:r>
        <w:rPr>
          <w:rFonts w:ascii="Arial" w:hAnsi="Arial" w:cs="Arial" w:eastAsia="Arial"/>
          <w:sz w:val="22"/>
          <w:szCs w:val="22"/>
          <w:color w:val="231F20"/>
          <w:spacing w:val="9"/>
          <w:w w:val="87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3"/>
          <w:b/>
          <w:bCs/>
        </w:rPr>
        <w:t>APT1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0" w:lineRule="atLeast"/>
        <w:ind w:left="100" w:right="21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13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umber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victims</w:t>
      </w:r>
      <w:r>
        <w:rPr>
          <w:rFonts w:ascii="Arial" w:hAnsi="Arial" w:cs="Arial" w:eastAsia="Arial"/>
          <w:sz w:val="20"/>
          <w:szCs w:val="20"/>
          <w:color w:val="233443"/>
          <w:spacing w:val="2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by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industr</w:t>
      </w:r>
      <w:r>
        <w:rPr>
          <w:rFonts w:ascii="Arial" w:hAnsi="Arial" w:cs="Arial" w:eastAsia="Arial"/>
          <w:sz w:val="20"/>
          <w:szCs w:val="20"/>
          <w:color w:val="233443"/>
          <w:spacing w:val="-13"/>
          <w:w w:val="88"/>
          <w:b/>
          <w:bCs/>
        </w:rPr>
        <w:t>y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.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w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determined</w:t>
      </w:r>
      <w:r>
        <w:rPr>
          <w:rFonts w:ascii="Arial" w:hAnsi="Arial" w:cs="Arial" w:eastAsia="Arial"/>
          <w:sz w:val="20"/>
          <w:szCs w:val="20"/>
          <w:color w:val="233443"/>
          <w:spacing w:val="4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each</w:t>
      </w:r>
      <w:r>
        <w:rPr>
          <w:rFonts w:ascii="Arial" w:hAnsi="Arial" w:cs="Arial" w:eastAsia="Arial"/>
          <w:sz w:val="20"/>
          <w:szCs w:val="20"/>
          <w:color w:val="233443"/>
          <w:spacing w:val="21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organization</w:t>
      </w:r>
      <w:r>
        <w:rPr>
          <w:rFonts w:ascii="Arial" w:hAnsi="Arial" w:cs="Arial" w:eastAsia="Arial"/>
          <w:sz w:val="20"/>
          <w:szCs w:val="20"/>
          <w:color w:val="233443"/>
          <w:spacing w:val="-10"/>
          <w:w w:val="88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industry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based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3443"/>
          <w:spacing w:val="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reviewing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its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industry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classification</w:t>
      </w:r>
      <w:r>
        <w:rPr>
          <w:rFonts w:ascii="Arial" w:hAnsi="Arial" w:cs="Arial" w:eastAsia="Arial"/>
          <w:sz w:val="20"/>
          <w:szCs w:val="20"/>
          <w:color w:val="233443"/>
          <w:spacing w:val="2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</w:rPr>
        <w:t>h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5"/>
          <w:b/>
          <w:bCs/>
        </w:rPr>
        <w:t>oover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85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11"/>
          <w:szCs w:val="11"/>
          <w:color w:val="233443"/>
          <w:spacing w:val="0"/>
          <w:w w:val="116"/>
          <w:position w:val="7"/>
        </w:rPr>
        <w:t>29</w:t>
      </w:r>
      <w:r>
        <w:rPr>
          <w:rFonts w:ascii="Arial" w:hAnsi="Arial" w:cs="Arial" w:eastAsia="Arial"/>
          <w:sz w:val="11"/>
          <w:szCs w:val="11"/>
          <w:color w:val="233443"/>
          <w:spacing w:val="0"/>
          <w:w w:val="100"/>
          <w:position w:val="7"/>
        </w:rPr>
        <w:t> 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system.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  <w:position w:val="0"/>
        </w:rPr>
        <w:t>w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0"/>
        </w:rPr>
        <w:t>also</w:t>
      </w:r>
      <w:r>
        <w:rPr>
          <w:rFonts w:ascii="Arial" w:hAnsi="Arial" w:cs="Arial" w:eastAsia="Arial"/>
          <w:sz w:val="20"/>
          <w:szCs w:val="20"/>
          <w:color w:val="233443"/>
          <w:spacing w:val="8"/>
          <w:w w:val="87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0"/>
        </w:rPr>
        <w:t>considered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7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0"/>
        </w:rPr>
        <w:t>content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0"/>
        </w:rPr>
        <w:t>data</w:t>
      </w:r>
      <w:r>
        <w:rPr>
          <w:rFonts w:ascii="Arial" w:hAnsi="Arial" w:cs="Arial" w:eastAsia="Arial"/>
          <w:sz w:val="20"/>
          <w:szCs w:val="20"/>
          <w:color w:val="233443"/>
          <w:spacing w:val="10"/>
          <w:w w:val="91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0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0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0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stole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0"/>
        </w:rPr>
        <w:t>each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9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0"/>
        </w:rPr>
        <w:t>case,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0"/>
        </w:rPr>
        <w:t>extent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information</w:t>
      </w:r>
      <w:r>
        <w:rPr>
          <w:rFonts w:ascii="Arial" w:hAnsi="Arial" w:cs="Arial" w:eastAsia="Arial"/>
          <w:sz w:val="20"/>
          <w:szCs w:val="20"/>
          <w:color w:val="233443"/>
          <w:spacing w:val="34"/>
          <w:w w:val="88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0"/>
        </w:rPr>
        <w:t>available.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4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28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Joseph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Casey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Katherine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Koleski,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Backgrounder:</w:t>
      </w:r>
      <w:r>
        <w:rPr>
          <w:rFonts w:ascii="Arial" w:hAnsi="Arial" w:cs="Arial" w:eastAsia="Arial"/>
          <w:sz w:val="16"/>
          <w:szCs w:val="16"/>
          <w:color w:val="231F20"/>
          <w:spacing w:val="2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China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4"/>
          <w:i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12th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Five-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3"/>
          <w:i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ear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Plan,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U.S.-China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Economic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&amp;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Review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Commission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(2011),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19,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hyperlink r:id="rId153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.uscc.gov/researchpapers/2011/12th-Five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</w:rPr>
          <w:t>Y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</w:rPr>
          <w:t>earPlan_062811.pdf,</w:t>
        </w:r>
        <w:r>
          <w:rPr>
            <w:rFonts w:ascii="Arial" w:hAnsi="Arial" w:cs="Arial" w:eastAsia="Arial"/>
            <w:sz w:val="16"/>
            <w:szCs w:val="16"/>
            <w:color w:val="231F20"/>
            <w:spacing w:val="24"/>
            <w:w w:val="95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29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hyperlink r:id="rId154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-1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  <w:position w:val="-1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-1"/>
          </w:rPr>
          <w:t>.hoovers.com/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  <w:position w:val="0"/>
          </w:rPr>
        </w:r>
      </w:hyperlink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55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152"/>
          <w:pgSz w:w="12240" w:h="15840"/>
        </w:sectPr>
      </w:pPr>
      <w:rPr/>
    </w:p>
    <w:p>
      <w:pPr>
        <w:spacing w:before="84" w:after="0" w:line="240" w:lineRule="auto"/>
        <w:ind w:left="12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Data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Theft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24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steals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broad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victims.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relate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6" w:after="0" w:line="260" w:lineRule="atLeast"/>
        <w:ind w:left="480" w:right="207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product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development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results,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designs,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product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manuals,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simulation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technologies;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6" w:after="0" w:line="260" w:lineRule="atLeast"/>
        <w:ind w:left="480" w:right="540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manufacturing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procedures,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descriptions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proprietary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processes,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standards,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waste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management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processes;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6" w:after="0" w:line="260" w:lineRule="atLeast"/>
        <w:ind w:left="480" w:right="284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plans,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contract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negotiation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positions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product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pricing,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legal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events,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mergers,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joint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ventures,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acquisitions;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6" w:after="0" w:line="260" w:lineRule="atLeast"/>
        <w:ind w:left="480" w:right="640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policy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positions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analysis,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white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papers,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agendas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minutes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meetings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involving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high-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ranking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personnel;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high-ranking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employees;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credentials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architecture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24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difficult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intrusions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reasons: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6" w:after="0" w:line="260" w:lineRule="atLeast"/>
        <w:ind w:left="480" w:right="963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deletes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pilfer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leaving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solely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trace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overwritten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Pre-existing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monitoring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rarely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records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480" w:right="168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duration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investigation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great,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overwritten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course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business.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6" w:after="0" w:line="260" w:lineRule="atLeast"/>
        <w:ind w:left="480" w:right="207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intent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assigning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restore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lieu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investigating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understanding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impact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breach.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atLeast"/>
        <w:ind w:left="120" w:right="66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challenges,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6.5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terabytes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ten-month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period.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scope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operations,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volume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capable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terabytes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NumType w:start="25"/>
          <w:pgMar w:footer="751" w:header="0" w:top="1480" w:bottom="940" w:left="960" w:right="960"/>
          <w:footerReference w:type="default" r:id="rId156"/>
          <w:pgSz w:w="12240" w:h="15840"/>
        </w:sectPr>
      </w:pPr>
      <w:rPr/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6" w:lineRule="auto"/>
        <w:ind w:left="272" w:right="-39" w:firstLine="-69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Largest</w:t>
      </w:r>
      <w:r>
        <w:rPr>
          <w:rFonts w:ascii="Arial" w:hAnsi="Arial" w:cs="Arial" w:eastAsia="Arial"/>
          <w:sz w:val="22"/>
          <w:szCs w:val="22"/>
          <w:color w:val="FFFFFF"/>
          <w:spacing w:val="-15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APT1</w:t>
      </w:r>
      <w:r>
        <w:rPr>
          <w:rFonts w:ascii="Arial" w:hAnsi="Arial" w:cs="Arial" w:eastAsia="Arial"/>
          <w:sz w:val="22"/>
          <w:szCs w:val="22"/>
          <w:color w:val="FFFFFF"/>
          <w:spacing w:val="-10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data</w:t>
      </w:r>
      <w:r>
        <w:rPr>
          <w:rFonts w:ascii="Arial" w:hAnsi="Arial" w:cs="Arial" w:eastAsia="Arial"/>
          <w:sz w:val="22"/>
          <w:szCs w:val="22"/>
          <w:color w:val="FFFFFF"/>
          <w:spacing w:val="3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8"/>
        </w:rPr>
        <w:t>theft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8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from</w:t>
      </w:r>
      <w:r>
        <w:rPr>
          <w:rFonts w:ascii="Arial" w:hAnsi="Arial" w:cs="Arial" w:eastAsia="Arial"/>
          <w:sz w:val="22"/>
          <w:szCs w:val="22"/>
          <w:color w:val="FFFFFF"/>
          <w:spacing w:val="16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FFFFFF"/>
          <w:spacing w:val="-4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single</w:t>
      </w:r>
      <w:r>
        <w:rPr>
          <w:rFonts w:ascii="Arial" w:hAnsi="Arial" w:cs="Arial" w:eastAsia="Arial"/>
          <w:sz w:val="22"/>
          <w:szCs w:val="22"/>
          <w:color w:val="FFFFFF"/>
          <w:spacing w:val="7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99"/>
        </w:rPr>
        <w:t>organization: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54" w:right="411"/>
        <w:jc w:val="center"/>
        <w:rPr>
          <w:rFonts w:ascii="Arial" w:hAnsi="Arial" w:cs="Arial" w:eastAsia="Arial"/>
          <w:sz w:val="27"/>
          <w:szCs w:val="27"/>
        </w:rPr>
      </w:pPr>
      <w:rPr/>
      <w:r>
        <w:rPr>
          <w:rFonts w:ascii="Arial" w:hAnsi="Arial" w:cs="Arial" w:eastAsia="Arial"/>
          <w:sz w:val="27"/>
          <w:szCs w:val="27"/>
          <w:color w:val="FFFFFF"/>
          <w:spacing w:val="0"/>
          <w:w w:val="100"/>
        </w:rPr>
        <w:t>6.5</w:t>
      </w:r>
      <w:r>
        <w:rPr>
          <w:rFonts w:ascii="Arial" w:hAnsi="Arial" w:cs="Arial" w:eastAsia="Arial"/>
          <w:sz w:val="27"/>
          <w:szCs w:val="27"/>
          <w:color w:val="FFFFFF"/>
          <w:spacing w:val="50"/>
          <w:w w:val="100"/>
        </w:rPr>
        <w:t> </w:t>
      </w:r>
      <w:r>
        <w:rPr>
          <w:rFonts w:ascii="Arial" w:hAnsi="Arial" w:cs="Arial" w:eastAsia="Arial"/>
          <w:sz w:val="27"/>
          <w:szCs w:val="27"/>
          <w:color w:val="FFFFFF"/>
          <w:spacing w:val="-25"/>
          <w:w w:val="92"/>
        </w:rPr>
        <w:t>T</w:t>
      </w:r>
      <w:r>
        <w:rPr>
          <w:rFonts w:ascii="Arial" w:hAnsi="Arial" w:cs="Arial" w:eastAsia="Arial"/>
          <w:sz w:val="27"/>
          <w:szCs w:val="27"/>
          <w:color w:val="FFFFFF"/>
          <w:spacing w:val="0"/>
          <w:w w:val="95"/>
        </w:rPr>
        <w:t>erabytes</w:t>
      </w:r>
      <w:r>
        <w:rPr>
          <w:rFonts w:ascii="Arial" w:hAnsi="Arial" w:cs="Arial" w:eastAsia="Arial"/>
          <w:sz w:val="27"/>
          <w:szCs w:val="27"/>
          <w:color w:val="000000"/>
          <w:spacing w:val="0"/>
          <w:w w:val="10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91" w:right="468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over</w:t>
      </w:r>
      <w:r>
        <w:rPr>
          <w:rFonts w:ascii="Arial" w:hAnsi="Arial" w:cs="Arial" w:eastAsia="Arial"/>
          <w:sz w:val="22"/>
          <w:szCs w:val="22"/>
          <w:color w:val="FFFFFF"/>
          <w:spacing w:val="-23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10</w:t>
      </w:r>
      <w:r>
        <w:rPr>
          <w:rFonts w:ascii="Arial" w:hAnsi="Arial" w:cs="Arial" w:eastAsia="Arial"/>
          <w:sz w:val="22"/>
          <w:szCs w:val="22"/>
          <w:color w:val="FFFFFF"/>
          <w:spacing w:val="36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</w:rPr>
        <w:t>months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260" w:lineRule="atLeast"/>
        <w:ind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br w:type="column"/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indicating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receives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recipient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volume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obvious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advantage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PRC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state-owned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enterprises.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involved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wholesale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industr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installed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extract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attachments.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2.5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stole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unknown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repeatedly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executives,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4"/>
        </w:rPr>
        <w:t>CEO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8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Counsel.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period,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major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reported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successfully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60" w:right="960"/>
          <w:cols w:num="2" w:equalWidth="0">
            <w:col w:w="2891" w:space="522"/>
            <w:col w:w="6907"/>
          </w:cols>
        </w:sectPr>
      </w:pPr>
      <w:rPr/>
    </w:p>
    <w:p>
      <w:pPr>
        <w:spacing w:before="30" w:after="0" w:line="271" w:lineRule="auto"/>
        <w:ind w:left="120" w:right="244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9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792;width:2933;height:2050" coordorigin="1080,10792" coordsize="2933,2050">
              <v:shape style="position:absolute;left:1080;top:10792;width:2933;height:2050" coordorigin="1080,10792" coordsize="2933,2050" path="m1080,12842l4013,12842,4013,10792,1080,10792,1080,12842e" filled="t" fillcolor="#830A2C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negotiated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double-digit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decrease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price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major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commodities.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coincidental;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surprising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could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perpetrating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broad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theft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efforts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entities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capitalize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60" w:right="960"/>
        </w:sectPr>
      </w:pPr>
      <w:rPr/>
    </w:p>
    <w:p>
      <w:pPr>
        <w:spacing w:before="84" w:after="0" w:line="240" w:lineRule="auto"/>
        <w:ind w:left="12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98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9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6685;width:10080;height:2" coordorigin="1080,6685" coordsize="10080,2">
              <v:shape style="position:absolute;left:1080;top:6685;width:10080;height:2" coordorigin="1080,6685" coordsize="10080,0" path="m1080,6685l11160,6685e" filled="f" stroked="t" strokeweight=".25pt" strokecolor="#233443">
                <v:path arrowok="t"/>
              </v:shape>
            </v:group>
            <v:group style="position:absolute;left:1080;top:12124;width:10080;height:2" coordorigin="1080,12124" coordsize="10080,2">
              <v:shape style="position:absolute;left:1080;top:12124;width:10080;height:2" coordorigin="1080,12124" coordsize="10080,0" path="m1080,12124l11160,12124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</w:t>
      </w:r>
      <w:r>
        <w:rPr>
          <w:rFonts w:ascii="Arial" w:hAnsi="Arial" w:cs="Arial" w:eastAsia="Arial"/>
          <w:sz w:val="26"/>
          <w:szCs w:val="26"/>
          <w:color w:val="830A2C"/>
          <w:spacing w:val="2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-2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News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20" w:right="9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reporting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corroborates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extends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activit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complicate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compiling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synthesizing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reports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thing,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researchers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journalists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addition,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analysts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focus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writing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differentiating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16"/>
          <w:w w:val="9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assist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researchers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identifying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reports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describe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identify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able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left="120" w:right="3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nicknames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media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differentiates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describe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referring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15" w:after="0" w:line="260" w:lineRule="exact"/>
        <w:ind w:left="480" w:right="219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earliest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publication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Japanese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division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Symantec.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4"/>
          <w:position w:val="7"/>
        </w:rPr>
        <w:t>30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4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5"/>
          <w:w w:val="94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calls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hostname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sb.hugesoft.org,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Ugly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Gorilla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(discussed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later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report).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15" w:after="0" w:line="260" w:lineRule="exact"/>
        <w:ind w:left="480" w:right="379" w:firstLine="-360"/>
        <w:jc w:val="left"/>
        <w:tabs>
          <w:tab w:pos="480" w:val="left"/>
        </w:tabs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September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2012,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Brian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Krebs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“Krebs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Security”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cybercrime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blog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breach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elvent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Canada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Ltd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(now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Schneider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Electric),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hackers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exploit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31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4" w:after="0" w:line="226" w:lineRule="exact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3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  <w:position w:val="-1"/>
        </w:rPr>
        <w:t>Identifying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icknames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ews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635" w:type="dxa"/>
      </w:tblPr>
      <w:tblGrid/>
      <w:tr>
        <w:trPr>
          <w:trHeight w:val="324" w:hRule="exact"/>
        </w:trPr>
        <w:tc>
          <w:tcPr>
            <w:tcW w:w="2360" w:type="dxa"/>
            <w:tcBorders>
              <w:top w:val="nil" w:sz="6" w:space="0" w:color="auto"/>
              <w:bottom w:val="single" w:sz="2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6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ickname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nil" w:sz="6" w:space="0" w:color="auto"/>
              <w:bottom w:val="single" w:sz="2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6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-4"/>
                <w:w w:val="83"/>
              </w:rPr>
              <w:t>V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97"/>
              </w:rPr>
              <w:t>erdict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  <w:b/>
                <w:bCs/>
              </w:rPr>
              <w:t>Comment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Crew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95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  <w:u w:val="single" w:color="231F20"/>
              </w:rPr>
              <w:t>Confirmed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  <w:b/>
                <w:bCs/>
              </w:rPr>
              <w:t>Comment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95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  <w:u w:val="single" w:color="231F20"/>
              </w:rPr>
              <w:t>Confirmed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8"/>
                <w:b/>
                <w:bCs/>
                <w:i/>
              </w:rPr>
              <w:t>Shady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2"/>
                <w:w w:val="88"/>
                <w:b/>
                <w:bCs/>
                <w:i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  <w:i/>
              </w:rPr>
              <w:t>Rat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92"/>
                <w:i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  <w:i/>
                <w:u w:val="single" w:color="231F20"/>
              </w:rPr>
              <w:t>Possibly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  <w:i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  <w:i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9"/>
                <w:w w:val="92"/>
                <w:i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i/>
              </w:rPr>
              <w:t>(not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  <w:i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i/>
              </w:rPr>
              <w:t>confirmed)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itro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ttacks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w w:val="96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u w:val="single" w:color="76848F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APT1;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Attributed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another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tracked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APT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lderwood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w w:val="96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u w:val="single" w:color="76848F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APT1;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Attributed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another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tracked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APT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ykipot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w w:val="96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u w:val="single" w:color="76848F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APT1;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Attributed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another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tracked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APT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urora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w w:val="96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u w:val="single" w:color="76848F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APT1;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Attributed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another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tracked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APT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36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ight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b/>
                <w:bCs/>
              </w:rPr>
              <w:t>Dragon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76848F"/>
                <w:w w:val="96"/>
              </w:rPr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  <w:u w:val="single" w:color="76848F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APT1;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5"/>
              </w:rPr>
              <w:t>Attributed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another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tracked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94"/>
              </w:rPr>
              <w:t>APT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76848F"/>
                <w:spacing w:val="0"/>
                <w:w w:val="100"/>
              </w:rPr>
              <w:t>group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5" w:after="0" w:line="260" w:lineRule="exact"/>
        <w:ind w:left="480" w:right="195" w:firstLine="-36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SCADA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Bond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published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June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2012.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32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1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Alien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0"/>
        </w:rPr>
        <w:t>V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ault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malware.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33</w:t>
      </w:r>
      <w:r>
        <w:rPr>
          <w:rFonts w:ascii="Arial" w:hAnsi="Arial" w:cs="Arial" w:eastAsia="Arial"/>
          <w:sz w:val="11"/>
          <w:szCs w:val="11"/>
          <w:color w:val="231F20"/>
          <w:spacing w:val="-5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infrastructure.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36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November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2012,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Bloomberg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Chloe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Whiteaker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authored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piece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called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“Comment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8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Group,”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described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domains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Ugly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Gorilla.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6"/>
        </w:rPr>
        <w:t>34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20" w:right="83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30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Symantec,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“Backdoo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3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.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ualess,”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Symantec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Response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(2007),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57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.symantec.com/ja/jp/security_response/print_writeup.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 </w:t>
        </w:r>
      </w:hyperlink>
      <w:hyperlink r:id="rId158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8"/>
            <w:position w:val="0"/>
          </w:rPr>
          <w:t>jsp?docid=2006-101116-1723-99,</w:t>
        </w:r>
        <w:r>
          <w:rPr>
            <w:rFonts w:ascii="Arial" w:hAnsi="Arial" w:cs="Arial" w:eastAsia="Arial"/>
            <w:sz w:val="16"/>
            <w:szCs w:val="16"/>
            <w:color w:val="231F20"/>
            <w:spacing w:val="1"/>
            <w:w w:val="98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20" w:right="798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31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Brian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Krebs,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“Chinese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Hackers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Blamed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  <w:position w:val="0"/>
        </w:rPr>
        <w:t>Intrusion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Energy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Industry</w:t>
      </w:r>
      <w:r>
        <w:rPr>
          <w:rFonts w:ascii="Arial" w:hAnsi="Arial" w:cs="Arial" w:eastAsia="Arial"/>
          <w:sz w:val="16"/>
          <w:szCs w:val="16"/>
          <w:color w:val="231F20"/>
          <w:spacing w:val="2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Giant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  <w:position w:val="0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elvent,”</w:t>
      </w:r>
      <w:r>
        <w:rPr>
          <w:rFonts w:ascii="Arial" w:hAnsi="Arial" w:cs="Arial" w:eastAsia="Arial"/>
          <w:sz w:val="16"/>
          <w:szCs w:val="16"/>
          <w:color w:val="231F20"/>
          <w:spacing w:val="2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Krebs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59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http://krebsonsecurit</w:t>
        </w:r>
        <w:r>
          <w:rPr>
            <w:rFonts w:ascii="Arial" w:hAnsi="Arial" w:cs="Arial" w:eastAsia="Arial"/>
            <w:sz w:val="16"/>
            <w:szCs w:val="16"/>
            <w:color w:val="231F20"/>
            <w:spacing w:val="-12"/>
            <w:w w:val="100"/>
            <w:position w:val="0"/>
          </w:rPr>
          <w:t>y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.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0"/>
          </w:rPr>
          <w:t> </w:t>
        </w:r>
      </w:hyperlink>
      <w:hyperlink r:id="rId160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com/2012/09/chinese-hackers-blamed-fo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5"/>
            <w:position w:val="0"/>
          </w:rPr>
          <w:t>r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5"/>
            <w:position w:val="0"/>
          </w:rPr>
          <w:t>-intrusion-at-energy-industry-giant-telvent/,</w:t>
        </w:r>
        <w:r>
          <w:rPr>
            <w:rFonts w:ascii="Arial" w:hAnsi="Arial" w:cs="Arial" w:eastAsia="Arial"/>
            <w:sz w:val="16"/>
            <w:szCs w:val="16"/>
            <w:color w:val="231F20"/>
            <w:spacing w:val="31"/>
            <w:w w:val="95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2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32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Reid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Wightman,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“Spear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Phishing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Attempt,”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i/>
          <w:position w:val="0"/>
        </w:rPr>
        <w:t>Digital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i/>
          <w:position w:val="0"/>
        </w:rPr>
        <w:t>Bond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61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https://ww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.digitalbond.com/blog/2012/06/07/spea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96"/>
            <w:position w:val="0"/>
          </w:rPr>
          <w:t>r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-phishing-attempt/,</w:t>
        </w:r>
        <w:r>
          <w:rPr>
            <w:rFonts w:ascii="Arial" w:hAnsi="Arial" w:cs="Arial" w:eastAsia="Arial"/>
            <w:sz w:val="16"/>
            <w:szCs w:val="16"/>
            <w:color w:val="231F20"/>
            <w:spacing w:val="34"/>
            <w:w w:val="96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2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8" w:after="0" w:line="250" w:lineRule="auto"/>
        <w:ind w:left="120" w:right="70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33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Jaime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Blasco,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“Unveiling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spearphishing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campaign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possible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ramifications,”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Alien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4"/>
          <w:i/>
          <w:position w:val="0"/>
        </w:rPr>
        <w:t>V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i/>
          <w:position w:val="0"/>
        </w:rPr>
        <w:t>ault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i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62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http://labs.alienvault.com/labs/index.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php/2012/unveiling-a-spearphishing-campaign-and-possible-ramifications/,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2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34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Chloe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Whiteake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3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“Following</w:t>
      </w:r>
      <w:r>
        <w:rPr>
          <w:rFonts w:ascii="Arial" w:hAnsi="Arial" w:cs="Arial" w:eastAsia="Arial"/>
          <w:sz w:val="16"/>
          <w:szCs w:val="16"/>
          <w:color w:val="231F20"/>
          <w:spacing w:val="2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Hackers’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5"/>
          <w:w w:val="100"/>
          <w:position w:val="0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rail,”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i/>
          <w:position w:val="0"/>
        </w:rPr>
        <w:t>Bloomberg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,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(2012)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163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http://go.bloomberg.com/multimedia/following-hackers-trail/,</w:t>
        </w:r>
        <w:r>
          <w:rPr>
            <w:rFonts w:ascii="Arial" w:hAnsi="Arial" w:cs="Arial" w:eastAsia="Arial"/>
            <w:sz w:val="16"/>
            <w:szCs w:val="16"/>
            <w:color w:val="231F20"/>
            <w:spacing w:val="2"/>
            <w:w w:val="96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240" w:lineRule="auto"/>
        <w:ind w:left="12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3,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6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1802" w:right="-20"/>
        <w:jc w:val="left"/>
        <w:tabs>
          <w:tab w:pos="3520" w:val="left"/>
          <w:tab w:pos="568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1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k</w:t>
      </w:r>
      <w:r>
        <w:rPr>
          <w:rFonts w:ascii="Arial" w:hAnsi="Arial" w:cs="Arial" w:eastAsia="Arial"/>
          <w:sz w:val="48"/>
          <w:szCs w:val="48"/>
          <w:color w:val="830A2C"/>
          <w:spacing w:val="-8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F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y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87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7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left="100" w:right="11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well-defined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methodolog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honed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massive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quantities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begin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aggressive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phishing,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proceed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deploy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weapons,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exporting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bundles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–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beginning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cycle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again.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employ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good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acceptable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slang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socially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engineered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emails.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evolved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weapons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years,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continual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upgrades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release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cycle.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ability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adapt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environment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spread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across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makes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effective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environments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relationships.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2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cyclic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pattern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describe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framework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Lifecycle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model.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stage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discuss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illustrate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tenacity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operate.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(See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B: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“APT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Lifecycle”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high-level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overview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steps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Lifecycle.)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9"/>
          <w:b/>
          <w:bCs/>
        </w:rPr>
        <w:t>Maintain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181" w:lineRule="exact"/>
        <w:ind w:right="-20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6"/>
          <w:b/>
          <w:bCs/>
          <w:position w:val="-1"/>
        </w:rPr>
        <w:t>Presence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39" w:after="0" w:line="240" w:lineRule="auto"/>
        <w:ind w:left="73" w:right="2556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FFFFFF"/>
          <w:w w:val="86"/>
          <w:b/>
          <w:bCs/>
        </w:rPr>
        <w:t>Mov</w:t>
      </w:r>
      <w:r>
        <w:rPr>
          <w:rFonts w:ascii="Arial" w:hAnsi="Arial" w:cs="Arial" w:eastAsia="Arial"/>
          <w:sz w:val="16"/>
          <w:szCs w:val="16"/>
          <w:color w:val="FFFFFF"/>
          <w:w w:val="89"/>
          <w:b/>
          <w:bCs/>
        </w:rPr>
        <w:t>e</w:t>
      </w:r>
      <w:r>
        <w:rPr>
          <w:rFonts w:ascii="Arial" w:hAnsi="Arial" w:cs="Arial" w:eastAsia="Arial"/>
          <w:sz w:val="16"/>
          <w:szCs w:val="16"/>
          <w:color w:val="000000"/>
          <w:w w:val="100"/>
        </w:rPr>
      </w:r>
    </w:p>
    <w:p>
      <w:pPr>
        <w:spacing w:before="8" w:after="0" w:line="240" w:lineRule="auto"/>
        <w:ind w:left="-32" w:right="2451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6"/>
          <w:b/>
          <w:bCs/>
        </w:rPr>
        <w:t>Laterally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5579" w:space="1649"/>
            <w:col w:w="3072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730" w:right="-4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100"/>
          <w:b/>
          <w:bCs/>
        </w:rPr>
        <w:t>Initial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181" w:lineRule="exact"/>
        <w:ind w:left="730" w:right="-6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3"/>
          <w:b/>
          <w:bCs/>
          <w:position w:val="-1"/>
        </w:rPr>
        <w:t>Recon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40" w:lineRule="auto"/>
        <w:ind w:left="179" w:right="15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91"/>
          <w:b/>
          <w:bCs/>
        </w:rPr>
        <w:t>Initial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-32" w:right="-52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2"/>
          <w:b/>
          <w:bCs/>
        </w:rPr>
        <w:t>Compromise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1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40" w:lineRule="auto"/>
        <w:ind w:right="-68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3"/>
          <w:b/>
          <w:bCs/>
        </w:rPr>
        <w:t>Establish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18" w:right="-4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1"/>
          <w:b/>
          <w:bCs/>
        </w:rPr>
        <w:t>Foothold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40" w:lineRule="auto"/>
        <w:ind w:left="49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6"/>
          <w:b/>
          <w:bCs/>
        </w:rPr>
        <w:t>Escalate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right="-6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7"/>
          <w:b/>
          <w:bCs/>
        </w:rPr>
        <w:t>Privileges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39" w:after="0" w:line="240" w:lineRule="auto"/>
        <w:ind w:right="-68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color w:val="FFFFFF"/>
          <w:spacing w:val="0"/>
          <w:w w:val="87"/>
          <w:b/>
          <w:bCs/>
        </w:rPr>
        <w:t>Internal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49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83"/>
          <w:b/>
          <w:bCs/>
        </w:rPr>
        <w:t>Recon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0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100"/>
          <w:b/>
          <w:bCs/>
        </w:rPr>
        <w:t>Complete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8" w:after="0" w:line="240" w:lineRule="auto"/>
        <w:ind w:left="49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100"/>
          <w:b/>
          <w:bCs/>
        </w:rPr>
        <w:t>Mission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6" w:equalWidth="0">
            <w:col w:w="1139" w:space="1126"/>
            <w:col w:w="809" w:space="822"/>
            <w:col w:w="596" w:space="950"/>
            <w:col w:w="658" w:space="788"/>
            <w:col w:w="507" w:space="679"/>
            <w:col w:w="2226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96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9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1264;width:10080;height:2" coordorigin="1080,11264" coordsize="10080,2">
              <v:shape style="position:absolute;left:1080;top:11264;width:10080;height:2" coordorigin="1080,11264" coordsize="10080,0" path="m1080,11264l11160,11264e" filled="f" stroked="t" strokeweight=".25pt" strokecolor="#233443">
                <v:path arrowok="t"/>
              </v:shape>
            </v:group>
            <v:group style="position:absolute;left:1462;top:9961;width:1084;height:995" coordorigin="1462,9961" coordsize="1084,995">
              <v:shape style="position:absolute;left:1462;top:9961;width:1084;height:995" coordorigin="1462,9961" coordsize="1084,995" path="m2547,10753l2335,10753,2335,10956,2547,10753e" filled="t" fillcolor="#830A2C" stroked="f">
                <v:path arrowok="t"/>
                <v:fill/>
              </v:shape>
              <v:shape style="position:absolute;left:1462;top:9961;width:1084;height:995" coordorigin="1462,9961" coordsize="1084,995" path="m2332,9961l2332,10171,1462,10171,1462,10756,2547,10753,2842,10471,2332,9961e" filled="t" fillcolor="#830A2C" stroked="f">
                <v:path arrowok="t"/>
                <v:fill/>
              </v:shape>
            </v:group>
            <v:group style="position:absolute;left:1462;top:9961;width:1380;height:995" coordorigin="1462,9961" coordsize="1380,995">
              <v:shape style="position:absolute;left:1462;top:9961;width:1380;height:995" coordorigin="1462,9961" coordsize="1380,995" path="m2335,10956l2335,10753,1462,10756,1462,10171,2332,10171,2332,9961,2842,10471,2335,10956xe" filled="f" stroked="t" strokeweight="1pt" strokecolor="#FFFFFF">
                <v:path arrowok="t"/>
              </v:shape>
            </v:group>
            <v:group style="position:absolute;left:2927;top:10100;width:1445;height:693" coordorigin="2927,10100" coordsize="1445,693">
              <v:shape style="position:absolute;left:2927;top:10100;width:1445;height:693" coordorigin="2927,10100" coordsize="1445,693" path="m4372,10792l2927,10792,2927,10100,4372,10100,4372,10792e" filled="t" fillcolor="#830A2C" stroked="f">
                <v:path arrowok="t"/>
                <v:fill/>
              </v:shape>
            </v:group>
            <v:group style="position:absolute;left:2927;top:10100;width:1445;height:693" coordorigin="2927,10100" coordsize="1445,693">
              <v:shape style="position:absolute;left:2927;top:10100;width:1445;height:693" coordorigin="2927,10100" coordsize="1445,693" path="m4372,10792l2927,10792,2927,10100,4372,10100,4372,10792xe" filled="f" stroked="t" strokeweight="1pt" strokecolor="#FFFFFF">
                <v:path arrowok="t"/>
              </v:shape>
            </v:group>
            <v:group style="position:absolute;left:4482;top:10095;width:1445;height:693" coordorigin="4482,10095" coordsize="1445,693">
              <v:shape style="position:absolute;left:4482;top:10095;width:1445;height:693" coordorigin="4482,10095" coordsize="1445,693" path="m5927,10788l4482,10788,4482,10095,5927,10095,5927,10788e" filled="t" fillcolor="#830A2C" stroked="f">
                <v:path arrowok="t"/>
                <v:fill/>
              </v:shape>
            </v:group>
            <v:group style="position:absolute;left:4482;top:10095;width:1445;height:693" coordorigin="4482,10095" coordsize="1445,693">
              <v:shape style="position:absolute;left:4482;top:10095;width:1445;height:693" coordorigin="4482,10095" coordsize="1445,693" path="m5927,10788l4482,10788,4482,10095,5927,10095,5927,10788xe" filled="f" stroked="t" strokeweight="1pt" strokecolor="#FFFFFF">
                <v:path arrowok="t"/>
              </v:shape>
            </v:group>
            <v:group style="position:absolute;left:6030;top:10089;width:1445;height:693" coordorigin="6030,10089" coordsize="1445,693">
              <v:shape style="position:absolute;left:6030;top:10089;width:1445;height:693" coordorigin="6030,10089" coordsize="1445,693" path="m7475,10782l6030,10782,6030,10089,7475,10089,7475,10782e" filled="t" fillcolor="#830A2C" stroked="f">
                <v:path arrowok="t"/>
                <v:fill/>
              </v:shape>
            </v:group>
            <v:group style="position:absolute;left:6030;top:10089;width:1445;height:693" coordorigin="6030,10089" coordsize="1445,693">
              <v:shape style="position:absolute;left:6030;top:10089;width:1445;height:693" coordorigin="6030,10089" coordsize="1445,693" path="m7475,10782l6030,10782,6030,10089,7475,10089,7475,10782xe" filled="f" stroked="t" strokeweight="1pt" strokecolor="#FFFFFF">
                <v:path arrowok="t"/>
              </v:shape>
            </v:group>
            <v:group style="position:absolute;left:7566;top:9831;width:2798;height:1205" coordorigin="7566,9831" coordsize="2798,1205">
              <v:shape style="position:absolute;left:7566;top:9831;width:2798;height:1205" coordorigin="7566,9831" coordsize="2798,1205" path="m10363,10779l10052,10779,10052,11036,10363,10779e" filled="t" fillcolor="#830A2C" stroked="f">
                <v:path arrowok="t"/>
                <v:fill/>
              </v:shape>
              <v:shape style="position:absolute;left:7566;top:9831;width:2798;height:1205" coordorigin="7566,9831" coordsize="2798,1205" path="m10052,9831l10052,10088,7566,10091,7566,10784,10363,10779,10772,10441,10052,9831e" filled="t" fillcolor="#830A2C" stroked="f">
                <v:path arrowok="t"/>
                <v:fill/>
              </v:shape>
            </v:group>
            <v:group style="position:absolute;left:7566;top:9831;width:3207;height:1205" coordorigin="7566,9831" coordsize="3207,1205">
              <v:shape style="position:absolute;left:7566;top:9831;width:3207;height:1205" coordorigin="7566,9831" coordsize="3207,1205" path="m10052,11036l10052,10779,7566,10784,7566,10091,10052,10088,10052,9831,10772,10441,10052,11036xe" filled="f" stroked="t" strokeweight="1.0pt" strokecolor="#FFFFFF">
                <v:path arrowok="t"/>
              </v:shape>
            </v:group>
            <v:group style="position:absolute;left:7215;top:7732;width:1815;height:2167" coordorigin="7215,7732" coordsize="1815,2167">
              <v:shape style="position:absolute;left:7215;top:7732;width:1815;height:2167" coordorigin="7215,7732" coordsize="1815,2167" path="m8844,8667l7665,8667,7773,8691,7870,8721,7955,8757,8031,8798,8097,8845,8153,8895,8201,8949,8240,9005,8272,9064,8296,9124,8315,9185,8326,9247,8333,9307,8334,9367,8331,9425,8313,9534,8284,9628,8266,9667,8352,9697,8916,9899,8956,9813,8988,9716,9011,9610,9026,9496,9030,9377,9025,9252,9008,9125,8980,8997,8939,8869,8886,8743,8844,8667e" filled="t" fillcolor="#830A2C" stroked="f">
                <v:path arrowok="t"/>
                <v:fill/>
              </v:shape>
              <v:shape style="position:absolute;left:7215;top:7732;width:1815;height:2167" coordorigin="7215,7732" coordsize="1815,2167" path="m7416,7732l7397,7803,7377,7868,7354,7941,7328,8020,7302,8099,7226,8322,7220,8340,7253,8402,7306,8460,7350,8506,7706,8882,7665,8667,8844,8667,8736,8504,8639,8393,8526,8290,8397,8198,8250,8117,8086,8049,7903,7995,7700,7958,7478,7938,7470,7916,7448,7852,7426,7778,7419,7746,7416,7732e" filled="t" fillcolor="#830A2C" stroked="f">
                <v:path arrowok="t"/>
                <v:fill/>
              </v:shape>
            </v:group>
            <v:group style="position:absolute;left:7215;top:7732;width:1815;height:2167" coordorigin="7215,7732" coordsize="1815,2167">
              <v:shape style="position:absolute;left:7215;top:7732;width:1815;height:2167" coordorigin="7215,7732" coordsize="1815,2167" path="m7665,8667l7706,8882,7642,8815,7584,8753,7532,8699,7486,8650,7409,8569,7350,8506,7306,8460,7263,8413,7221,8362,7215,8354,7220,8340,7226,8322,7233,8299,7243,8273,7253,8242,7264,8210,7289,8137,7315,8059,7341,7980,7366,7904,7387,7834,7405,7776,7416,7732,7419,7746,7436,7813,7455,7872,7478,7938,7700,7958,7903,7995,8086,8049,8250,8117,8397,8198,8526,8290,8639,8393,8736,8504,8818,8621,8886,8743,8939,8869,8980,8997,9008,9125,9025,9252,9030,9377,9026,9496,9011,9610,8988,9716,8956,9813,8916,9899,8879,9886,8806,9860,8735,9834,8666,9810,8599,9785,8567,9774,8503,9751,8441,9728,8381,9707,8323,9687,8266,9667,8284,9628,8313,9534,8331,9425,8334,9367,8333,9307,8326,9247,8315,9185,8296,9124,8272,9064,8240,9005,8201,8949,8153,8895,8097,8845,8031,8798,7955,8757,7870,8721,7773,8691,7665,8667xe" filled="f" stroked="t" strokeweight="1pt" strokecolor="#FFFFFF">
                <v:path arrowok="t"/>
              </v:shape>
            </v:group>
            <v:group style="position:absolute;left:7571;top:9716;width:1340;height:1076" coordorigin="7571,9716" coordsize="1340,1076">
              <v:shape style="position:absolute;left:7571;top:9716;width:1340;height:1076" coordorigin="7571,9716" coordsize="1340,1076" path="m7571,10093l7572,10153,7573,10215,7573,10279,7574,10365,7574,10581,7574,10667,7575,10705,7575,10784,7661,10791,7746,10792,7831,10785,7916,10773,7999,10754,8082,10730,8162,10700,8241,10665,8317,10625,8391,10581,8462,10533,8530,10481,8593,10425,8653,10365,8709,10303,8760,10238,8806,10171,8846,10101,8849,10096,7612,10096,7571,10093e" filled="t" fillcolor="#830A2C" stroked="f">
                <v:path arrowok="t"/>
                <v:fill/>
              </v:shape>
              <v:shape style="position:absolute;left:7571;top:9716;width:1340;height:1076" coordorigin="7571,9716" coordsize="1340,1076" path="m8244,9716l8222,9779,8183,9840,8131,9898,8067,9951,7993,9997,7913,10036,7829,10066,7742,10087,7655,10096,7612,10096,8849,10096,8881,10030,8910,9957,8894,9951,8244,9716e" filled="t" fillcolor="#830A2C" stroked="f">
                <v:path arrowok="t"/>
                <v:fill/>
              </v:shape>
            </v:group>
            <v:group style="position:absolute;left:7571;top:9716;width:1340;height:1076" coordorigin="7571,9716" coordsize="1340,1076">
              <v:shape style="position:absolute;left:7571;top:9716;width:1340;height:1076" coordorigin="7571,9716" coordsize="1340,1076" path="m8244,9716l8265,9723,8291,9732,8320,9743,8352,9754,8425,9780,8506,9809,8589,9839,8672,9869,8749,9897,8817,9922,8894,9951,8910,9957,8881,10030,8846,10101,8806,10171,8760,10238,8709,10303,8653,10365,8593,10425,8530,10481,8462,10533,8391,10581,8317,10625,8241,10665,8162,10700,8082,10730,7999,10754,7916,10773,7831,10785,7746,10792,7661,10791,7575,10784,7575,10705,7574,10629,7574,10554,7574,10482,7574,10447,7574,10413,7574,10345,7573,10279,7573,10215,7572,10153,7571,10093,7612,10096,7698,10093,7786,10078,7872,10052,7954,10018,8031,9975,8100,9925,8158,9870,8204,9810,8235,9748,8244,9716xe" filled="f" stroked="t" strokeweight="1pt" strokecolor="#FFFFFF">
                <v:path arrowok="t"/>
              </v:shape>
            </v:group>
            <v:group style="position:absolute;left:5873;top:7962;width:1339;height:2382" coordorigin="5873,7962" coordsize="1339,2382">
              <v:shape style="position:absolute;left:5873;top:7962;width:1339;height:2382" coordorigin="5873,7962" coordsize="1339,2382" path="m7088,7962l6994,7970,6894,7991,6790,8024,6685,8068,6579,8123,6474,8190,6372,8268,6275,8356,6184,8455,6102,8565,6029,8684,5969,8814,5921,8953,5889,9102,5873,9261,5876,9428,5899,9605,5944,9790,6012,9984,6106,10186,6091,10204,6046,10255,5993,10311,5958,10343,5978,10337,6002,10331,6030,10324,6095,10309,6598,10207,6601,10198,6624,10136,6644,10075,6662,10014,6687,9932,6768,9660,6644,9660,6611,9555,6589,9456,6578,9364,6576,9278,6583,9198,6599,9124,6622,9056,6651,8994,6686,8937,6726,8885,6770,8839,6817,8798,6866,8762,6970,8705,7072,8667,7169,8645,7212,8641,7206,8612,7195,8552,7183,8490,7172,8427,7160,8361,7129,8187,7116,8114,7109,8077,7103,8039,7095,8001,7088,7962e" filled="t" fillcolor="#830A2C" stroked="f">
                <v:path arrowok="t"/>
                <v:fill/>
              </v:shape>
              <v:shape style="position:absolute;left:5873;top:7962;width:1339;height:2382" coordorigin="5873,7962" coordsize="1339,2382" path="m6811,9518l6644,9660,6768,9660,6811,9518e" filled="t" fillcolor="#830A2C" stroked="f">
                <v:path arrowok="t"/>
                <v:fill/>
              </v:shape>
            </v:group>
            <v:group style="position:absolute;left:5873;top:7962;width:1339;height:2382" coordorigin="5873,7962" coordsize="1339,2382">
              <v:shape style="position:absolute;left:5873;top:7962;width:1339;height:2382" coordorigin="5873,7962" coordsize="1339,2382" path="m6644,9660l6811,9518,6784,9607,6760,9688,6738,9760,6719,9825,6687,9932,6662,10014,6644,10075,6624,10136,6601,10198,6541,10218,6482,10230,6448,10236,6373,10251,6292,10267,6211,10284,6132,10301,6061,10317,6002,10331,5958,10343,5969,10333,6018,10285,6060,10239,6106,10186,6012,9984,5944,9790,5899,9605,5876,9428,5873,9261,5889,9102,5921,8953,5969,8814,6029,8684,6102,8565,6184,8455,6275,8356,6372,8268,6474,8190,6579,8123,6685,8068,6790,8024,6894,7991,6994,7970,7088,7962,7095,8001,7109,8077,7123,8151,7136,8223,7148,8293,7154,8327,7166,8394,7177,8459,7189,8521,7200,8582,7212,8641,7169,8645,7072,8667,6970,8705,6866,8762,6817,8798,6770,8839,6726,8885,6686,8937,6651,8994,6622,9056,6599,9124,6583,9198,6576,9278,6578,9364,6589,9456,6611,9555,6644,9660xe" filled="f" stroked="t" strokeweight="1pt" strokecolor="#FFFFFF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14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Mandiant</w:t>
      </w:r>
      <w:r>
        <w:rPr>
          <w:rFonts w:ascii="Arial" w:hAnsi="Arial" w:cs="Arial" w:eastAsia="Arial"/>
          <w:sz w:val="20"/>
          <w:szCs w:val="20"/>
          <w:color w:val="233443"/>
          <w:spacing w:val="-10"/>
          <w:w w:val="92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92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ttack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92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2"/>
          <w:b/>
          <w:bCs/>
        </w:rPr>
        <w:t>Lifecycle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92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Model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9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7365;width:10080;height:2" coordorigin="1080,7365" coordsize="10080,2">
              <v:shape style="position:absolute;left:1080;top:7365;width:10080;height:2" coordorigin="1080,7365" coordsize="10080,0" path="m1080,7365l11160,7365e" filled="f" stroked="t" strokeweight=".25pt" strokecolor="#233443">
                <v:path arrowok="t"/>
              </v:shape>
            </v:group>
            <v:group style="position:absolute;left:3049;top:4081;width:6142;height:3103" coordorigin="3049,4081" coordsize="6142,3103">
              <v:shape style="position:absolute;left:3049;top:4081;width:6142;height:3103" coordorigin="3049,4081" coordsize="6142,3103" path="m3049,7183l9191,7183,9191,4081,3049,4081,3049,7183xe" filled="f" stroked="t" strokeweight="1pt" strokecolor="#76848F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-2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Initial</w:t>
      </w:r>
      <w:r>
        <w:rPr>
          <w:rFonts w:ascii="Arial" w:hAnsi="Arial" w:cs="Arial" w:eastAsia="Arial"/>
          <w:sz w:val="26"/>
          <w:szCs w:val="26"/>
          <w:color w:val="830A2C"/>
          <w:spacing w:val="62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Compromise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9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Initial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penetrate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technique.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attachment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hyperlink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subject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body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relevant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recipient.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webmail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peoples’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familiar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recipient,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colleague,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executive,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employee,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counsel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3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emails.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real-world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sent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employees: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5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Date: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Wed,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18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Apr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2012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06:31:41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-0700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33" w:after="0" w:line="275" w:lineRule="auto"/>
        <w:ind w:left="2259" w:right="2226"/>
        <w:jc w:val="left"/>
        <w:rPr>
          <w:rFonts w:ascii="Courier New" w:hAnsi="Courier New" w:cs="Courier New" w:eastAsia="Courier New"/>
          <w:sz w:val="20"/>
          <w:szCs w:val="20"/>
        </w:rPr>
      </w:pPr>
      <w:rPr/>
      <w:hyperlink r:id="rId165"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From: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 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Kevin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 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Mandia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 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&lt;kevin.mandia@rocketmail.com&gt;</w:t>
        </w:r>
      </w:hyperlink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Subject: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Internal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Discussion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on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the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Press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225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Release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225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Hello,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33" w:after="0" w:line="273" w:lineRule="auto"/>
        <w:ind w:left="2259" w:right="2826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Shall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we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schedule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time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to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meet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next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week?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8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68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finalize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7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61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press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61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8"/>
        </w:rPr>
        <w:t>release.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8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Details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click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here.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0" w:lineRule="exact"/>
        <w:ind w:left="2259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  <w:position w:val="1"/>
        </w:rPr>
        <w:t>Kevin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  <w:position w:val="1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  <w:position w:val="1"/>
        </w:rPr>
        <w:t>Mandia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15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pear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9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Phishing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9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mail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29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glance,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appeared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CEO,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Kevin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Mandia.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further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scrutiny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account,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“kevin.mandia@rocketmail.com”.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Rocketmail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free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webmail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service.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“kevin.mandia@rocketmail.com”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belong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Rathe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signed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event.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clicked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(which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thankfully),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downloaded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“Internal_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Discussion_Press_Release_In_Next_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eek8.zip”.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contained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WEBC2-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ABLE.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28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6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164"/>
          <w:pgSz w:w="12240" w:h="15840"/>
        </w:sectPr>
      </w:pPr>
      <w:rPr/>
    </w:p>
    <w:p>
      <w:pPr>
        <w:spacing w:before="96" w:after="0" w:line="271" w:lineRule="auto"/>
        <w:ind w:left="100" w:right="3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attach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format,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predominant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trend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years.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sampling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82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4"/>
        </w:rPr>
        <w:t>2012ChinaUSAviationSymposium.zip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82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Employee-Benefit-and-Overhead-Adjustment-Keys.zip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820" w:right="174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8"/>
        </w:rPr>
        <w:t>MARKET-COMMENT-Europe-Ends-Sharply-Lower-On-Data-Yields-Jump.zip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Negative_Reports_Of_Turkey.zip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3"/>
        </w:rPr>
        <w:t>New_Technology_For_FPGA_And_Its_Developing_Trend.zip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North_Korean_launch.zip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" w:after="0" w:line="271" w:lineRule="auto"/>
        <w:ind w:left="820" w:right="306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Oil-Field-Services-Analysis-And-Outlook.zip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7"/>
        </w:rPr>
        <w:t>POWER_GEN_2012.zip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Proactive_Investors_One2One_Energy_Investor_Forum.zip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1"/>
        </w:rPr>
        <w:t>Social-Security-Reform.zip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South_China_Sea_Security_Assessment_Report.zip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Telephonics_Supplier_Manual_v3.zip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5"/>
        </w:rPr>
        <w:t>The_Latest_Syria_Security_Assessment_Report.zip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8"/>
        </w:rPr>
        <w:t>Updated_Office_Contact_v1.zip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8"/>
        </w:rPr>
        <w:t>Updated_Office_Contact_v2.zip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Welfare_Reform_and_Benefits_Development_Plan.zip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167"/>
          <w:pgSz w:w="12240" w:h="15840"/>
        </w:sectPr>
      </w:pPr>
      <w:rPr/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righ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6BCEF3"/>
          <w:spacing w:val="0"/>
          <w:w w:val="80"/>
          <w:b/>
          <w:bCs/>
        </w:rPr>
        <w:t>APT</w:t>
      </w:r>
      <w:r>
        <w:rPr>
          <w:rFonts w:ascii="Arial" w:hAnsi="Arial" w:cs="Arial" w:eastAsia="Arial"/>
          <w:sz w:val="24"/>
          <w:szCs w:val="24"/>
          <w:color w:val="6BCEF3"/>
          <w:spacing w:val="13"/>
          <w:w w:val="8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6BCEF3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right="-20"/>
        <w:jc w:val="righ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6BCEF3"/>
          <w:spacing w:val="0"/>
          <w:w w:val="80"/>
          <w:b/>
          <w:bCs/>
          <w:position w:val="-1"/>
        </w:rPr>
        <w:t>APT</w:t>
      </w:r>
      <w:r>
        <w:rPr>
          <w:rFonts w:ascii="Arial" w:hAnsi="Arial" w:cs="Arial" w:eastAsia="Arial"/>
          <w:sz w:val="24"/>
          <w:szCs w:val="24"/>
          <w:color w:val="6BCEF3"/>
          <w:spacing w:val="13"/>
          <w:w w:val="80"/>
          <w:b/>
          <w:bCs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6BCEF3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37" w:after="0" w:line="250" w:lineRule="auto"/>
        <w:ind w:left="1346" w:right="113" w:firstLine="-188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4"/>
          <w:b/>
          <w:bCs/>
        </w:rPr>
        <w:t>What</w:t>
      </w:r>
      <w:r>
        <w:rPr>
          <w:rFonts w:ascii="Arial" w:hAnsi="Arial" w:cs="Arial" w:eastAsia="Arial"/>
          <w:sz w:val="18"/>
          <w:szCs w:val="18"/>
          <w:color w:val="830A2C"/>
          <w:spacing w:val="-3"/>
          <w:w w:val="84"/>
          <w:b/>
          <w:bCs/>
        </w:rPr>
        <w:t>’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4"/>
          <w:b/>
          <w:bCs/>
        </w:rPr>
        <w:t>s</w:t>
      </w:r>
      <w:r>
        <w:rPr>
          <w:rFonts w:ascii="Arial" w:hAnsi="Arial" w:cs="Arial" w:eastAsia="Arial"/>
          <w:sz w:val="18"/>
          <w:szCs w:val="18"/>
          <w:color w:val="830A2C"/>
          <w:spacing w:val="7"/>
          <w:w w:val="84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4"/>
          <w:b/>
          <w:bCs/>
        </w:rPr>
        <w:t>this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4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email?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20" w:right="87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830A2C"/>
          <w:spacing w:val="0"/>
          <w:w w:val="98"/>
        </w:rPr>
        <w:t>@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50" w:lineRule="auto"/>
        <w:ind w:left="326" w:right="182"/>
        <w:jc w:val="center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85"/>
          <w:b/>
          <w:bCs/>
        </w:rPr>
        <w:t>Spear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85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5"/>
          <w:b/>
          <w:bCs/>
        </w:rPr>
        <w:t>Phishing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5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5"/>
          <w:b/>
          <w:bCs/>
        </w:rPr>
        <w:t>Email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5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3"/>
          <w:b/>
          <w:bCs/>
        </w:rPr>
        <w:t>with</w:t>
      </w:r>
      <w:r>
        <w:rPr>
          <w:rFonts w:ascii="Arial" w:hAnsi="Arial" w:cs="Arial" w:eastAsia="Arial"/>
          <w:sz w:val="18"/>
          <w:szCs w:val="18"/>
          <w:color w:val="76848F"/>
          <w:spacing w:val="19"/>
          <w:w w:val="8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83"/>
          <w:b/>
          <w:bCs/>
        </w:rPr>
        <w:t>Attachment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2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39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830A2C"/>
          <w:spacing w:val="-1"/>
          <w:w w:val="83"/>
          <w:b/>
          <w:bCs/>
        </w:rPr>
        <w:t>I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3"/>
          <w:b/>
          <w:bCs/>
        </w:rPr>
        <w:t>s</w:t>
      </w:r>
      <w:r>
        <w:rPr>
          <w:rFonts w:ascii="Arial" w:hAnsi="Arial" w:cs="Arial" w:eastAsia="Arial"/>
          <w:sz w:val="18"/>
          <w:szCs w:val="18"/>
          <w:color w:val="830A2C"/>
          <w:spacing w:val="10"/>
          <w:w w:val="8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-1"/>
          <w:w w:val="83"/>
          <w:b/>
          <w:bCs/>
        </w:rPr>
        <w:t>thi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3"/>
          <w:b/>
          <w:bCs/>
        </w:rPr>
        <w:t>s</w:t>
      </w:r>
      <w:r>
        <w:rPr>
          <w:rFonts w:ascii="Arial" w:hAnsi="Arial" w:cs="Arial" w:eastAsia="Arial"/>
          <w:sz w:val="18"/>
          <w:szCs w:val="18"/>
          <w:color w:val="830A2C"/>
          <w:spacing w:val="8"/>
          <w:w w:val="8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-1"/>
          <w:w w:val="83"/>
          <w:b/>
          <w:bCs/>
        </w:rPr>
        <w:t>fo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3"/>
          <w:b/>
          <w:bCs/>
        </w:rPr>
        <w:t>r</w:t>
      </w:r>
      <w:r>
        <w:rPr>
          <w:rFonts w:ascii="Arial" w:hAnsi="Arial" w:cs="Arial" w:eastAsia="Arial"/>
          <w:sz w:val="18"/>
          <w:szCs w:val="18"/>
          <w:color w:val="830A2C"/>
          <w:spacing w:val="5"/>
          <w:w w:val="8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-1"/>
          <w:w w:val="90"/>
          <w:b/>
          <w:bCs/>
        </w:rPr>
        <w:t>real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72"/>
          <w:b/>
          <w:bCs/>
        </w:rPr>
        <w:t>?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830A2C"/>
          <w:spacing w:val="0"/>
          <w:w w:val="100"/>
        </w:rPr>
        <w:t>@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66" w:after="0" w:line="271" w:lineRule="auto"/>
        <w:ind w:right="89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br w:type="column"/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militar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economic,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diplomatic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themes,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wide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industries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(e.g.,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“updated_office_contact_v1.zip”)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could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industr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right="1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occasions,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unsuspecting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recipients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replied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messages,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believing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acquaintances.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replied,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“I’m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133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legit,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didn’t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it.”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minutes,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someone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responded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back: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legit.”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1844" w:space="1195"/>
            <w:col w:w="2139" w:space="1289"/>
            <w:col w:w="3833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9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608;width:10080;height:2" coordorigin="1080,13608" coordsize="10080,2">
              <v:shape style="position:absolute;left:1080;top:13608;width:10080;height:2" coordorigin="1080,13608" coordsize="10080,0" path="m1080,13608l11160,13608e" filled="f" stroked="t" strokeweight=".25pt" strokecolor="#233443">
                <v:path arrowok="t"/>
              </v:shape>
            </v:group>
            <v:group style="position:absolute;left:6046;top:8063;width:802;height:745" coordorigin="6046,8063" coordsize="802,745">
              <v:shape style="position:absolute;left:6046;top:8063;width:802;height:745" coordorigin="6046,8063" coordsize="802,745" path="m6453,8063l6392,8068,6289,8108,6209,8179,6148,8272,6105,8379,6076,8491,6058,8597,6049,8691,6046,8762,6046,8807,6181,8807,6179,8759,6178,8717,6177,8679,6176,8649,6176,8614,6181,8544,6201,8487,6258,8451,6320,8434,6848,8434,6848,8178,6838,8156,6822,8130,6746,8083,6672,8069,6575,8063,6453,8063e" filled="t" fillcolor="#9ACF8B" stroked="f">
                <v:path arrowok="t"/>
                <v:fill/>
              </v:shape>
              <v:shape style="position:absolute;left:6046;top:8063;width:802;height:745" coordorigin="6046,8063" coordsize="802,745" path="m6848,8434l6320,8434,6319,8444,6323,8446,6302,8456,6254,8505,6223,8573,6206,8649,6199,8721,6197,8759,6197,8786,6197,8790,6198,8800,6198,8805,6713,8807,6716,8759,6718,8728,6720,8695,6721,8665,6722,8644,6718,8623,6695,8548,6665,8492,6603,8456,6594,8444,6594,8444,6597,8439,6601,8435,6848,8435,6848,8434e" filled="t" fillcolor="#9ACF8B" stroked="f">
                <v:path arrowok="t"/>
                <v:fill/>
              </v:shape>
              <v:shape style="position:absolute;left:6046;top:8063;width:802;height:745" coordorigin="6046,8063" coordsize="802,745" path="m6848,8435l6601,8435,6622,8447,6641,8463,6658,8481,6665,8492,6668,8494,6711,8546,6721,8614,6722,8645,6722,8648,6730,8720,6732,8759,6732,8790,6731,8800,6731,8807,6846,8807,6848,8777,6848,8435e" filled="t" fillcolor="#9ACF8B" stroked="f">
                <v:path arrowok="t"/>
                <v:fill/>
              </v:shape>
              <v:shape style="position:absolute;left:6046;top:8063;width:802;height:745" coordorigin="6046,8063" coordsize="802,745" path="m6665,8492l6695,8548,6718,8623,6722,8644,6721,8615,6711,8546,6668,8494,6665,8492e" filled="t" fillcolor="#9ACF8B" stroked="f">
                <v:path arrowok="t"/>
                <v:fill/>
              </v:shape>
            </v:group>
            <v:group style="position:absolute;left:6175;top:7598;width:556;height:555" coordorigin="6175,7598" coordsize="556,555">
              <v:shape style="position:absolute;left:6175;top:7598;width:556;height:555" coordorigin="6175,7598" coordsize="556,555" path="m6438,7598l6371,7609,6311,7636,6259,7676,6218,7726,6190,7786,6176,7852,6175,7875,6176,7898,6190,7963,6218,8021,6259,8071,6311,8111,6373,8138,6443,8152,6468,8152,6491,8150,6556,8133,6614,8102,6662,8058,6699,8005,6723,7943,6731,7875,6730,7852,6717,7787,6689,7729,6648,7679,6595,7639,6533,7611,6463,7598,6438,7598e" filled="t" fillcolor="#FFFFFF" stroked="f">
                <v:path arrowok="t"/>
                <v:fill/>
              </v:shape>
            </v:group>
            <v:group style="position:absolute;left:6175;top:7598;width:556;height:555" coordorigin="6175,7598" coordsize="556,555">
              <v:shape style="position:absolute;left:6175;top:7598;width:556;height:555" coordorigin="6175,7598" coordsize="556,555" path="m6731,7875l6723,7943,6699,8005,6662,8058,6614,8102,6556,8133,6491,8150,6468,8152,6443,8152,6373,8138,6311,8111,6259,8071,6218,8021,6190,7963,6176,7898,6175,7875,6176,7852,6190,7786,6218,7726,6259,7676,6311,7636,6371,7609,6438,7598,6463,7598,6533,7611,6595,7639,6648,7679,6689,7729,6717,7787,6730,7852,6731,7875xe" filled="f" stroked="t" strokeweight="1pt" strokecolor="#9ACF8B">
                <v:path arrowok="t"/>
              </v:shape>
            </v:group>
            <v:group style="position:absolute;left:6030;top:10155;width:818;height:745" coordorigin="6030,10155" coordsize="818,745">
              <v:shape style="position:absolute;left:6030;top:10155;width:818;height:745" coordorigin="6030,10155" coordsize="818,745" path="m6438,10155l6377,10161,6274,10201,6193,10272,6133,10365,6090,10472,6060,10583,6043,10690,6034,10784,6030,10855,6030,10900,6165,10900,6164,10852,6162,10810,6161,10772,6161,10742,6161,10707,6166,10637,6186,10580,6242,10544,6305,10527,6848,10527,6848,10334,6845,10316,6836,10279,6806,10223,6731,10176,6656,10161,6559,10156,6438,10155e" filled="t" fillcolor="#9ACF8B" stroked="f">
                <v:path arrowok="t"/>
                <v:fill/>
              </v:shape>
              <v:shape style="position:absolute;left:6030;top:10155;width:818;height:745" coordorigin="6030,10155" coordsize="818,745" path="m6848,10527l6305,10527,6303,10537,6308,10539,6287,10549,6239,10598,6208,10666,6191,10742,6183,10813,6182,10852,6182,10879,6182,10883,6182,10892,6183,10898,6698,10900,6701,10852,6703,10821,6704,10788,6706,10758,6706,10737,6702,10716,6680,10640,6650,10585,6587,10549,6578,10537,6578,10537,6581,10532,6585,10528,6848,10528,6848,10527e" filled="t" fillcolor="#9ACF8B" stroked="f">
                <v:path arrowok="t"/>
                <v:fill/>
              </v:shape>
              <v:shape style="position:absolute;left:6030;top:10155;width:818;height:745" coordorigin="6030,10155" coordsize="818,745" path="m6848,10528l6585,10528,6607,10540,6626,10556,6642,10574,6650,10585,6652,10586,6695,10639,6706,10707,6706,10737,6707,10741,6715,10813,6716,10852,6716,10883,6716,10892,6716,10900,6830,10900,6839,10788,6845,10698,6848,10650,6848,10528e" filled="t" fillcolor="#9ACF8B" stroked="f">
                <v:path arrowok="t"/>
                <v:fill/>
              </v:shape>
              <v:shape style="position:absolute;left:6030;top:10155;width:818;height:745" coordorigin="6030,10155" coordsize="818,745" path="m6650,10585l6680,10640,6702,10716,6706,10737,6706,10708,6695,10639,6652,10586,6650,10585e" filled="t" fillcolor="#9ACF8B" stroked="f">
                <v:path arrowok="t"/>
                <v:fill/>
              </v:shape>
            </v:group>
            <v:group style="position:absolute;left:6160;top:9690;width:556;height:555" coordorigin="6160,9690" coordsize="556,555">
              <v:shape style="position:absolute;left:6160;top:9690;width:556;height:555" coordorigin="6160,9690" coordsize="556,555" path="m6423,9690l6356,9702,6296,9729,6244,9769,6203,9819,6175,9878,6161,9945,6160,9968,6161,9991,6174,10056,6202,10114,6243,10164,6295,10204,6358,10231,6428,10244,6453,10245,6476,10243,6540,10226,6598,10195,6646,10151,6683,10098,6707,10036,6716,9968,6715,9945,6701,9880,6673,9821,6632,9771,6580,9732,6518,9704,6448,9691,6423,9690e" filled="t" fillcolor="#FFFFFF" stroked="f">
                <v:path arrowok="t"/>
                <v:fill/>
              </v:shape>
            </v:group>
            <v:group style="position:absolute;left:6160;top:9690;width:556;height:555" coordorigin="6160,9690" coordsize="556,555">
              <v:shape style="position:absolute;left:6160;top:9690;width:556;height:555" coordorigin="6160,9690" coordsize="556,555" path="m6716,9968l6707,10036,6683,10098,6646,10151,6598,10195,6540,10226,6476,10243,6453,10245,6428,10244,6358,10231,6295,10204,6243,10164,6202,10114,6174,10056,6161,9991,6160,9968,6161,9945,6175,9878,6203,9819,6244,9769,6296,9729,6356,9702,6423,9690,6448,9691,6518,9704,6580,9732,6632,9771,6673,9821,6701,9880,6715,9945,6716,9968xe" filled="f" stroked="t" strokeweight="1pt" strokecolor="#9ACF8B">
                <v:path arrowok="t"/>
              </v:shape>
              <v:shape style="position:absolute;left:3330;top:10128;width:2680;height:267" type="#_x0000_t75">
                <v:imagedata r:id="rId168" o:title=""/>
              </v:shape>
            </v:group>
            <v:group style="position:absolute;left:3853;top:10106;width:490;height:290" coordorigin="3853,10106" coordsize="490,290">
              <v:shape style="position:absolute;left:3853;top:10106;width:490;height:290" coordorigin="3853,10106" coordsize="490,290" path="m4343,10396l3853,10396,3853,10106,4343,10106,4343,10396e" filled="t" fillcolor="#FFFFFF" stroked="f">
                <v:path arrowok="t"/>
                <v:fill/>
              </v:shape>
            </v:group>
            <v:group style="position:absolute;left:3853;top:10106;width:490;height:290" coordorigin="3853,10106" coordsize="490,290">
              <v:shape style="position:absolute;left:3853;top:10106;width:490;height:290" coordorigin="3853,10106" coordsize="490,290" path="m4343,10396l3853,10396,3853,10106,4343,10106,4343,10396xe" filled="f" stroked="t" strokeweight=".5pt" strokecolor="#76848F">
                <v:path arrowok="t"/>
              </v:shape>
            </v:group>
            <v:group style="position:absolute;left:3853;top:10223;width:194;height:175" coordorigin="3853,10223" coordsize="194,175">
              <v:shape style="position:absolute;left:3853;top:10223;width:194;height:175" coordorigin="3853,10223" coordsize="194,175" path="m3853,10398l4047,10223e" filled="f" stroked="t" strokeweight=".5pt" strokecolor="#76848F">
                <v:path arrowok="t"/>
              </v:shape>
            </v:group>
            <v:group style="position:absolute;left:4148;top:10223;width:194;height:173" coordorigin="4148,10223" coordsize="194,173">
              <v:shape style="position:absolute;left:4148;top:10223;width:194;height:173" coordorigin="4148,10223" coordsize="194,173" path="m4343,10396l4148,10223e" filled="f" stroked="t" strokeweight=".5pt" strokecolor="#76848F">
                <v:path arrowok="t"/>
              </v:shape>
            </v:group>
            <v:group style="position:absolute;left:4148;top:10106;width:194;height:117" coordorigin="4148,10106" coordsize="194,117">
              <v:shape style="position:absolute;left:4148;top:10106;width:194;height:117" coordorigin="4148,10106" coordsize="194,117" path="m4148,10223l4343,10106e" filled="f" stroked="t" strokeweight=".5pt" strokecolor="#76848F">
                <v:path arrowok="t"/>
              </v:shape>
            </v:group>
            <v:group style="position:absolute;left:3853;top:10106;width:194;height:117" coordorigin="3853,10106" coordsize="194,117">
              <v:shape style="position:absolute;left:3853;top:10106;width:194;height:117" coordorigin="3853,10106" coordsize="194,117" path="m4047,10223l3853,10106e" filled="f" stroked="t" strokeweight=".5pt" strokecolor="#76848F">
                <v:path arrowok="t"/>
              </v:shape>
            </v:group>
            <v:group style="position:absolute;left:4007;top:10167;width:183;height:187" coordorigin="4007,10167" coordsize="183,187">
              <v:shape style="position:absolute;left:4007;top:10167;width:183;height:187" coordorigin="4007,10167" coordsize="183,187" path="m4084,10167l4029,10199,4007,10262,4010,10283,4045,10334,4112,10353,4133,10347,4180,10304,4190,10260,4190,10256,4168,10199,4110,10169,4084,10167e" filled="t" fillcolor="#FFFFFF" stroked="f">
                <v:path arrowok="t"/>
                <v:fill/>
              </v:shape>
            </v:group>
            <v:group style="position:absolute;left:4990;top:6894;width:955;height:938" coordorigin="4990,6894" coordsize="955,938">
              <v:shape style="position:absolute;left:4990;top:6894;width:955;height:938" coordorigin="4990,6894" coordsize="955,938" path="m5867,7652l5686,7652,5691,7653,5695,7656,5699,7662,5701,7670,5704,7679,5706,7690,5709,7702,5742,7769,5812,7815,5905,7831,5945,7832,5923,7811,5904,7790,5871,7731,5863,7679,5864,7664,5867,7652e" filled="t" fillcolor="#FFFFFF" stroked="f">
                <v:path arrowok="t"/>
                <v:fill/>
              </v:shape>
              <v:shape style="position:absolute;left:4990;top:6894;width:955;height:938" coordorigin="4990,6894" coordsize="955,938" path="m5610,6894l5510,6899,5415,6914,5326,6937,5244,6968,5172,7006,5110,7050,5060,7100,5022,7154,4999,7213,4990,7274,4993,7306,5009,7366,5039,7422,5084,7475,5141,7522,5210,7563,5288,7598,5376,7625,5471,7643,5573,7653,5626,7654,5646,7654,5666,7653,5686,7652,5867,7652,5923,7603,5951,7592,6030,7554,6098,7509,6154,7458,6196,7401,6222,7339,6230,7274,6228,7243,6212,7183,6182,7127,6138,7074,6081,7027,6014,6986,5937,6951,5852,6924,5759,6905,5661,6896,5610,6894e" filled="t" fillcolor="#FFFFFF" stroked="f">
                <v:path arrowok="t"/>
                <v:fill/>
              </v:shape>
            </v:group>
            <v:group style="position:absolute;left:4990;top:6894;width:1240;height:938" coordorigin="4990,6894" coordsize="1240,938">
              <v:shape style="position:absolute;left:4990;top:6894;width:1240;height:938" coordorigin="4990,6894" coordsize="1240,938" path="m6230,7274l6222,7339,6196,7401,6154,7458,6098,7509,6030,7554,5951,7592,5893,7613,5888,7616,5863,7679,5863,7695,5890,7770,5945,7832,5905,7831,5839,7822,5771,7794,5724,7742,5704,7679,5701,7670,5699,7662,5695,7656,5691,7653,5686,7652,5666,7653,5646,7654,5573,7653,5471,7643,5376,7625,5288,7598,5210,7563,5141,7522,5084,7475,5039,7422,5009,7366,4993,7306,4990,7274,4993,7243,5009,7183,5039,7127,5083,7074,5140,7027,5207,6986,5284,6951,5369,6924,5462,6905,5560,6896,5610,6894,5661,6896,5759,6905,5852,6924,5937,6951,6014,6986,6081,7027,6138,7074,6182,7127,6212,7183,6228,7243,6230,7274xe" filled="f" stroked="t" strokeweight="1pt" strokecolor="#76848F">
                <v:path arrowok="t"/>
              </v:shape>
            </v:group>
            <v:group style="position:absolute;left:4988;top:9024;width:1240;height:938" coordorigin="4988,9024" coordsize="1240,938">
              <v:shape style="position:absolute;left:4988;top:9024;width:1240;height:938" coordorigin="4988,9024" coordsize="1240,938" path="m6228,9404l6219,9469,6193,9530,6151,9587,6096,9638,6028,9684,5949,9722,5891,9742,5885,9745,5860,9808,5860,9824,5887,9900,5943,9962,5902,9961,5836,9952,5768,9924,5721,9872,5701,9809,5699,9799,5696,9791,5693,9786,5689,9782,5683,9781,5663,9783,5643,9783,5570,9783,5468,9773,5373,9754,5286,9727,5207,9693,5138,9651,5081,9604,5037,9552,5006,9495,4990,9435,4988,9404,4990,9373,5006,9313,5037,9256,5081,9204,5137,9157,5204,9115,5281,9081,5367,9054,5459,9035,5557,9025,5608,9024,5659,9025,5757,9035,5849,9054,5934,9081,6011,9115,6079,9157,6135,9204,6179,9256,6210,9313,6226,9373,6228,9404xe" filled="f" stroked="t" strokeweight="1.0pt" strokecolor="#76848F">
                <v:path arrowok="t"/>
              </v:shape>
              <v:shape style="position:absolute;left:3333;top:8023;width:2680;height:267" type="#_x0000_t75">
                <v:imagedata r:id="rId169" o:title=""/>
              </v:shape>
              <v:shape style="position:absolute;left:3285;top:12280;width:2680;height:267" type="#_x0000_t75">
                <v:imagedata r:id="rId170" o:title=""/>
              </v:shape>
            </v:group>
            <v:group style="position:absolute;left:4906;top:8000;width:490;height:290" coordorigin="4906,8000" coordsize="490,290">
              <v:shape style="position:absolute;left:4906;top:8000;width:490;height:290" coordorigin="4906,8000" coordsize="490,290" path="m5396,8290l4906,8290,4906,8000,5396,8000,5396,8290e" filled="t" fillcolor="#FFFFFF" stroked="f">
                <v:path arrowok="t"/>
                <v:fill/>
              </v:shape>
            </v:group>
            <v:group style="position:absolute;left:4906;top:8000;width:490;height:290" coordorigin="4906,8000" coordsize="490,290">
              <v:shape style="position:absolute;left:4906;top:8000;width:490;height:290" coordorigin="4906,8000" coordsize="490,290" path="m5396,8290l4906,8290,4906,8000,5396,8000,5396,8290xe" filled="f" stroked="t" strokeweight=".5pt" strokecolor="#76848F">
                <v:path arrowok="t"/>
              </v:shape>
            </v:group>
            <v:group style="position:absolute;left:4905;top:8114;width:194;height:175" coordorigin="4905,8114" coordsize="194,175">
              <v:shape style="position:absolute;left:4905;top:8114;width:194;height:175" coordorigin="4905,8114" coordsize="194,175" path="m4905,8289l5100,8114e" filled="f" stroked="t" strokeweight=".5pt" strokecolor="#76848F">
                <v:path arrowok="t"/>
              </v:shape>
            </v:group>
            <v:group style="position:absolute;left:5201;top:8114;width:194;height:173" coordorigin="5201,8114" coordsize="194,173">
              <v:shape style="position:absolute;left:5201;top:8114;width:194;height:173" coordorigin="5201,8114" coordsize="194,173" path="m5395,8287l5201,8114e" filled="f" stroked="t" strokeweight=".5pt" strokecolor="#76848F">
                <v:path arrowok="t"/>
              </v:shape>
            </v:group>
            <v:group style="position:absolute;left:4905;top:7997;width:490;height:148" coordorigin="4905,7997" coordsize="490,148">
              <v:shape style="position:absolute;left:4905;top:7997;width:490;height:148" coordorigin="4905,7997" coordsize="490,148" path="m5395,7997l4905,7997,5150,8145,5395,7997e" filled="t" fillcolor="#FFFFFF" stroked="f">
                <v:path arrowok="t"/>
                <v:fill/>
              </v:shape>
            </v:group>
            <v:group style="position:absolute;left:4905;top:7997;width:490;height:148" coordorigin="4905,7997" coordsize="490,148">
              <v:shape style="position:absolute;left:4905;top:7997;width:490;height:148" coordorigin="4905,7997" coordsize="490,148" path="m4905,7997l4915,8003,5150,8145,5395,7997,4905,7997xe" filled="f" stroked="t" strokeweight=".5pt" strokecolor="#76848F">
                <v:path arrowok="t"/>
              </v:shape>
            </v:group>
            <v:group style="position:absolute;left:5060;top:8058;width:183;height:187" coordorigin="5060,8058" coordsize="183,187">
              <v:shape style="position:absolute;left:5060;top:8058;width:183;height:187" coordorigin="5060,8058" coordsize="183,187" path="m5137,8058l5082,8090,5060,8153,5063,8174,5097,8225,5165,8245,5186,8239,5233,8195,5243,8151,5243,8148,5221,8091,5163,8060,5137,8058e" filled="t" fillcolor="#FFFFFF" stroked="f">
                <v:path arrowok="t"/>
                <v:fill/>
              </v:shape>
              <v:shape style="position:absolute;left:5013;top:11129;width:1817;height:1964" type="#_x0000_t75">
                <v:imagedata r:id="rId171" o:title=""/>
              </v:shape>
            </v:group>
            <v:group style="position:absolute;left:1800;top:9645;width:1530;height:1020" coordorigin="1800,9645" coordsize="1530,1020">
              <v:shape style="position:absolute;left:1800;top:9645;width:1530;height:1020" coordorigin="1800,9645" coordsize="1530,1020" path="m3330,10666l1800,10666,1800,9645,3330,9645,3330,10666e" filled="t" fillcolor="#EC2326" stroked="f">
                <v:path arrowok="t"/>
                <v:fill/>
              </v:shape>
            </v:group>
            <v:group style="position:absolute;left:2263;top:9707;width:60;height:90" coordorigin="2263,9707" coordsize="60,90">
              <v:shape style="position:absolute;left:2263;top:9707;width:60;height:90" coordorigin="2263,9707" coordsize="60,90" path="m2317,9767l2296,9767,2314,9796,2317,9767e" filled="t" fillcolor="#FCCF0D" stroked="f">
                <v:path arrowok="t"/>
                <v:fill/>
              </v:shape>
              <v:shape style="position:absolute;left:2263;top:9707;width:60;height:90" coordorigin="2263,9707" coordsize="60,90" path="m2267,9719l2286,9749,2263,9774,2296,9767,2317,9767,2318,9763,2351,9755,2320,9741,2320,9732,2300,9732,2267,9719e" filled="t" fillcolor="#FCCF0D" stroked="f">
                <v:path arrowok="t"/>
                <v:fill/>
              </v:shape>
              <v:shape style="position:absolute;left:2263;top:9707;width:60;height:90" coordorigin="2263,9707" coordsize="60,90" path="m2323,9707l2300,9732,2320,9732,2323,9707e" filled="t" fillcolor="#FCCF0D" stroked="f">
                <v:path arrowok="t"/>
                <v:fill/>
              </v:shape>
            </v:group>
            <v:group style="position:absolute;left:1907;top:9751;width:288;height:275" coordorigin="1907,9751" coordsize="288,275">
              <v:shape style="position:absolute;left:1907;top:9751;width:288;height:275" coordorigin="1907,9751" coordsize="288,275" path="m2195,9859l1907,9859,1994,9922,1962,10027,2048,9966,2120,9966,2107,9922,2195,9859e" filled="t" fillcolor="#FCCF0D" stroked="f">
                <v:path arrowok="t"/>
                <v:fill/>
              </v:shape>
              <v:shape style="position:absolute;left:1907;top:9751;width:288;height:275" coordorigin="1907,9751" coordsize="288,275" path="m2120,9966l2048,9966,2139,10027,2120,9966e" filled="t" fillcolor="#FCCF0D" stroked="f">
                <v:path arrowok="t"/>
                <v:fill/>
              </v:shape>
              <v:shape style="position:absolute;left:1907;top:9751;width:288;height:275" coordorigin="1907,9751" coordsize="288,275" path="m2048,9751l2015,9859,2085,9859,2048,9751e" filled="t" fillcolor="#FCCF0D" stroked="f">
                <v:path arrowok="t"/>
                <v:fill/>
              </v:shape>
            </v:group>
            <v:group style="position:absolute;left:2265;top:10065;width:56;height:90" coordorigin="2265,10065" coordsize="56,90">
              <v:shape style="position:absolute;left:2265;top:10065;width:56;height:90" coordorigin="2265,10065" coordsize="56,90" path="m2318,10126l2297,10126,2317,10155,2318,10126e" filled="t" fillcolor="#FCCF0D" stroked="f">
                <v:path arrowok="t"/>
                <v:fill/>
              </v:shape>
              <v:shape style="position:absolute;left:2265;top:10065;width:56;height:90" coordorigin="2265,10065" coordsize="56,90" path="m2266,10080l2286,10109,2265,10135,2297,10126,2318,10126,2318,10122,2351,10111,2319,10099,2320,10092,2299,10092,2266,10080e" filled="t" fillcolor="#FCCF0D" stroked="f">
                <v:path arrowok="t"/>
                <v:fill/>
              </v:shape>
              <v:shape style="position:absolute;left:2265;top:10065;width:56;height:90" coordorigin="2265,10065" coordsize="56,90" path="m2321,10065l2299,10092,2320,10092,2321,10065e" filled="t" fillcolor="#FCCF0D" stroked="f">
                <v:path arrowok="t"/>
                <v:fill/>
              </v:shape>
            </v:group>
            <v:group style="position:absolute;left:2361;top:9810;width:89;height:89" coordorigin="2361,9810" coordsize="89,89">
              <v:shape style="position:absolute;left:2361;top:9810;width:89;height:89" coordorigin="2361,9810" coordsize="89,89" path="m2385,9810l2391,9845,2361,9860,2394,9866,2399,9900,2415,9870,2445,9870,2425,9850,2433,9835,2410,9835,2385,9810e" filled="t" fillcolor="#FCCF0D" stroked="f">
                <v:path arrowok="t"/>
                <v:fill/>
              </v:shape>
              <v:shape style="position:absolute;left:2361;top:9810;width:89;height:89" coordorigin="2361,9810" coordsize="89,89" path="m2445,9870l2415,9870,2449,9875,2445,9870e" filled="t" fillcolor="#FCCF0D" stroked="f">
                <v:path arrowok="t"/>
                <v:fill/>
              </v:shape>
              <v:shape style="position:absolute;left:2361;top:9810;width:89;height:89" coordorigin="2361,9810" coordsize="89,89" path="m2441,9820l2410,9835,2433,9835,2441,9820e" filled="t" fillcolor="#FCCF0D" stroked="f">
                <v:path arrowok="t"/>
                <v:fill/>
              </v:shape>
            </v:group>
            <v:group style="position:absolute;left:2361;top:9958;width:90;height:87" coordorigin="2361,9958" coordsize="90,87">
              <v:shape style="position:absolute;left:2361;top:9958;width:90;height:87" coordorigin="2361,9958" coordsize="90,87" path="m2404,9958l2394,9992,2361,9992,2388,10012,2378,10045,2405,10025,2428,10025,2423,10011,2450,9992,2416,9992,2404,9958e" filled="t" fillcolor="#FCCF0D" stroked="f">
                <v:path arrowok="t"/>
                <v:fill/>
              </v:shape>
              <v:shape style="position:absolute;left:2361;top:9958;width:90;height:87" coordorigin="2361,9958" coordsize="90,87" path="m2428,10025l2405,10025,2434,10044,2428,10025e" filled="t" fillcolor="#FCCF0D" stroked="f">
                <v:path arrowok="t"/>
                <v:fill/>
              </v:shape>
              <v:shape style="position:absolute;left:2361;top:9958;width:90;height:87" coordorigin="2361,9958" coordsize="90,87" path="m2451,9991l2416,9992,2450,9992,2451,9991e" filled="t" fillcolor="#FCCF0D" stroked="f">
                <v:path arrowok="t"/>
                <v:fill/>
              </v:shape>
            </v:group>
            <v:group style="position:absolute;left:1800;top:11835;width:1530;height:1020" coordorigin="1800,11835" coordsize="1530,1020">
              <v:shape style="position:absolute;left:1800;top:11835;width:1530;height:1020" coordorigin="1800,11835" coordsize="1530,1020" path="m3330,12856l1800,12856,1800,11835,3330,11835,3330,12856e" filled="t" fillcolor="#EC2326" stroked="f">
                <v:path arrowok="t"/>
                <v:fill/>
              </v:shape>
            </v:group>
            <v:group style="position:absolute;left:2219;top:11883;width:60;height:90" coordorigin="2219,11883" coordsize="60,90">
              <v:shape style="position:absolute;left:2219;top:11883;width:60;height:90" coordorigin="2219,11883" coordsize="60,90" path="m2272,11944l2251,11944,2269,11973,2272,11944e" filled="t" fillcolor="#FCCF0D" stroked="f">
                <v:path arrowok="t"/>
                <v:fill/>
              </v:shape>
              <v:shape style="position:absolute;left:2219;top:11883;width:60;height:90" coordorigin="2219,11883" coordsize="60,90" path="m2223,11895l2241,11925,2219,11951,2251,11944,2272,11944,2273,11940,2306,11931,2275,11917,2276,11909,2256,11909,2223,11895e" filled="t" fillcolor="#FCCF0D" stroked="f">
                <v:path arrowok="t"/>
                <v:fill/>
              </v:shape>
              <v:shape style="position:absolute;left:2219;top:11883;width:60;height:90" coordorigin="2219,11883" coordsize="60,90" path="m2278,11883l2256,11909,2276,11909,2278,11883e" filled="t" fillcolor="#FCCF0D" stroked="f">
                <v:path arrowok="t"/>
                <v:fill/>
              </v:shape>
            </v:group>
            <v:group style="position:absolute;left:1863;top:11928;width:288;height:275" coordorigin="1863,11928" coordsize="288,275">
              <v:shape style="position:absolute;left:1863;top:11928;width:288;height:275" coordorigin="1863,11928" coordsize="288,275" path="m2150,12035l1863,12035,1949,12099,1917,12203,2003,12142,2075,12142,2062,12099,2150,12035e" filled="t" fillcolor="#FCCF0D" stroked="f">
                <v:path arrowok="t"/>
                <v:fill/>
              </v:shape>
              <v:shape style="position:absolute;left:1863;top:11928;width:288;height:275" coordorigin="1863,11928" coordsize="288,275" path="m2075,12142l2003,12142,2095,12203,2075,12142e" filled="t" fillcolor="#FCCF0D" stroked="f">
                <v:path arrowok="t"/>
                <v:fill/>
              </v:shape>
              <v:shape style="position:absolute;left:1863;top:11928;width:288;height:275" coordorigin="1863,11928" coordsize="288,275" path="m2003,11928l1970,12035,2040,12035,2003,11928e" filled="t" fillcolor="#FCCF0D" stroked="f">
                <v:path arrowok="t"/>
                <v:fill/>
              </v:shape>
            </v:group>
            <v:group style="position:absolute;left:2220;top:12241;width:56;height:90" coordorigin="2220,12241" coordsize="56,90">
              <v:shape style="position:absolute;left:2220;top:12241;width:56;height:90" coordorigin="2220,12241" coordsize="56,90" path="m2273,12303l2252,12303,2272,12331,2273,12303e" filled="t" fillcolor="#FCCF0D" stroked="f">
                <v:path arrowok="t"/>
                <v:fill/>
              </v:shape>
              <v:shape style="position:absolute;left:2220;top:12241;width:56;height:90" coordorigin="2220,12241" coordsize="56,90" path="m2221,12256l2241,12285,2220,12312,2252,12303,2273,12303,2274,12298,2307,12288,2275,12275,2275,12268,2255,12268,2221,12256e" filled="t" fillcolor="#FCCF0D" stroked="f">
                <v:path arrowok="t"/>
                <v:fill/>
              </v:shape>
              <v:shape style="position:absolute;left:2220;top:12241;width:56;height:90" coordorigin="2220,12241" coordsize="56,90" path="m2276,12241l2255,12268,2275,12268,2276,12241e" filled="t" fillcolor="#FCCF0D" stroked="f">
                <v:path arrowok="t"/>
                <v:fill/>
              </v:shape>
            </v:group>
            <v:group style="position:absolute;left:2316;top:11987;width:89;height:89" coordorigin="2316,11987" coordsize="89,89">
              <v:shape style="position:absolute;left:2316;top:11987;width:89;height:89" coordorigin="2316,11987" coordsize="89,89" path="m2340,11987l2346,12021,2316,12036,2349,12042,2355,12076,2370,12047,2400,12047,2381,12026,2388,12012,2366,12012,2340,11987e" filled="t" fillcolor="#FCCF0D" stroked="f">
                <v:path arrowok="t"/>
                <v:fill/>
              </v:shape>
              <v:shape style="position:absolute;left:2316;top:11987;width:89;height:89" coordorigin="2316,11987" coordsize="89,89" path="m2400,12047l2370,12047,2404,12051,2400,12047e" filled="t" fillcolor="#FCCF0D" stroked="f">
                <v:path arrowok="t"/>
                <v:fill/>
              </v:shape>
              <v:shape style="position:absolute;left:2316;top:11987;width:89;height:89" coordorigin="2316,11987" coordsize="89,89" path="m2397,11996l2366,12012,2388,12012,2397,11996e" filled="t" fillcolor="#FCCF0D" stroked="f">
                <v:path arrowok="t"/>
                <v:fill/>
              </v:shape>
            </v:group>
            <v:group style="position:absolute;left:2316;top:12135;width:90;height:87" coordorigin="2316,12135" coordsize="90,87">
              <v:shape style="position:absolute;left:2316;top:12135;width:90;height:87" coordorigin="2316,12135" coordsize="90,87" path="m2359,12135l2349,12168,2316,12169,2343,12188,2333,12221,2360,12202,2383,12202,2378,12188,2405,12168,2371,12168,2359,12135e" filled="t" fillcolor="#FCCF0D" stroked="f">
                <v:path arrowok="t"/>
                <v:fill/>
              </v:shape>
              <v:shape style="position:absolute;left:2316;top:12135;width:90;height:87" coordorigin="2316,12135" coordsize="90,87" path="m2383,12202l2360,12202,2389,12221,2383,12202e" filled="t" fillcolor="#FCCF0D" stroked="f">
                <v:path arrowok="t"/>
                <v:fill/>
              </v:shape>
              <v:shape style="position:absolute;left:2316;top:12135;width:90;height:87" coordorigin="2316,12135" coordsize="90,87" path="m2406,12168l2371,12168,2405,12168,2406,12168e" filled="t" fillcolor="#FCCF0D" stroked="f">
                <v:path arrowok="t"/>
                <v:fill/>
              </v:shape>
            </v:group>
            <v:group style="position:absolute;left:1800;top:7546;width:1530;height:1020" coordorigin="1800,7546" coordsize="1530,1020">
              <v:shape style="position:absolute;left:1800;top:7546;width:1530;height:1020" coordorigin="1800,7546" coordsize="1530,1020" path="m3330,8567l1800,8567,1800,7546,3330,7546,3330,8567e" filled="t" fillcolor="#EC2326" stroked="f">
                <v:path arrowok="t"/>
                <v:fill/>
              </v:shape>
            </v:group>
            <v:group style="position:absolute;left:2263;top:7608;width:60;height:90" coordorigin="2263,7608" coordsize="60,90">
              <v:shape style="position:absolute;left:2263;top:7608;width:60;height:90" coordorigin="2263,7608" coordsize="60,90" path="m2317,7668l2296,7668,2314,7697,2317,7668e" filled="t" fillcolor="#FCCF0D" stroked="f">
                <v:path arrowok="t"/>
                <v:fill/>
              </v:shape>
              <v:shape style="position:absolute;left:2263;top:7608;width:60;height:90" coordorigin="2263,7608" coordsize="60,90" path="m2267,7620l2286,7650,2263,7675,2296,7668,2317,7668,2318,7665,2351,7656,2320,7642,2320,7634,2300,7634,2267,7620e" filled="t" fillcolor="#FCCF0D" stroked="f">
                <v:path arrowok="t"/>
                <v:fill/>
              </v:shape>
              <v:shape style="position:absolute;left:2263;top:7608;width:60;height:90" coordorigin="2263,7608" coordsize="60,90" path="m2323,7608l2300,7634,2320,7634,2323,7608e" filled="t" fillcolor="#FCCF0D" stroked="f">
                <v:path arrowok="t"/>
                <v:fill/>
              </v:shape>
            </v:group>
            <v:group style="position:absolute;left:1907;top:7653;width:288;height:275" coordorigin="1907,7653" coordsize="288,275">
              <v:shape style="position:absolute;left:1907;top:7653;width:288;height:275" coordorigin="1907,7653" coordsize="288,275" path="m2195,7760l1907,7760,1994,7823,1962,7928,2048,7867,2120,7867,2107,7823,2195,7760e" filled="t" fillcolor="#FCCF0D" stroked="f">
                <v:path arrowok="t"/>
                <v:fill/>
              </v:shape>
              <v:shape style="position:absolute;left:1907;top:7653;width:288;height:275" coordorigin="1907,7653" coordsize="288,275" path="m2120,7867l2048,7867,2139,7928,2120,7867e" filled="t" fillcolor="#FCCF0D" stroked="f">
                <v:path arrowok="t"/>
                <v:fill/>
              </v:shape>
              <v:shape style="position:absolute;left:1907;top:7653;width:288;height:275" coordorigin="1907,7653" coordsize="288,275" path="m2048,7653l2015,7760,2085,7760,2048,7653e" filled="t" fillcolor="#FCCF0D" stroked="f">
                <v:path arrowok="t"/>
                <v:fill/>
              </v:shape>
            </v:group>
            <v:group style="position:absolute;left:2265;top:7966;width:56;height:90" coordorigin="2265,7966" coordsize="56,90">
              <v:shape style="position:absolute;left:2265;top:7966;width:56;height:90" coordorigin="2265,7966" coordsize="56,90" path="m2318,8028l2297,8028,2317,8056,2318,8028e" filled="t" fillcolor="#FCCF0D" stroked="f">
                <v:path arrowok="t"/>
                <v:fill/>
              </v:shape>
              <v:shape style="position:absolute;left:2265;top:7966;width:56;height:90" coordorigin="2265,7966" coordsize="56,90" path="m2266,7981l2286,8010,2265,8036,2297,8028,2318,8028,2318,8023,2351,8012,2319,8000,2320,7993,2299,7993,2266,7981e" filled="t" fillcolor="#FCCF0D" stroked="f">
                <v:path arrowok="t"/>
                <v:fill/>
              </v:shape>
              <v:shape style="position:absolute;left:2265;top:7966;width:56;height:90" coordorigin="2265,7966" coordsize="56,90" path="m2321,7966l2299,7993,2320,7993,2321,7966e" filled="t" fillcolor="#FCCF0D" stroked="f">
                <v:path arrowok="t"/>
                <v:fill/>
              </v:shape>
            </v:group>
            <v:group style="position:absolute;left:2361;top:7711;width:89;height:89" coordorigin="2361,7711" coordsize="89,89">
              <v:shape style="position:absolute;left:2361;top:7711;width:89;height:89" coordorigin="2361,7711" coordsize="89,89" path="m2385,7711l2391,7746,2361,7761,2394,7767,2399,7801,2415,7772,2445,7772,2425,7751,2433,7736,2410,7736,2385,7711e" filled="t" fillcolor="#FCCF0D" stroked="f">
                <v:path arrowok="t"/>
                <v:fill/>
              </v:shape>
              <v:shape style="position:absolute;left:2361;top:7711;width:89;height:89" coordorigin="2361,7711" coordsize="89,89" path="m2445,7772l2415,7772,2449,7776,2445,7772e" filled="t" fillcolor="#FCCF0D" stroked="f">
                <v:path arrowok="t"/>
                <v:fill/>
              </v:shape>
              <v:shape style="position:absolute;left:2361;top:7711;width:89;height:89" coordorigin="2361,7711" coordsize="89,89" path="m2441,7721l2410,7736,2433,7736,2441,7721e" filled="t" fillcolor="#FCCF0D" stroked="f">
                <v:path arrowok="t"/>
                <v:fill/>
              </v:shape>
            </v:group>
            <v:group style="position:absolute;left:2361;top:7859;width:90;height:87" coordorigin="2361,7859" coordsize="90,87">
              <v:shape style="position:absolute;left:2361;top:7859;width:90;height:87" coordorigin="2361,7859" coordsize="90,87" path="m2404,7859l2394,7893,2361,7893,2388,7913,2378,7946,2405,7926,2428,7926,2423,7913,2450,7893,2416,7893,2404,7859e" filled="t" fillcolor="#FCCF0D" stroked="f">
                <v:path arrowok="t"/>
                <v:fill/>
              </v:shape>
              <v:shape style="position:absolute;left:2361;top:7859;width:90;height:87" coordorigin="2361,7859" coordsize="90,87" path="m2428,7926l2405,7926,2434,7945,2428,7926e" filled="t" fillcolor="#FCCF0D" stroked="f">
                <v:path arrowok="t"/>
                <v:fill/>
              </v:shape>
              <v:shape style="position:absolute;left:2361;top:7859;width:90;height:87" coordorigin="2361,7859" coordsize="90,87" path="m2451,7892l2416,7893,2450,7893,2451,7892e" filled="t" fillcolor="#FCCF0D" stroked="f">
                <v:path arrowok="t"/>
                <v:fill/>
              </v:shape>
            </v:group>
            <v:group style="position:absolute;left:3870;top:10025;width:117;height:312" coordorigin="3870,10025" coordsize="117,312">
              <v:shape style="position:absolute;left:3870;top:10025;width:117;height:312" coordorigin="3870,10025" coordsize="117,312" path="m3895,10095l3895,10100,3895,10244,3895,10278,3899,10301,3907,10320,3923,10333,3949,10338,3970,10337,3982,10332,3987,10319,3987,10312,3932,10312,3919,10307,3916,10289,3919,10250,3919,10096,3895,10095e" filled="t" fillcolor="#FEBE10" stroked="f">
                <v:path arrowok="t"/>
                <v:fill/>
              </v:shape>
              <v:shape style="position:absolute;left:3870;top:10025;width:117;height:312" coordorigin="3870,10025" coordsize="117,312" path="m3968,10044l3933,10044,3945,10051,3954,10070,3960,10105,3961,10122,3961,10137,3962,10263,3960,10285,3952,10304,3932,10312,3987,10312,3986,10294,3981,10254,3981,10254,3982,10250,3982,10244,3982,10222,3982,10183,3983,10154,3983,10137,3983,10100,3981,10080,3977,10061,3970,10046,3968,10044e" filled="t" fillcolor="#FEBE10" stroked="f">
                <v:path arrowok="t"/>
                <v:fill/>
              </v:shape>
              <v:shape style="position:absolute;left:3870;top:10025;width:117;height:312" coordorigin="3870,10025" coordsize="117,312" path="m3981,10254l3981,10254,3981,10255,3981,10254e" filled="t" fillcolor="#FEBE10" stroked="f">
                <v:path arrowok="t"/>
                <v:fill/>
              </v:shape>
              <v:shape style="position:absolute;left:3870;top:10025;width:117;height:312" coordorigin="3870,10025" coordsize="117,312" path="m3921,10025l3872,10061,3870,10080,3873,10100,3880,10102,3883,10100,3891,10097,3890,10079,3896,10058,3908,10047,3933,10044,3968,10044,3959,10035,3943,10028,3921,10025e" filled="t" fillcolor="#FEBE10" stroked="f">
                <v:path arrowok="t"/>
                <v:fill/>
              </v:shape>
            </v:group>
            <v:group style="position:absolute;left:4935;top:7918;width:117;height:312" coordorigin="4935,7918" coordsize="117,312">
              <v:shape style="position:absolute;left:4935;top:7918;width:117;height:312" coordorigin="4935,7918" coordsize="117,312" path="m4960,7988l4960,7993,4959,8137,4960,8171,4963,8194,4971,8213,4987,8226,5013,8231,5034,8230,5047,8225,5051,8212,5051,8205,4996,8205,4984,8200,4981,8182,4984,8144,4984,7989,4960,7988e" filled="t" fillcolor="#FEBE10" stroked="f">
                <v:path arrowok="t"/>
                <v:fill/>
              </v:shape>
              <v:shape style="position:absolute;left:4935;top:7918;width:117;height:312" coordorigin="4935,7918" coordsize="117,312" path="m5032,7937l4997,7937,5009,7944,5018,7963,5024,7998,5025,8015,5026,8030,5026,8156,5025,8178,5017,8197,4996,8205,5051,8205,5050,8187,5045,8147,5046,8147,5046,8144,5046,8137,5046,8115,5046,8076,5047,8047,5047,8030,5047,7993,5045,7973,5041,7954,5034,7939,5032,7937e" filled="t" fillcolor="#FEBE10" stroked="f">
                <v:path arrowok="t"/>
                <v:fill/>
              </v:shape>
              <v:shape style="position:absolute;left:4935;top:7918;width:117;height:312" coordorigin="4935,7918" coordsize="117,312" path="m5046,8147l5045,8147,5045,8148,5046,8147e" filled="t" fillcolor="#FEBE10" stroked="f">
                <v:path arrowok="t"/>
                <v:fill/>
              </v:shape>
              <v:shape style="position:absolute;left:4935;top:7918;width:117;height:312" coordorigin="4935,7918" coordsize="117,312" path="m4985,7918l4937,7954,4935,7973,4937,7993,4944,7995,4947,7993,4955,7990,4955,7972,4961,7951,4972,7940,4997,7937,5032,7937,5023,7928,5007,7921,4985,7918e" filled="t" fillcolor="#FEBE10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03" w:lineRule="exact"/>
        <w:ind w:left="4121" w:right="5072"/>
        <w:jc w:val="center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830A2C"/>
          <w:spacing w:val="2"/>
          <w:w w:val="82"/>
          <w:b/>
          <w:bCs/>
          <w:position w:val="-1"/>
        </w:rPr>
        <w:t>Oka</w:t>
      </w:r>
      <w:r>
        <w:rPr>
          <w:rFonts w:ascii="Arial" w:hAnsi="Arial" w:cs="Arial" w:eastAsia="Arial"/>
          <w:sz w:val="18"/>
          <w:szCs w:val="18"/>
          <w:color w:val="830A2C"/>
          <w:spacing w:val="-4"/>
          <w:w w:val="82"/>
          <w:b/>
          <w:bCs/>
          <w:position w:val="-1"/>
        </w:rPr>
        <w:t>y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2"/>
          <w:b/>
          <w:bCs/>
          <w:position w:val="-1"/>
        </w:rPr>
        <w:t>,</w:t>
      </w:r>
      <w:r>
        <w:rPr>
          <w:rFonts w:ascii="Arial" w:hAnsi="Arial" w:cs="Arial" w:eastAsia="Arial"/>
          <w:sz w:val="18"/>
          <w:szCs w:val="18"/>
          <w:color w:val="830A2C"/>
          <w:spacing w:val="18"/>
          <w:w w:val="82"/>
          <w:b/>
          <w:bCs/>
          <w:position w:val="-1"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2"/>
          <w:w w:val="84"/>
          <w:b/>
          <w:bCs/>
          <w:position w:val="-1"/>
        </w:rPr>
        <w:t>thanks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83"/>
          <w:b/>
          <w:bCs/>
          <w:position w:val="-1"/>
        </w:rPr>
        <w:t>!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40" w:lineRule="auto"/>
        <w:ind w:left="2435" w:right="-20"/>
        <w:jc w:val="left"/>
        <w:tabs>
          <w:tab w:pos="4280" w:val="left"/>
        </w:tabs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18"/>
          <w:szCs w:val="18"/>
          <w:color w:val="6BCEF3"/>
          <w:spacing w:val="0"/>
          <w:w w:val="84"/>
          <w:b/>
          <w:bCs/>
        </w:rPr>
        <w:t>“It</w:t>
      </w:r>
      <w:r>
        <w:rPr>
          <w:rFonts w:ascii="Arial" w:hAnsi="Arial" w:cs="Arial" w:eastAsia="Arial"/>
          <w:sz w:val="18"/>
          <w:szCs w:val="18"/>
          <w:color w:val="6BCEF3"/>
          <w:spacing w:val="-3"/>
          <w:w w:val="84"/>
          <w:b/>
          <w:bCs/>
        </w:rPr>
        <w:t>’</w:t>
      </w:r>
      <w:r>
        <w:rPr>
          <w:rFonts w:ascii="Arial" w:hAnsi="Arial" w:cs="Arial" w:eastAsia="Arial"/>
          <w:sz w:val="18"/>
          <w:szCs w:val="18"/>
          <w:color w:val="6BCEF3"/>
          <w:spacing w:val="0"/>
          <w:w w:val="84"/>
          <w:b/>
          <w:bCs/>
        </w:rPr>
        <w:t>s</w:t>
      </w:r>
      <w:r>
        <w:rPr>
          <w:rFonts w:ascii="Arial" w:hAnsi="Arial" w:cs="Arial" w:eastAsia="Arial"/>
          <w:sz w:val="18"/>
          <w:szCs w:val="18"/>
          <w:color w:val="6BCEF3"/>
          <w:spacing w:val="10"/>
          <w:w w:val="84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6BCEF3"/>
          <w:spacing w:val="0"/>
          <w:w w:val="100"/>
          <w:b/>
          <w:bCs/>
        </w:rPr>
        <w:t>legit.”</w:t>
      </w:r>
      <w:r>
        <w:rPr>
          <w:rFonts w:ascii="Arial" w:hAnsi="Arial" w:cs="Arial" w:eastAsia="Arial"/>
          <w:sz w:val="18"/>
          <w:szCs w:val="18"/>
          <w:color w:val="6BCEF3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6BCEF3"/>
          <w:spacing w:val="0"/>
          <w:w w:val="100"/>
          <w:b/>
          <w:bCs/>
        </w:rPr>
      </w:r>
      <w:r>
        <w:rPr>
          <w:rFonts w:ascii="Arial" w:hAnsi="Arial" w:cs="Arial" w:eastAsia="Arial"/>
          <w:sz w:val="28"/>
          <w:szCs w:val="28"/>
          <w:color w:val="830A2C"/>
          <w:spacing w:val="0"/>
          <w:w w:val="119"/>
        </w:rPr>
        <w:t>!</w:t>
      </w:r>
      <w:r>
        <w:rPr>
          <w:rFonts w:ascii="Arial" w:hAnsi="Arial" w:cs="Arial" w:eastAsia="Arial"/>
          <w:sz w:val="28"/>
          <w:szCs w:val="28"/>
          <w:color w:val="000000"/>
          <w:spacing w:val="0"/>
          <w:w w:val="100"/>
        </w:rPr>
      </w:r>
    </w:p>
    <w:p>
      <w:pPr>
        <w:spacing w:before="0" w:after="0" w:line="162" w:lineRule="exact"/>
        <w:ind w:left="4223" w:right="583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830A2C"/>
          <w:spacing w:val="0"/>
          <w:w w:val="98"/>
        </w:rPr>
        <w:t>@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71" w:lineRule="exact"/>
        <w:ind w:left="1257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6BCEF3"/>
          <w:spacing w:val="0"/>
          <w:w w:val="80"/>
          <w:b/>
          <w:bCs/>
          <w:position w:val="-1"/>
        </w:rPr>
        <w:t>APT</w:t>
      </w:r>
      <w:r>
        <w:rPr>
          <w:rFonts w:ascii="Arial" w:hAnsi="Arial" w:cs="Arial" w:eastAsia="Arial"/>
          <w:sz w:val="24"/>
          <w:szCs w:val="24"/>
          <w:color w:val="6BCEF3"/>
          <w:spacing w:val="13"/>
          <w:w w:val="80"/>
          <w:b/>
          <w:bCs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6BCEF3"/>
          <w:spacing w:val="0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16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6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106"/>
          <w:b/>
          <w:bCs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interaction</w:t>
      </w:r>
      <w:r>
        <w:rPr>
          <w:rFonts w:ascii="Arial" w:hAnsi="Arial" w:cs="Arial" w:eastAsia="Arial"/>
          <w:sz w:val="20"/>
          <w:szCs w:val="20"/>
          <w:color w:val="233443"/>
          <w:spacing w:val="10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with</w:t>
      </w:r>
      <w:r>
        <w:rPr>
          <w:rFonts w:ascii="Arial" w:hAnsi="Arial" w:cs="Arial" w:eastAsia="Arial"/>
          <w:sz w:val="20"/>
          <w:szCs w:val="20"/>
          <w:color w:val="233443"/>
          <w:spacing w:val="10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spear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phishing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recipient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29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7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4" w:after="0" w:line="240" w:lineRule="auto"/>
        <w:ind w:left="783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6"/>
          <w:w w:val="88"/>
          <w:b/>
          <w:bCs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</w:rPr>
        <w:t>ould</w:t>
      </w:r>
      <w:r>
        <w:rPr>
          <w:rFonts w:ascii="Arial" w:hAnsi="Arial" w:cs="Arial" w:eastAsia="Arial"/>
          <w:sz w:val="20"/>
          <w:szCs w:val="20"/>
          <w:color w:val="231F20"/>
          <w:spacing w:val="4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</w:rPr>
        <w:t>click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this?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783" w:right="85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trouble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look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benign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Adobe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PDF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example: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40" w:lineRule="auto"/>
        <w:ind w:left="783" w:right="821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PDF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looks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filename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PDF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extension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left="783" w:right="927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119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spaces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“.pdf”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“.exe”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extension.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went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trouble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turning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executable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icon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Adobe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symbol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complete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ruse.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dropper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WEBC2-QB</w:t>
      </w:r>
      <w:r>
        <w:rPr>
          <w:rFonts w:ascii="Arial" w:hAnsi="Arial" w:cs="Arial" w:eastAsia="Arial"/>
          <w:sz w:val="20"/>
          <w:szCs w:val="20"/>
          <w:color w:val="231F20"/>
          <w:spacing w:val="-26"/>
          <w:w w:val="100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27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Establishing</w:t>
      </w:r>
      <w:r>
        <w:rPr>
          <w:rFonts w:ascii="Arial" w:hAnsi="Arial" w:cs="Arial" w:eastAsia="Arial"/>
          <w:sz w:val="26"/>
          <w:szCs w:val="26"/>
          <w:color w:val="830A2C"/>
          <w:spacing w:val="-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Foothold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3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foothold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involves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ensure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foothold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recipients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subsequently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installed.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allows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almost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every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case,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initiate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outbound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intrude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“command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control”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(C2)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employ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tactic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firewalls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adept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keeping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initiating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less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reliable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keeping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outside.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173"/>
          <w:pgSz w:w="12240" w:h="15840"/>
        </w:sectPr>
      </w:pPr>
      <w:rPr/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5" w:lineRule="exact"/>
        <w:ind w:left="3166" w:right="-76"/>
        <w:jc w:val="left"/>
        <w:rPr>
          <w:rFonts w:ascii="Arial" w:hAnsi="Arial" w:cs="Arial" w:eastAsia="Arial"/>
          <w:sz w:val="24"/>
          <w:szCs w:val="24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9.855003pt;margin-top:-22.194035pt;width:99.597501pt;height:53.799pt;mso-position-horizontal-relative:page;mso-position-vertical-relative:paragraph;z-index:-16092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4" w:after="0" w:line="240" w:lineRule="exact"/>
                    <w:jc w:val="left"/>
                    <w:rPr>
                      <w:sz w:val="24"/>
                      <w:szCs w:val="24"/>
                    </w:rPr>
                  </w:pPr>
                  <w:rPr/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spacing w:before="0" w:after="0" w:line="240" w:lineRule="auto"/>
                    <w:ind w:right="-20"/>
                    <w:jc w:val="right"/>
                    <w:rPr>
                      <w:rFonts w:ascii="Arial" w:hAnsi="Arial" w:cs="Arial" w:eastAsia="Arial"/>
                      <w:sz w:val="24"/>
                      <w:szCs w:val="24"/>
                    </w:rPr>
                  </w:pPr>
                  <w:rPr/>
                  <w:r>
                    <w:rPr>
                      <w:rFonts w:ascii="Arial" w:hAnsi="Arial" w:cs="Arial" w:eastAsia="Arial"/>
                      <w:sz w:val="24"/>
                      <w:szCs w:val="24"/>
                      <w:color w:val="FFFFFF"/>
                      <w:spacing w:val="-43"/>
                      <w:w w:val="92"/>
                    </w:rPr>
                    <w:t>1</w:t>
                  </w:r>
                  <w:r>
                    <w:rPr>
                      <w:rFonts w:ascii="Arial" w:hAnsi="Arial" w:cs="Arial" w:eastAsia="Arial"/>
                      <w:sz w:val="24"/>
                      <w:szCs w:val="24"/>
                      <w:color w:val="FFFFFF"/>
                      <w:spacing w:val="-80"/>
                      <w:w w:val="92"/>
                    </w:rPr>
                    <w:t>1</w:t>
                  </w:r>
                  <w:r>
                    <w:rPr>
                      <w:rFonts w:ascii="Arial" w:hAnsi="Arial" w:cs="Arial" w:eastAsia="Arial"/>
                      <w:sz w:val="24"/>
                      <w:szCs w:val="24"/>
                      <w:color w:val="FFFFFF"/>
                      <w:spacing w:val="0"/>
                      <w:w w:val="92"/>
                    </w:rPr>
                    <w:t>1</w:t>
                  </w:r>
                  <w:r>
                    <w:rPr>
                      <w:rFonts w:ascii="Arial" w:hAnsi="Arial" w:cs="Arial" w:eastAsia="Arial"/>
                      <w:sz w:val="24"/>
                      <w:szCs w:val="24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-43"/>
          <w:w w:val="92"/>
          <w:position w:val="-1"/>
        </w:rPr>
        <w:t>1</w:t>
      </w:r>
      <w:r>
        <w:rPr>
          <w:rFonts w:ascii="Arial" w:hAnsi="Arial" w:cs="Arial" w:eastAsia="Arial"/>
          <w:sz w:val="24"/>
          <w:szCs w:val="24"/>
          <w:color w:val="FFFFFF"/>
          <w:spacing w:val="-80"/>
          <w:w w:val="92"/>
          <w:position w:val="-1"/>
        </w:rPr>
        <w:t>0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92"/>
          <w:position w:val="-1"/>
        </w:rPr>
        <w:t>00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5" w:lineRule="exact"/>
        <w:ind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61.214691pt;margin-top:-32.779945pt;width:40.817242pt;height:43.238602pt;mso-position-horizontal-relative:page;mso-position-vertical-relative:paragraph;z-index:-16090" type="#_x0000_t202" filled="f" stroked="f">
            <v:textbox inset="0,0,0,0">
              <w:txbxContent>
                <w:p>
                  <w:pPr>
                    <w:spacing w:before="0" w:after="0" w:line="865" w:lineRule="exact"/>
                    <w:ind w:right="-170"/>
                    <w:jc w:val="left"/>
                    <w:rPr>
                      <w:rFonts w:ascii="Arial" w:hAnsi="Arial" w:cs="Arial" w:eastAsia="Arial"/>
                      <w:sz w:val="86"/>
                      <w:szCs w:val="86"/>
                    </w:rPr>
                  </w:pPr>
                  <w:rPr/>
                  <w:r>
                    <w:rPr>
                      <w:rFonts w:ascii="Arial" w:hAnsi="Arial" w:cs="Arial" w:eastAsia="Arial"/>
                      <w:sz w:val="86"/>
                      <w:szCs w:val="86"/>
                      <w:color w:val="9ACF8B"/>
                      <w:spacing w:val="0"/>
                      <w:w w:val="74"/>
                      <w:b/>
                      <w:bCs/>
                    </w:rPr>
                    <w:t>C2</w:t>
                  </w:r>
                  <w:r>
                    <w:rPr>
                      <w:rFonts w:ascii="Arial" w:hAnsi="Arial" w:cs="Arial" w:eastAsia="Arial"/>
                      <w:sz w:val="86"/>
                      <w:szCs w:val="86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100"/>
          <w:position w:val="-1"/>
        </w:rPr>
        <w:t>10010100101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5549" w:space="902"/>
            <w:col w:w="384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9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1364;width:10080;height:2" coordorigin="1080,11364" coordsize="10080,2">
              <v:shape style="position:absolute;left:1080;top:11364;width:10080;height:2" coordorigin="1080,11364" coordsize="10080,0" path="m1080,11364l11160,11364e" filled="f" stroked="t" strokeweight=".25pt" strokecolor="#233443">
                <v:path arrowok="t"/>
              </v:shape>
              <v:shape style="position:absolute;left:1763;top:2973;width:6135;height:750" type="#_x0000_t75">
                <v:imagedata r:id="rId174" o:title=""/>
              </v:shape>
            </v:group>
            <v:group style="position:absolute;left:1573;top:1630;width:9094;height:3664" coordorigin="1573,1630" coordsize="9094,3664">
              <v:shape style="position:absolute;left:1573;top:1630;width:9094;height:3664" coordorigin="1573,1630" coordsize="9094,3664" path="m1573,5294l10667,5294,10667,1630,1573,1630,1573,5294xe" filled="f" stroked="t" strokeweight="1pt" strokecolor="#76848F">
                <v:path arrowok="t"/>
              </v:shape>
            </v:group>
            <v:group style="position:absolute;left:3994;top:9753;width:5039;height:636" coordorigin="3994,9753" coordsize="5039,636">
              <v:shape style="position:absolute;left:3994;top:9753;width:5039;height:636" coordorigin="3994,9753" coordsize="5039,636" path="m5624,9943l4251,9950,4042,9955,3994,9957,3997,9981,4022,10053,4058,10120,4095,10173,8758,10212,8758,10390,9033,10080,8919,9945,8760,9945,5624,9943e" filled="t" fillcolor="#6BCEF3" stroked="f">
                <v:path arrowok="t"/>
                <v:fill/>
              </v:shape>
              <v:shape style="position:absolute;left:3994;top:9753;width:5039;height:636" coordorigin="3994,9753" coordsize="5039,636" path="m8758,9753l8760,9945,8919,9945,8758,9753e" filled="t" fillcolor="#6BCEF3" stroked="f">
                <v:path arrowok="t"/>
                <v:fill/>
              </v:shape>
              <v:shape style="position:absolute;left:5328;top:8498;width:2479;height:2671" type="#_x0000_t75">
                <v:imagedata r:id="rId175" o:title=""/>
              </v:shape>
            </v:group>
            <v:group style="position:absolute;left:3415;top:9942;width:3149;height:269" coordorigin="3415,9942" coordsize="3149,269">
              <v:shape style="position:absolute;left:3415;top:9942;width:3149;height:269" coordorigin="3415,9942" coordsize="3149,269" path="m6445,9942l3476,9954,3415,9957,3419,9979,3447,10047,3488,10112,3532,10166,3584,10206,6458,10211,6478,10209,6539,10169,6564,10097,6565,10077,6563,10056,6534,9984,6468,9944,6445,9942e" filled="t" fillcolor="#6BCEF3" stroked="f">
                <v:path arrowok="t"/>
                <v:fill/>
              </v:shape>
            </v:group>
            <v:group style="position:absolute;left:2073;top:9394;width:2182;height:1265" coordorigin="2073,9394" coordsize="2182,1265">
              <v:shape style="position:absolute;left:2073;top:9394;width:2182;height:1265" coordorigin="2073,9394" coordsize="2182,1265" path="m4130,9394l2176,9394,2111,9407,2075,9458,2073,9489,2073,10659,4255,10659,4255,10593,4253,9465,4221,9412,4157,9395,4130,9394e" filled="t" fillcolor="#FEBE10" stroked="f">
                <v:path arrowok="t"/>
                <v:fill/>
              </v:shape>
            </v:group>
            <v:group style="position:absolute;left:1997;top:10568;width:2332;height:398" coordorigin="1997,10568" coordsize="2332,398">
              <v:shape style="position:absolute;left:1997;top:10568;width:2332;height:398" coordorigin="1997,10568" coordsize="2332,398" path="m4152,10568l2189,10569,2121,10614,2052,10660,2001,10718,1997,10752,1997,10785,1998,10850,2008,10910,2056,10956,2097,10967,4207,10962,4266,10945,4317,10900,4329,10812,4329,10761,4317,10695,4297,10679,4152,10568e" filled="t" fillcolor="#FEBE10" stroked="f">
                <v:path arrowok="t"/>
                <v:fill/>
              </v:shape>
            </v:group>
            <v:group style="position:absolute;left:2218;top:10675;width:1903;height:2" coordorigin="2218,10675" coordsize="1903,2">
              <v:shape style="position:absolute;left:2218;top:10675;width:1903;height:2" coordorigin="2218,10675" coordsize="1903,0" path="m2218,10675l4122,10675e" filled="f" stroked="t" strokeweight="1.687pt" strokecolor="#841D2E">
                <v:path arrowok="t"/>
              </v:shape>
            </v:group>
            <v:group style="position:absolute;left:2197;top:9489;width:1933;height:1076" coordorigin="2197,9489" coordsize="1933,1076">
              <v:shape style="position:absolute;left:2197;top:9489;width:1933;height:1076" coordorigin="2197,9489" coordsize="1933,1076" path="m4130,10565l2197,10565,2197,9489,4130,9489,4130,10565e" filled="t" fillcolor="#FFFFFF" stroked="f">
                <v:path arrowok="t"/>
                <v:fill/>
              </v:shape>
            </v:group>
            <v:group style="position:absolute;left:2664;top:9511;width:1017;height:1017" coordorigin="2664,9511" coordsize="1017,1017">
              <v:shape style="position:absolute;left:2664;top:9511;width:1017;height:1017" coordorigin="2664,9511" coordsize="1017,1017" path="m3172,9511l3090,9518,3011,9537,2938,9568,2872,9609,2813,9660,2762,9719,2720,9786,2690,9859,2670,9937,2664,10020,2665,10061,2678,10142,2704,10218,2740,10287,2786,10351,2841,10406,2904,10452,2974,10488,3050,10513,3130,10526,3172,10528,3214,10526,3294,10513,3370,10488,3440,10452,3503,10406,3558,10351,3604,10287,3640,10218,3666,10142,3679,10061,3680,10020,3679,9978,3666,9898,3640,9822,3604,9752,3558,9689,3503,9634,3440,9588,3370,9551,3294,9526,3214,9513,3172,9511e" filled="t" fillcolor="#6BCEF3" stroked="f">
                <v:path arrowok="t"/>
                <v:fill/>
              </v:shape>
            </v:group>
            <v:group style="position:absolute;left:2783;top:9522;width:268;height:990" coordorigin="2783,9522" coordsize="268,990">
              <v:shape style="position:absolute;left:2783;top:9522;width:268;height:990" coordorigin="2783,9522" coordsize="268,990" path="m2786,9522l2783,9523,2783,10510,2784,10512,3051,10406,3051,9631,2804,9530,2796,9527,2794,9526,2786,9522e" filled="t" fillcolor="#9ACF8B" stroked="f">
                <v:path arrowok="t"/>
                <v:fill/>
              </v:shape>
            </v:group>
            <v:group style="position:absolute;left:3061;top:9631;width:339;height:772" coordorigin="3061,9631" coordsize="339,772">
              <v:shape style="position:absolute;left:3061;top:9631;width:339;height:772" coordorigin="3061,9631" coordsize="339,772" path="m3400,10402l3061,10402,3061,9631,3400,9631,3400,10402e" filled="t" fillcolor="#FEBE10" stroked="f">
                <v:path arrowok="t"/>
                <v:fill/>
              </v:shape>
            </v:group>
            <v:group style="position:absolute;left:2923;top:10410;width:506;height:117" coordorigin="2923,10410" coordsize="506,117">
              <v:shape style="position:absolute;left:2923;top:10410;width:506;height:117" coordorigin="2923,10410" coordsize="506,117" path="m3400,10410l3061,10410,2923,10463,2995,10496,3071,10518,3150,10527,3176,10527,3203,10526,3282,10512,3358,10484,3430,10442,3400,10410e" filled="t" fillcolor="#830A2C" stroked="f">
                <v:path arrowok="t"/>
                <v:fill/>
              </v:shape>
            </v:group>
            <v:group style="position:absolute;left:2804;top:10020;width:41;height:126" coordorigin="2804,10020" coordsize="41,126">
              <v:shape style="position:absolute;left:2804;top:10020;width:41;height:126" coordorigin="2804,10020" coordsize="41,126" path="m2804,10020l2804,10145,2846,10137,2846,10024,2804,10020e" filled="t" fillcolor="#FFFFFF" stroked="f">
                <v:path arrowok="t"/>
                <v:fill/>
              </v:shape>
            </v:group>
            <v:group style="position:absolute;left:2832;top:10041;width:2;height:2" coordorigin="2832,10041" coordsize="2,2">
              <v:shape style="position:absolute;left:2832;top:10041;width:2;height:2" coordorigin="2832,10041" coordsize="0,1" path="m2832,10042l2832,10041,2832,10042,2832,10042,2832,10042xe" filled="t" fillcolor="#830A2C" stroked="f">
                <v:path arrowok="t"/>
                <v:fill/>
              </v:shape>
            </v:group>
            <v:group style="position:absolute;left:2825;top:10037;width:29;height:36" coordorigin="2825,10037" coordsize="29,36">
              <v:shape style="position:absolute;left:2825;top:10037;width:29;height:36" coordorigin="2825,10037" coordsize="29,36" path="m2847,10037l2832,10037,2825,10045,2825,10065,2832,10073,2847,10073,2854,10065,2854,10045,2847,10037e" filled="t" fillcolor="#830A2C" stroked="f">
                <v:path arrowok="t"/>
                <v:fill/>
              </v:shape>
            </v:group>
            <v:group style="position:absolute;left:2820;top:10051;width:13;height:8" coordorigin="2820,10051" coordsize="13,8">
              <v:shape style="position:absolute;left:2820;top:10051;width:13;height:8" coordorigin="2820,10051" coordsize="13,8" path="m2820,10056l2832,10056e" filled="f" stroked="t" strokeweight=".512pt" strokecolor="#830A2C">
                <v:path arrowok="t"/>
              </v:shape>
            </v:group>
            <v:group style="position:absolute;left:2821;top:10086;width:11;height:29" coordorigin="2821,10086" coordsize="11,29">
              <v:shape style="position:absolute;left:2821;top:10086;width:11;height:29" coordorigin="2821,10086" coordsize="11,29" path="m2830,10086l2821,10086,2821,10090,2822,10093,2822,10115,2830,10114,2829,10097,2829,10093,2831,10090,2830,10086e" filled="t" fillcolor="#830A2C" stroked="f">
                <v:path arrowok="t"/>
                <v:fill/>
              </v:shape>
            </v:group>
            <v:group style="position:absolute;left:9037;top:8297;width:1167;height:2666" coordorigin="9037,8297" coordsize="1167,2666">
              <v:shape style="position:absolute;left:9037;top:8297;width:1167;height:2666" coordorigin="9037,8297" coordsize="1167,2666" path="m9991,8297l9205,8297,9139,8313,9086,8350,9050,8404,9037,8470,9037,10796,9052,10862,9090,10915,9144,10951,9210,10964,10037,10964,10103,10949,10156,10911,10192,10857,10205,10791,10205,8465,10190,8400,10152,8346,10098,8311,10032,8297,9991,8297e" filled="t" fillcolor="#76848F" stroked="f">
                <v:path arrowok="t"/>
                <v:fill/>
              </v:shape>
            </v:group>
            <v:group style="position:absolute;left:9231;top:8540;width:805;height:101" coordorigin="9231,8540" coordsize="805,101">
              <v:shape style="position:absolute;left:9231;top:8540;width:805;height:101" coordorigin="9231,8540" coordsize="805,101" path="m9986,8540l9277,8540,9231,8603,9241,8622,9258,8636,9279,8640,9998,8639,10018,8629,10031,8612,10036,8590,10034,8577,10024,8558,10007,8545,9986,8540e" filled="t" fillcolor="#FFFFFF" stroked="f">
                <v:path arrowok="t"/>
                <v:fill/>
              </v:shape>
            </v:group>
            <v:group style="position:absolute;left:9231;top:8741;width:805;height:101" coordorigin="9231,8741" coordsize="805,101">
              <v:shape style="position:absolute;left:9231;top:8741;width:805;height:101" coordorigin="9231,8741" coordsize="805,101" path="m9986,8741l9277,8741,9231,8805,9241,8824,9258,8837,9279,8842,9998,8841,10018,8831,10031,8814,10036,8792,10034,8779,10024,8760,10007,8746,9986,8741e" filled="t" fillcolor="#FFFFFF" stroked="f">
                <v:path arrowok="t"/>
                <v:fill/>
              </v:shape>
            </v:group>
            <v:group style="position:absolute;left:9543;top:10490;width:181;height:182" coordorigin="9543,10490" coordsize="181,182">
              <v:shape style="position:absolute;left:9543;top:10490;width:181;height:182" coordorigin="9543,10490" coordsize="181,182" path="m9628,10490l9561,10529,9543,10600,9550,10620,9595,10663,9643,10672,9665,10667,9713,10625,9724,10581,9723,10568,9692,10513,9628,10490e" filled="t" fillcolor="#FFFFFF" stroked="f">
                <v:path arrowok="t"/>
                <v:fill/>
              </v:shape>
            </v:group>
            <v:group style="position:absolute;left:9102;top:9127;width:1062;height:1062" coordorigin="9102,9127" coordsize="1062,1062">
              <v:shape style="position:absolute;left:9102;top:9127;width:1062;height:1062" coordorigin="9102,9127" coordsize="1062,1062" path="m9632,9127l9546,9134,9465,9154,9388,9187,9319,9230,9257,9283,9204,9345,9161,9414,9129,9490,9109,9572,9102,9658,9103,9702,9117,9786,9143,9865,9181,9938,9229,10004,9287,10061,9353,10110,9426,10147,9505,10174,9589,10187,9632,10189,9676,10187,9760,10174,9839,10147,9912,10110,9978,10061,10036,10004,10084,9938,10122,9865,10148,9786,10162,9702,10163,9658,10162,9615,10148,9531,10122,9452,10084,9379,10036,9313,9978,9255,9912,9207,9839,9169,9760,9143,9676,9129,9632,9127e" filled="t" fillcolor="#6BCEF3" stroked="f">
                <v:path arrowok="t"/>
                <v:fill/>
              </v:shape>
            </v:group>
            <v:group style="position:absolute;left:9276;top:9339;width:323;height:641" coordorigin="9276,9339" coordsize="323,641">
              <v:shape style="position:absolute;left:9276;top:9339;width:323;height:641" coordorigin="9276,9339" coordsize="323,641" path="m9600,9556l9600,9510,9598,9486,9581,9422,9543,9372,9483,9343,9459,9339,9428,9341,9354,9360,9306,9399,9278,9474,9276,9820,9277,9843,9295,9904,9336,9951,9400,9977,9427,9980,9456,9979,9527,9958,9573,9916,9596,9859,9600,9749,9492,9749,9492,9824,9490,9850,9482,9870,9466,9882,9443,9887,9417,9884,9400,9874,9389,9857,9384,9834,9383,9501,9386,9474,9393,9453,9407,9440,9427,9433,9450,9435,9468,9444,9481,9458,9490,9479,9492,9556,9600,9556xe" filled="f" stroked="t" strokeweight="1pt" strokecolor="#FFFFFF">
                <v:path arrowok="t"/>
              </v:shape>
            </v:group>
            <v:group style="position:absolute;left:9695;top:9339;width:308;height:633" coordorigin="9695,9339" coordsize="308,633">
              <v:shape style="position:absolute;left:9695;top:9339;width:308;height:633" coordorigin="9695,9339" coordsize="308,633" path="m9993,9972l9993,9884,9804,9884,9828,9849,9870,9788,9906,9735,9946,9667,9974,9612,9995,9549,10003,9477,10001,9456,9977,9397,9928,9355,9858,9339,9833,9340,9768,9363,9724,9407,9701,9468,9698,9531,9800,9531,9800,9488,9803,9463,9812,9443,9827,9429,9848,9424,9869,9427,9884,9437,9895,9455,9900,9481,9900,9497,9887,9562,9857,9632,9825,9691,9783,9757,9733,9832,9695,9888,9695,9972,9993,9972xe" filled="f" stroked="t" strokeweight="1pt" strokecolor="#FFFFFF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17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Backdoors</w:t>
      </w:r>
      <w:r>
        <w:rPr>
          <w:rFonts w:ascii="Arial" w:hAnsi="Arial" w:cs="Arial" w:eastAsia="Arial"/>
          <w:sz w:val="20"/>
          <w:szCs w:val="20"/>
          <w:color w:val="233443"/>
          <w:spacing w:val="1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installed</w:t>
      </w:r>
      <w:r>
        <w:rPr>
          <w:rFonts w:ascii="Arial" w:hAnsi="Arial" w:cs="Arial" w:eastAsia="Arial"/>
          <w:sz w:val="20"/>
          <w:szCs w:val="20"/>
          <w:color w:val="233443"/>
          <w:spacing w:val="3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3443"/>
          <w:spacing w:val="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compromised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systems</w:t>
      </w:r>
      <w:r>
        <w:rPr>
          <w:rFonts w:ascii="Arial" w:hAnsi="Arial" w:cs="Arial" w:eastAsia="Arial"/>
          <w:sz w:val="20"/>
          <w:szCs w:val="20"/>
          <w:color w:val="233443"/>
          <w:spacing w:val="-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usually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initiate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1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connections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with</w:t>
      </w:r>
      <w:r>
        <w:rPr>
          <w:rFonts w:ascii="Arial" w:hAnsi="Arial" w:cs="Arial" w:eastAsia="Arial"/>
          <w:sz w:val="20"/>
          <w:szCs w:val="20"/>
          <w:color w:val="233443"/>
          <w:spacing w:val="2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C2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servers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100"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occasionally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Poison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Ivy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Gh0st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documented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“Appendix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C: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Arsenal”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available.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1,007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describe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categories: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“Beachhead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Backdoors”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“Standard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Backdoors.”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30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7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9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Beachhead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Backdoors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Beachhead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minimally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featured.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offer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toe-hold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perform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retrieve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gather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basic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trigger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capabilities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standard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4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beachhead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what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probably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well-known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reason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companies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“Comment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Cre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6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.”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retrieve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webpage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expects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webpage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special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tags;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attempt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interpret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tags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commands.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Older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versions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comments,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evolved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contained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tags.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observation,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confirm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malware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family?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right="61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family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amount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5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others.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illustrate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world.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array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computing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tablets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sale.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iPad,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Samsung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Galaxy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ab,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Surface.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tablet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computers,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“under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hood”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probably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quite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expect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5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iPad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iPad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components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sa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iPad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Surface.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Thus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makes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sense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iPad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“family”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Surface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3"/>
        </w:rPr>
        <w:t>“family”.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right="51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programs,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80%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famil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exceptions: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standard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libraries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consideration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family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determination.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177"/>
          <w:pgSz w:w="12240" w:h="15840"/>
          <w:cols w:num="2" w:equalWidth="0">
            <w:col w:w="4012" w:space="768"/>
            <w:col w:w="5520"/>
          </w:cols>
        </w:sectPr>
      </w:pPr>
      <w:rPr/>
    </w:p>
    <w:p>
      <w:pPr>
        <w:spacing w:before="36" w:after="0" w:line="271" w:lineRule="auto"/>
        <w:ind w:left="100" w:right="1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July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compile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35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WEBC2-KT3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2004-01-23,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suggesting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crafting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2004.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400+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0"/>
        </w:rPr>
        <w:t>accumulated,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developers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continually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released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0"/>
        </w:rPr>
        <w:t>six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years.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13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paths,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discovered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WEBC2-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samples,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illustrate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steadily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continuous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development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34" w:after="0" w:line="240" w:lineRule="auto"/>
        <w:ind w:left="19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9"/>
          <w:b/>
          <w:bCs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  <w:t>ample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b/>
          <w:bCs/>
          <w:u w:val="single" w:color="231F2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9"/>
          <w:b/>
          <w:bCs/>
          <w:u w:val="single" w:color="231F2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9"/>
          <w:b/>
          <w:bCs/>
        </w:rPr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240" w:lineRule="auto"/>
        <w:ind w:left="19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0"/>
          <w:w w:val="100"/>
        </w:rPr>
        <w:t>MD5:</w:t>
      </w:r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0"/>
          <w:w w:val="122"/>
        </w:rPr>
        <w:t>d7aa32b7465f55c368230bb52d52d885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7" w:after="0" w:line="240" w:lineRule="auto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Compile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date: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2012-02-23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1" w:lineRule="exact"/>
        <w:ind w:left="19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0"/>
          <w:w w:val="127"/>
        </w:rPr>
        <w:t>\work\code\2008-7-8muma\mywork\winInet_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7" w:after="0" w:line="240" w:lineRule="auto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winApplication2009-8-7\mywork\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240" w:lineRule="auto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aaaaaaa2012-2-23\Release\aaaaaaa.pdb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9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109"/>
          <w:b/>
          <w:bCs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b/>
          <w:bCs/>
          <w:u w:val="single" w:color="231F20"/>
        </w:rPr>
        <w:t>ample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b/>
          <w:bCs/>
          <w:u w:val="single" w:color="231F2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  <w:u w:val="single" w:color="231F20"/>
        </w:rPr>
        <w:t>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3" w:after="0" w:line="240" w:lineRule="auto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MD5: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c1393e77773a48b1eea117a302138554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240" w:lineRule="auto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Compile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date: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2009-08-07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1" w:lineRule="exact"/>
        <w:ind w:left="19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31F20"/>
          <w:spacing w:val="0"/>
          <w:w w:val="126"/>
        </w:rPr>
        <w:t>D:\work\code\2008-7-8muma\mywork\winInet_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7" w:after="0" w:line="240" w:lineRule="auto"/>
        <w:ind w:left="190" w:right="-71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</w:rPr>
        <w:t>winApplication2009-8-7\mywork\aaaaaaa\Release\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198" w:lineRule="exact"/>
        <w:ind w:left="190" w:right="-20"/>
        <w:jc w:val="left"/>
        <w:rPr>
          <w:rFonts w:ascii="Courier New" w:hAnsi="Courier New" w:cs="Courier New" w:eastAsia="Courier New"/>
          <w:sz w:val="18"/>
          <w:szCs w:val="18"/>
        </w:rPr>
      </w:pPr>
      <w:rPr/>
      <w:r>
        <w:rPr>
          <w:rFonts w:ascii="Courier New" w:hAnsi="Courier New" w:cs="Courier New" w:eastAsia="Courier New"/>
          <w:sz w:val="18"/>
          <w:szCs w:val="18"/>
          <w:color w:val="231F20"/>
          <w:spacing w:val="0"/>
          <w:w w:val="100"/>
          <w:position w:val="1"/>
        </w:rPr>
        <w:t>aaaaaaa.pdb</w:t>
      </w:r>
      <w:r>
        <w:rPr>
          <w:rFonts w:ascii="Courier New" w:hAnsi="Courier New" w:cs="Courier New" w:eastAsia="Courier New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BC2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families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right="7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WEBC2-AUSOV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WEBC2-ADS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89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ACE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WEBC2-BOLID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WEBC2-CLOVER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WEBC2-CSON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WEBC2-DIV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WEBC2-GREENC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WEBC2-HEAD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WEBC2-KT3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right="33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WEBC2-QBP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3"/>
        </w:rPr>
        <w:t>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WEBC2-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WEBC2-TOCK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WEBC2-UGX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AHOO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WEBC2-Y21K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5159" w:space="1088"/>
            <w:col w:w="1682" w:space="634"/>
            <w:col w:w="1737"/>
          </w:cols>
        </w:sectPr>
      </w:pPr>
      <w:rPr/>
    </w:p>
    <w:p>
      <w:pPr>
        <w:spacing w:before="60" w:after="0" w:line="224" w:lineRule="exact"/>
        <w:ind w:left="6247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8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020;width:10080;height:2" coordorigin="1080,14020" coordsize="10080,2">
              <v:shape style="position:absolute;left:1080;top:14020;width:10080;height:2" coordorigin="1080,14020" coordsize="10080,0" path="m1080,14020l11160,14020e" filled="f" stroked="t" strokeweight=".25pt" strokecolor="#231F20">
                <v:path arrowok="t"/>
              </v:shape>
            </v:group>
            <v:group style="position:absolute;left:7037;top:10260;width:4113;height:3224" coordorigin="7037,10260" coordsize="4113,3224">
              <v:shape style="position:absolute;left:7037;top:10260;width:4113;height:3224" coordorigin="7037,10260" coordsize="4113,3224" path="m7037,13484l11150,13484,11150,10260,7037,10260,7037,13484xe" filled="f" stroked="t" strokeweight="1pt" strokecolor="#76848F">
                <v:path arrowok="t"/>
              </v:shape>
              <v:shape style="position:absolute;left:5400;top:1620;width:5760;height:5799" type="#_x0000_t75">
                <v:imagedata r:id="rId178" o:title=""/>
              </v:shape>
            </v:group>
            <v:group style="position:absolute;left:5400;top:1650;width:5760;height:2" coordorigin="5400,1650" coordsize="5760,2">
              <v:shape style="position:absolute;left:5400;top:1650;width:5760;height:2" coordorigin="5400,1650" coordsize="5760,0" path="m5400,1650l11160,1650e" filled="f" stroked="t" strokeweight="3pt" strokecolor="#830A2C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…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uncategorized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00" w:right="12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35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“Compile”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refers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process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transforming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programme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4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source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code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into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file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  <w:position w:val="0"/>
        </w:rPr>
        <w:t>computer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can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understand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execute.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compile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date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easily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accessible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PE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0"/>
          <w:position w:val="0"/>
        </w:rPr>
        <w:t>header</w:t>
      </w:r>
      <w:r>
        <w:rPr>
          <w:rFonts w:ascii="Arial" w:hAnsi="Arial" w:cs="Arial" w:eastAsia="Arial"/>
          <w:sz w:val="16"/>
          <w:szCs w:val="16"/>
          <w:color w:val="231F20"/>
          <w:spacing w:val="24"/>
          <w:w w:val="9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resulting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executable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file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unless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intruder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takes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additional</w:t>
      </w:r>
      <w:r>
        <w:rPr>
          <w:rFonts w:ascii="Arial" w:hAnsi="Arial" w:cs="Arial" w:eastAsia="Arial"/>
          <w:sz w:val="16"/>
          <w:szCs w:val="16"/>
          <w:color w:val="231F20"/>
          <w:spacing w:val="2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steps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obfuscate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it.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31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79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66" w:after="0" w:line="260" w:lineRule="atLeast"/>
        <w:ind w:left="100" w:right="-54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“build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path”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discloses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directory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programmer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compiled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source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samples,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compiled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2.5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apart,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compiled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folder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“work\code\...\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231F20"/>
          <w:spacing w:val="0"/>
          <w:w w:val="88"/>
          <w:b/>
          <w:bCs/>
        </w:rPr>
        <w:t>APT</w:t>
      </w:r>
      <w:r>
        <w:rPr>
          <w:rFonts w:ascii="Arial" w:hAnsi="Arial" w:cs="Arial" w:eastAsia="Arial"/>
          <w:sz w:val="22"/>
          <w:szCs w:val="22"/>
          <w:color w:val="231F20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231F20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9"/>
          <w:b/>
          <w:bCs/>
        </w:rPr>
        <w:t>MA</w:t>
      </w:r>
      <w:r>
        <w:rPr>
          <w:rFonts w:ascii="Arial" w:hAnsi="Arial" w:cs="Arial" w:eastAsia="Arial"/>
          <w:sz w:val="22"/>
          <w:szCs w:val="22"/>
          <w:color w:val="231F20"/>
          <w:spacing w:val="-14"/>
          <w:w w:val="89"/>
          <w:b/>
          <w:bCs/>
        </w:rPr>
        <w:t>L</w:t>
      </w:r>
      <w:r>
        <w:rPr>
          <w:rFonts w:ascii="Arial" w:hAnsi="Arial" w:cs="Arial" w:eastAsia="Arial"/>
          <w:sz w:val="22"/>
          <w:szCs w:val="22"/>
          <w:color w:val="231F20"/>
          <w:spacing w:val="-7"/>
          <w:w w:val="89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89"/>
          <w:b/>
          <w:bCs/>
        </w:rPr>
        <w:t>ARE</w:t>
      </w:r>
      <w:r>
        <w:rPr>
          <w:rFonts w:ascii="Arial" w:hAnsi="Arial" w:cs="Arial" w:eastAsia="Arial"/>
          <w:sz w:val="22"/>
          <w:szCs w:val="22"/>
          <w:color w:val="231F20"/>
          <w:spacing w:val="22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-12"/>
          <w:w w:val="100"/>
          <w:b/>
          <w:bCs/>
        </w:rPr>
        <w:t>F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100"/>
          <w:b/>
          <w:bCs/>
        </w:rPr>
        <w:t>AMILIES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03" w:lineRule="exact"/>
        <w:ind w:left="39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</w:rPr>
        <w:t>FIRST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</w:rPr>
        <w:t>KNOWN</w:t>
      </w:r>
      <w:r>
        <w:rPr>
          <w:rFonts w:ascii="Arial" w:hAnsi="Arial" w:cs="Arial" w:eastAsia="Arial"/>
          <w:sz w:val="18"/>
          <w:szCs w:val="18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3"/>
        </w:rPr>
        <w:t>COMPILE</w:t>
      </w:r>
      <w:r>
        <w:rPr>
          <w:rFonts w:ascii="Arial" w:hAnsi="Arial" w:cs="Arial" w:eastAsia="Arial"/>
          <w:sz w:val="18"/>
          <w:szCs w:val="18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TIMES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pgNumType w:start="32"/>
          <w:pgMar w:footer="751" w:header="0" w:top="1480" w:bottom="940" w:left="980" w:right="960"/>
          <w:footerReference w:type="default" r:id="rId180"/>
          <w:pgSz w:w="12240" w:h="15840"/>
          <w:cols w:num="2" w:equalWidth="0">
            <w:col w:w="5668" w:space="1312"/>
            <w:col w:w="3320"/>
          </w:cols>
        </w:sectPr>
      </w:pPr>
      <w:rPr/>
    </w:p>
    <w:p>
      <w:pPr>
        <w:spacing w:before="30" w:after="0" w:line="271" w:lineRule="auto"/>
        <w:ind w:left="100"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mywork”.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“work”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someone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job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side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project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hobb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Furthermore,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“2012-2-23”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matches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compile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lacks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“2012-2-23”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“2009-8-7”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matches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compile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date.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compile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compile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2.5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previousl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existence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“2008-7-8”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version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existed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July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created.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series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dates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modifying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iterative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long-term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0" w:lineRule="atLeast"/>
        <w:ind w:left="100" w:right="30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give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rudimentary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issue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2004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2005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2006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WEBC2.KT3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6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GETMAIL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6142" w:space="438"/>
            <w:col w:w="440" w:space="1844"/>
            <w:col w:w="1436"/>
          </w:cols>
        </w:sectPr>
      </w:pPr>
      <w:rPr/>
    </w:p>
    <w:p>
      <w:pPr>
        <w:spacing w:before="30" w:after="0" w:line="240" w:lineRule="auto"/>
        <w:ind w:left="100" w:right="-73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interactive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shell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Windows’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cmd.exe)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Download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execute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Sleep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(i.e.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inactive)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amount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03" w:lineRule="exact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  <w:position w:val="-1"/>
        </w:rPr>
        <w:t>2007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7" w:after="0" w:line="340" w:lineRule="auto"/>
        <w:ind w:right="395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w w:val="94"/>
        </w:rPr>
        <w:t>LIGHTDA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94"/>
        </w:rPr>
        <w:t>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MAPIGET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5872" w:space="708"/>
            <w:col w:w="440" w:space="1880"/>
            <w:col w:w="1400"/>
          </w:cols>
        </w:sectPr>
      </w:pPr>
      <w:rPr/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36" w:after="0" w:line="271" w:lineRule="auto"/>
        <w:ind w:left="100" w:right="11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packaged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installed,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option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tell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-54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download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additional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choice.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intended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purpose,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fewer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features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“Standard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Backdoors”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described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belo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3934"/>
        <w:jc w:val="both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tandard</w:t>
      </w:r>
      <w:r>
        <w:rPr>
          <w:rFonts w:ascii="Arial" w:hAnsi="Arial" w:cs="Arial" w:eastAsia="Arial"/>
          <w:sz w:val="22"/>
          <w:szCs w:val="22"/>
          <w:color w:val="830A2C"/>
          <w:spacing w:val="45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Backdoors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40" w:lineRule="auto"/>
        <w:ind w:left="100" w:right="195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standard,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non-WEBC2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communicates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2008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92" w:lineRule="exact"/>
        <w:ind w:right="-51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WEBC2.Y21K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WEBC2.UGX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88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ARSIP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46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5"/>
        </w:rPr>
        <w:t>HACKS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  <w:position w:val="-5"/>
        </w:rPr>
        <w:t>F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5"/>
        </w:rPr>
        <w:t>ASE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352" w:lineRule="auto"/>
        <w:ind w:right="464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BISCUIT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MANITSME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92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ARSYPOUND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4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w w:val="95"/>
        </w:rPr>
        <w:t>DAI</w:t>
      </w:r>
      <w:r>
        <w:rPr>
          <w:rFonts w:ascii="Arial" w:hAnsi="Arial" w:cs="Arial" w:eastAsia="Arial"/>
          <w:sz w:val="18"/>
          <w:szCs w:val="18"/>
          <w:color w:val="231F20"/>
          <w:spacing w:val="-3"/>
          <w:w w:val="95"/>
        </w:rPr>
        <w:t>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83"/>
        </w:rPr>
        <w:t>Y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5" w:lineRule="auto"/>
        <w:ind w:right="584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SWORD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HELAUTO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WEBC2.AUSOV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4" w:equalWidth="0">
            <w:col w:w="6013" w:space="547"/>
            <w:col w:w="440" w:space="160"/>
            <w:col w:w="1095" w:space="609"/>
            <w:col w:w="1436"/>
          </w:cols>
        </w:sectPr>
      </w:pPr>
      <w:rPr/>
    </w:p>
    <w:p>
      <w:pPr>
        <w:spacing w:before="0" w:after="0" w:line="20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HTTP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protocol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blend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traffic)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152" w:lineRule="exact"/>
        <w:ind w:left="100" w:right="-7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7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7"/>
        </w:rPr>
        <w:t>protocol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7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7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7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7"/>
        </w:rPr>
        <w:t>authors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7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7"/>
        </w:rPr>
        <w:t>themselves.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7"/>
        </w:rPr>
        <w:t>These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5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2009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tabs>
          <w:tab w:pos="1700" w:val="left"/>
        </w:tabs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9"/>
        </w:rPr>
        <w:t>AURIGA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9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0"/>
        </w:rPr>
        <w:t>WEBC2.CLOVER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6057" w:space="503"/>
            <w:col w:w="440" w:space="160"/>
            <w:col w:w="3140"/>
          </w:cols>
        </w:sectPr>
      </w:pPr>
      <w:rPr/>
    </w:p>
    <w:p>
      <w:pPr>
        <w:spacing w:before="77" w:after="0" w:line="260" w:lineRule="atLeast"/>
        <w:ind w:left="100"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07.020508pt;margin-top:-8.967726pt;width:44.676pt;height:9pt;mso-position-horizontal-relative:page;mso-position-vertical-relative:paragraph;z-index:-16087" type="#_x0000_t202" filled="f" stroked="f">
            <v:textbox inset="0,0,0,0">
              <w:txbxContent>
                <w:p>
                  <w:pPr>
                    <w:spacing w:before="0" w:after="0" w:line="180" w:lineRule="exact"/>
                    <w:ind w:right="-67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Pr/>
                  <w:r>
                    <w:rPr>
                      <w:rFonts w:ascii="Arial" w:hAnsi="Arial" w:cs="Arial" w:eastAsia="Arial"/>
                      <w:sz w:val="18"/>
                      <w:szCs w:val="18"/>
                      <w:color w:val="231F20"/>
                      <w:w w:val="91"/>
                    </w:rPr>
                    <w:t>GREENC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231F20"/>
                      <w:spacing w:val="-17"/>
                      <w:w w:val="91"/>
                    </w:rPr>
                    <w:t>A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231F20"/>
                      <w:spacing w:val="0"/>
                      <w:w w:val="90"/>
                    </w:rPr>
                    <w:t>T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laundry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ways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8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GOGGLES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169" w:lineRule="exact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w w:val="94"/>
          <w:position w:val="-3"/>
        </w:rPr>
        <w:t>WEBC2.R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94"/>
          <w:position w:val="-3"/>
        </w:rPr>
        <w:t>A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87"/>
          <w:position w:val="-3"/>
        </w:rPr>
        <w:t>VE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84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MACROMAIL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NEWSREELS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5801" w:space="1360"/>
            <w:col w:w="1086" w:space="619"/>
            <w:col w:w="1434"/>
          </w:cols>
        </w:sectPr>
      </w:pPr>
      <w:rPr/>
    </w:p>
    <w:p>
      <w:pPr>
        <w:spacing w:before="30" w:after="0" w:line="240" w:lineRule="auto"/>
        <w:ind w:left="100" w:right="-73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Create/modify/delete/execute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programs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Upload/download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Create/delete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directories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156" w:lineRule="exact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  <w:position w:val="-6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  <w:position w:val="-6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  <w:position w:val="-6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  <w:position w:val="-6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6"/>
        </w:rPr>
        <w:t>List/start/stop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6"/>
        </w:rPr>
        <w:t>processes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9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2010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47" w:lineRule="exact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2"/>
          <w:position w:val="1"/>
        </w:rPr>
        <w:t>WEBC2.ADS</w:t>
      </w:r>
      <w:r>
        <w:rPr>
          <w:rFonts w:ascii="Arial" w:hAnsi="Arial" w:cs="Arial" w:eastAsia="Arial"/>
          <w:sz w:val="18"/>
          <w:szCs w:val="18"/>
          <w:color w:val="231F20"/>
          <w:spacing w:val="-9"/>
          <w:w w:val="92"/>
          <w:position w:val="1"/>
        </w:rPr>
        <w:t>P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2"/>
          <w:position w:val="1"/>
        </w:rPr>
        <w:t>ACE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176" w:lineRule="auto"/>
        <w:ind w:right="24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WEBC2.HEAD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BANG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100"/>
        </w:rPr>
        <w:t>A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/>
        <w:br w:type="column"/>
      </w:r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5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2"/>
        </w:rPr>
        <w:t>SEASA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100"/>
          <w:position w:val="-2"/>
        </w:rPr>
        <w:t>L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2"/>
        </w:rPr>
        <w:t>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4" w:equalWidth="0">
            <w:col w:w="3761" w:space="2799"/>
            <w:col w:w="440" w:space="160"/>
            <w:col w:w="1425" w:space="279"/>
            <w:col w:w="1436"/>
          </w:cols>
        </w:sectPr>
      </w:pPr>
      <w:rPr/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Modify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registry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73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ake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screenshots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desktop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Capture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keystrokes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12" w:lineRule="exact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  <w:position w:val="-2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  <w:position w:val="-2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  <w:position w:val="-2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  <w:position w:val="-2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2"/>
        </w:rPr>
        <w:t>Capture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2"/>
        </w:rPr>
        <w:t>mouse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-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2"/>
        </w:rPr>
        <w:t>movement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24" w:lineRule="exact"/>
        <w:ind w:right="-20"/>
        <w:jc w:val="left"/>
        <w:tabs>
          <w:tab w:pos="1700" w:val="left"/>
        </w:tabs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>LONGRUN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3"/>
        </w:rPr>
        <w:t>WEBC2.TOCK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149" w:lineRule="auto"/>
        <w:ind w:right="147" w:firstLine="1704"/>
        <w:jc w:val="left"/>
        <w:tabs>
          <w:tab w:pos="170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w w:val="93"/>
        </w:rPr>
        <w:t>WEBC2.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93"/>
        </w:rPr>
        <w:t>Y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AHOO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  <w:position w:val="7"/>
        </w:rPr>
        <w:t>W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7"/>
        </w:rPr>
        <w:t>ARP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7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  <w:position w:val="0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0"/>
        </w:rPr>
        <w:t>ABMSGSQL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8"/>
        </w:rPr>
        <w:t>WEBC2.QBP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8"/>
        </w:rPr>
        <w:tab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0"/>
        </w:rPr>
        <w:t>WEBC2.CSON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3727" w:space="3433"/>
            <w:col w:w="3140"/>
          </w:cols>
        </w:sectPr>
      </w:pPr>
      <w:rPr/>
    </w:p>
    <w:p>
      <w:pPr>
        <w:spacing w:before="48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8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9316;top:12646;width:388;height:295" coordorigin="9316,12646" coordsize="388,295">
              <v:shape style="position:absolute;left:9316;top:12646;width:388;height:295" coordorigin="9316,12646" coordsize="388,295" path="m9691,12646l9316,12926,9328,12942,9703,12662,9691,12646e" filled="t" fillcolor="#020303" stroked="f">
                <v:path arrowok="t"/>
                <v:fill/>
              </v:shape>
            </v:group>
            <v:group style="position:absolute;left:9347;top:12568;width:354;height:188" coordorigin="9347,12568" coordsize="354,188">
              <v:shape style="position:absolute;left:9347;top:12568;width:354;height:188" coordorigin="9347,12568" coordsize="354,188" path="m9693,12568l9347,12738,9356,12756,9702,12586,9693,12568e" filled="t" fillcolor="#020303" stroked="f">
                <v:path arrowok="t"/>
                <v:fill/>
              </v:shape>
            </v:group>
            <v:group style="position:absolute;left:9701;top:2437;width:31;height:12042" coordorigin="9701,2437" coordsize="31,12042">
              <v:shape style="position:absolute;left:9701;top:2437;width:31;height:12042" coordorigin="9701,2437" coordsize="31,12042" path="m9721,2437l9701,2437,9712,14480,9732,14480,9721,2437e" filled="t" fillcolor="#020303" stroked="f">
                <v:path arrowok="t"/>
                <v:fill/>
              </v:shape>
            </v:group>
            <v:group style="position:absolute;left:9672;top:2514;width:83;height:121" coordorigin="9672,2514" coordsize="83,121">
              <v:shape style="position:absolute;left:9672;top:2514;width:83;height:121" coordorigin="9672,2514" coordsize="83,121" path="m9704,2514l9690,2522,9680,2538,9673,2561,9672,2592,9680,2614,9694,2629,9712,2635,9725,2632,9740,2619,9751,2599,9755,2574,9751,2550,9741,2531,9725,2518,9704,2514e" filled="t" fillcolor="#590F1F" stroked="f">
                <v:path arrowok="t"/>
                <v:fill/>
              </v:shape>
            </v:group>
            <v:group style="position:absolute;left:9672;top:6052;width:83;height:121" coordorigin="9672,6052" coordsize="83,121">
              <v:shape style="position:absolute;left:9672;top:6052;width:83;height:121" coordorigin="9672,6052" coordsize="83,121" path="m9704,6052l9690,6060,9680,6076,9673,6099,9672,6130,9680,6152,9694,6167,9712,6173,9725,6170,9740,6157,9751,6137,9755,6111,9751,6088,9741,6069,9725,6056,9704,6052e" filled="t" fillcolor="#590F1F" stroked="f">
                <v:path arrowok="t"/>
                <v:fill/>
              </v:shape>
            </v:group>
            <v:group style="position:absolute;left:9672;top:6345;width:83;height:121" coordorigin="9672,6345" coordsize="83,121">
              <v:shape style="position:absolute;left:9672;top:6345;width:83;height:121" coordorigin="9672,6345" coordsize="83,121" path="m9704,6345l9690,6353,9680,6369,9673,6393,9672,6423,9680,6445,9694,6460,9712,6466,9725,6463,9740,6450,9751,6430,9755,6405,9751,6381,9741,6362,9725,6349,9704,6345e" filled="t" fillcolor="#590F1F" stroked="f">
                <v:path arrowok="t"/>
                <v:fill/>
              </v:shape>
            </v:group>
            <v:group style="position:absolute;left:9672;top:7267;width:83;height:121" coordorigin="9672,7267" coordsize="83,121">
              <v:shape style="position:absolute;left:9672;top:7267;width:83;height:121" coordorigin="9672,7267" coordsize="83,121" path="m9704,7267l9690,7275,9680,7291,9673,7314,9672,7345,9680,7367,9694,7382,9712,7387,9725,7384,9740,7372,9751,7352,9755,7326,9751,7302,9741,7283,9725,7271,9704,7267e" filled="t" fillcolor="#590F1F" stroked="f">
                <v:path arrowok="t"/>
                <v:fill/>
              </v:shape>
            </v:group>
            <v:group style="position:absolute;left:9672;top:7582;width:83;height:121" coordorigin="9672,7582" coordsize="83,121">
              <v:shape style="position:absolute;left:9672;top:7582;width:83;height:121" coordorigin="9672,7582" coordsize="83,121" path="m9704,7582l9690,7591,9680,7606,9673,7630,9672,7661,9680,7683,9694,7698,9712,7703,9725,7700,9740,7688,9751,7667,9755,7642,9751,7618,9741,7599,9725,7586,9704,7582e" filled="t" fillcolor="#590F1F" stroked="f">
                <v:path arrowok="t"/>
                <v:fill/>
              </v:shape>
            </v:group>
            <v:group style="position:absolute;left:9672;top:7640;width:83;height:121" coordorigin="9672,7640" coordsize="83,121">
              <v:shape style="position:absolute;left:9672;top:7640;width:83;height:121" coordorigin="9672,7640" coordsize="83,121" path="m9704,7640l9690,7649,9680,7665,9673,7688,9672,7719,9680,7741,9694,7756,9712,7761,9725,7758,9740,7746,9751,7725,9755,7700,9751,7676,9741,7657,9725,7645,9704,7640e" filled="t" fillcolor="#590F1F" stroked="f">
                <v:path arrowok="t"/>
                <v:fill/>
              </v:shape>
            </v:group>
            <v:group style="position:absolute;left:9672;top:7873;width:83;height:121" coordorigin="9672,7873" coordsize="83,121">
              <v:shape style="position:absolute;left:9672;top:7873;width:83;height:121" coordorigin="9672,7873" coordsize="83,121" path="m9704,7873l9690,7881,9680,7897,9673,7921,9672,7951,9680,7973,9694,7988,9712,7994,9725,7991,9740,7978,9751,7958,9755,7933,9751,7909,9741,7890,9725,7877,9704,7873e" filled="t" fillcolor="#590F1F" stroked="f">
                <v:path arrowok="t"/>
                <v:fill/>
              </v:shape>
            </v:group>
            <v:group style="position:absolute;left:9672;top:7936;width:83;height:121" coordorigin="9672,7936" coordsize="83,121">
              <v:shape style="position:absolute;left:9672;top:7936;width:83;height:121" coordorigin="9672,7936" coordsize="83,121" path="m9704,7936l9690,7944,9680,7960,9673,7984,9672,8014,9680,8036,9694,8051,9712,8057,9725,8054,9740,8041,9751,8021,9755,7996,9751,7972,9741,7953,9725,7940,9704,7936e" filled="t" fillcolor="#590F1F" stroked="f">
                <v:path arrowok="t"/>
                <v:fill/>
              </v:shape>
            </v:group>
            <v:group style="position:absolute;left:9672;top:8058;width:83;height:121" coordorigin="9672,8058" coordsize="83,121">
              <v:shape style="position:absolute;left:9672;top:8058;width:83;height:121" coordorigin="9672,8058" coordsize="83,121" path="m9704,8058l9690,8066,9680,8082,9673,8105,9672,8136,9680,8158,9694,8173,9712,8179,9725,8176,9740,8163,9751,8143,9755,8117,9751,8094,9741,8075,9725,8062,9704,8058e" filled="t" fillcolor="#590F1F" stroked="f">
                <v:path arrowok="t"/>
                <v:fill/>
              </v:shape>
            </v:group>
            <v:group style="position:absolute;left:9672;top:8691;width:83;height:121" coordorigin="9672,8691" coordsize="83,121">
              <v:shape style="position:absolute;left:9672;top:8691;width:83;height:121" coordorigin="9672,8691" coordsize="83,121" path="m9704,8691l9690,8700,9680,8716,9673,8739,9672,8770,9680,8792,9694,8807,9712,8812,9725,8809,9740,8797,9751,8776,9755,8751,9751,8727,9741,8708,9725,8696,9704,8691e" filled="t" fillcolor="#590F1F" stroked="f">
                <v:path arrowok="t"/>
                <v:fill/>
              </v:shape>
            </v:group>
            <v:group style="position:absolute;left:9672;top:8454;width:83;height:121" coordorigin="9672,8454" coordsize="83,121">
              <v:shape style="position:absolute;left:9672;top:8454;width:83;height:121" coordorigin="9672,8454" coordsize="83,121" path="m9704,8454l9690,8462,9680,8478,9673,8501,9672,8532,9680,8554,9694,8569,9712,8574,9725,8572,9740,8559,9751,8539,9755,8513,9751,8490,9741,8471,9725,8458,9704,8454e" filled="t" fillcolor="#590F1F" stroked="f">
                <v:path arrowok="t"/>
                <v:fill/>
              </v:shape>
            </v:group>
            <v:group style="position:absolute;left:9672;top:9183;width:83;height:121" coordorigin="9672,9183" coordsize="83,121">
              <v:shape style="position:absolute;left:9672;top:9183;width:83;height:121" coordorigin="9672,9183" coordsize="83,121" path="m9704,9183l9690,9191,9680,9207,9673,9230,9672,9261,9680,9283,9694,9298,9712,9303,9725,9300,9740,9288,9751,9268,9755,9242,9751,9218,9741,9199,9725,9187,9704,9183e" filled="t" fillcolor="#590F1F" stroked="f">
                <v:path arrowok="t"/>
                <v:fill/>
              </v:shape>
            </v:group>
            <v:group style="position:absolute;left:9672;top:9260;width:83;height:121" coordorigin="9672,9260" coordsize="83,121">
              <v:shape style="position:absolute;left:9672;top:9260;width:83;height:121" coordorigin="9672,9260" coordsize="83,121" path="m9704,9260l9690,9268,9680,9284,9673,9307,9672,9338,9680,9360,9694,9375,9712,9381,9725,9378,9740,9365,9751,9345,9755,9319,9751,9296,9741,9277,9725,9264,9704,9260e" filled="t" fillcolor="#590F1F" stroked="f">
                <v:path arrowok="t"/>
                <v:fill/>
              </v:shape>
            </v:group>
            <v:group style="position:absolute;left:9672;top:9403;width:83;height:121" coordorigin="9672,9403" coordsize="83,121">
              <v:shape style="position:absolute;left:9672;top:9403;width:83;height:121" coordorigin="9672,9403" coordsize="83,121" path="m9704,9403l9690,9411,9680,9427,9673,9451,9672,9481,9680,9503,9694,9518,9712,9524,9725,9521,9740,9508,9751,9488,9755,9463,9751,9439,9741,9420,9725,9407,9704,9403e" filled="t" fillcolor="#590F1F" stroked="f">
                <v:path arrowok="t"/>
                <v:fill/>
              </v:shape>
            </v:group>
            <v:group style="position:absolute;left:9672;top:9525;width:83;height:121" coordorigin="9672,9525" coordsize="83,121">
              <v:shape style="position:absolute;left:9672;top:9525;width:83;height:121" coordorigin="9672,9525" coordsize="83,121" path="m9704,9525l9690,9533,9680,9549,9673,9572,9672,9603,9680,9625,9694,9640,9712,9646,9725,9643,9740,9630,9751,9610,9755,9584,9751,9561,9741,9542,9725,9529,9704,9525e" filled="t" fillcolor="#590F1F" stroked="f">
                <v:path arrowok="t"/>
                <v:fill/>
              </v:shape>
            </v:group>
            <v:group style="position:absolute;left:9672;top:9576;width:83;height:121" coordorigin="9672,9576" coordsize="83,121">
              <v:shape style="position:absolute;left:9672;top:9576;width:83;height:121" coordorigin="9672,9576" coordsize="83,121" path="m9704,9576l9690,9584,9680,9600,9673,9623,9672,9654,9680,9676,9694,9691,9712,9696,9725,9693,9740,9681,9751,9661,9755,9635,9751,9612,9741,9592,9725,9580,9704,9576e" filled="t" fillcolor="#590F1F" stroked="f">
                <v:path arrowok="t"/>
                <v:fill/>
              </v:shape>
            </v:group>
            <v:group style="position:absolute;left:9672;top:9777;width:83;height:121" coordorigin="9672,9777" coordsize="83,121">
              <v:shape style="position:absolute;left:9672;top:9777;width:83;height:121" coordorigin="9672,9777" coordsize="83,121" path="m9704,9777l9690,9785,9680,9801,9673,9824,9672,9855,9680,9877,9694,9892,9712,9898,9725,9895,9740,9882,9751,9862,9755,9836,9751,9813,9741,9794,9725,9781,9704,9777e" filled="t" fillcolor="#590F1F" stroked="f">
                <v:path arrowok="t"/>
                <v:fill/>
              </v:shape>
            </v:group>
            <v:group style="position:absolute;left:9672;top:9856;width:83;height:121" coordorigin="9672,9856" coordsize="83,121">
              <v:shape style="position:absolute;left:9672;top:9856;width:83;height:121" coordorigin="9672,9856" coordsize="83,121" path="m9704,9856l9690,9864,9680,9880,9673,9903,9672,9934,9680,9956,9694,9971,9712,9976,9725,9973,9740,9961,9751,9941,9755,9915,9751,9892,9741,9872,9725,9860,9704,9856e" filled="t" fillcolor="#590F1F" stroked="f">
                <v:path arrowok="t"/>
                <v:fill/>
              </v:shape>
            </v:group>
            <v:group style="position:absolute;left:9672;top:10149;width:83;height:121" coordorigin="9672,10149" coordsize="83,121">
              <v:shape style="position:absolute;left:9672;top:10149;width:83;height:121" coordorigin="9672,10149" coordsize="83,121" path="m9704,10149l9690,10157,9680,10173,9673,10196,9672,10227,9680,10249,9694,10264,9712,10270,9725,10267,9740,10254,9751,10234,9755,10208,9751,10185,9741,10166,9725,10153,9704,10149e" filled="t" fillcolor="#590F1F" stroked="f">
                <v:path arrowok="t"/>
                <v:fill/>
              </v:shape>
            </v:group>
            <v:group style="position:absolute;left:9672;top:10196;width:83;height:121" coordorigin="9672,10196" coordsize="83,121">
              <v:shape style="position:absolute;left:9672;top:10196;width:83;height:121" coordorigin="9672,10196" coordsize="83,121" path="m9704,10196l9690,10204,9680,10220,9673,10244,9672,10274,9680,10296,9694,10311,9712,10317,9725,10314,9740,10301,9751,10281,9755,10256,9751,10232,9741,10213,9725,10200,9704,10196e" filled="t" fillcolor="#590F1F" stroked="f">
                <v:path arrowok="t"/>
                <v:fill/>
              </v:shape>
            </v:group>
            <v:group style="position:absolute;left:9672;top:11197;width:83;height:121" coordorigin="9672,11197" coordsize="83,121">
              <v:shape style="position:absolute;left:9672;top:11197;width:83;height:121" coordorigin="9672,11197" coordsize="83,121" path="m9704,11197l9690,11205,9680,11221,9673,11244,9672,11275,9680,11297,9694,11312,9712,11317,9725,11314,9740,11302,9751,11282,9755,11256,9751,11233,9741,11214,9725,11201,9704,11197e" filled="t" fillcolor="#590F1F" stroked="f">
                <v:path arrowok="t"/>
                <v:fill/>
              </v:shape>
            </v:group>
            <v:group style="position:absolute;left:9672;top:11319;width:83;height:121" coordorigin="9672,11319" coordsize="83,121">
              <v:shape style="position:absolute;left:9672;top:11319;width:83;height:121" coordorigin="9672,11319" coordsize="83,121" path="m9704,11319l9690,11327,9680,11343,9673,11366,9672,11397,9680,11419,9694,11434,9712,11439,9725,11436,9740,11424,9751,11404,9755,11378,9751,11354,9741,11335,9725,11323,9704,11319e" filled="t" fillcolor="#590F1F" stroked="f">
                <v:path arrowok="t"/>
                <v:fill/>
              </v:shape>
            </v:group>
            <v:group style="position:absolute;left:9672;top:11359;width:83;height:121" coordorigin="9672,11359" coordsize="83,121">
              <v:shape style="position:absolute;left:9672;top:11359;width:83;height:121" coordorigin="9672,11359" coordsize="83,121" path="m9704,11359l9690,11367,9680,11383,9673,11406,9672,11437,9680,11459,9694,11474,9712,11479,9725,11476,9740,11464,9751,11444,9755,11418,9751,11395,9741,11375,9725,11363,9704,11359e" filled="t" fillcolor="#590F1F" stroked="f">
                <v:path arrowok="t"/>
                <v:fill/>
              </v:shape>
            </v:group>
            <v:group style="position:absolute;left:9672;top:11767;width:83;height:121" coordorigin="9672,11767" coordsize="83,121">
              <v:shape style="position:absolute;left:9672;top:11767;width:83;height:121" coordorigin="9672,11767" coordsize="83,121" path="m9704,11767l9690,11775,9680,11791,9673,11814,9672,11845,9680,11867,9694,11882,9712,11888,9725,11885,9740,11872,9751,11852,9755,11826,9751,11803,9741,11784,9725,11771,9704,11767e" filled="t" fillcolor="#590F1F" stroked="f">
                <v:path arrowok="t"/>
                <v:fill/>
              </v:shape>
            </v:group>
            <v:group style="position:absolute;left:9672;top:11889;width:83;height:121" coordorigin="9672,11889" coordsize="83,121">
              <v:shape style="position:absolute;left:9672;top:11889;width:83;height:121" coordorigin="9672,11889" coordsize="83,121" path="m9704,11889l9690,11897,9680,11913,9673,11936,9672,11967,9680,11989,9694,12004,9712,12009,9725,12007,9740,11994,9751,11974,9755,11948,9751,11925,9741,11906,9725,11893,9704,11889e" filled="t" fillcolor="#590F1F" stroked="f">
                <v:path arrowok="t"/>
                <v:fill/>
              </v:shape>
            </v:group>
            <v:group style="position:absolute;left:9672;top:11968;width:83;height:121" coordorigin="9672,11968" coordsize="83,121">
              <v:shape style="position:absolute;left:9672;top:11968;width:83;height:121" coordorigin="9672,11968" coordsize="83,121" path="m9704,11968l9690,11976,9680,11992,9673,12016,9672,12046,9680,12068,9694,12083,9712,12089,9725,12086,9740,12073,9751,12053,9755,12028,9751,12004,9741,11985,9725,11972,9704,11968e" filled="t" fillcolor="#590F1F" stroked="f">
                <v:path arrowok="t"/>
                <v:fill/>
              </v:shape>
            </v:group>
            <v:group style="position:absolute;left:9672;top:12070;width:83;height:121" coordorigin="9672,12070" coordsize="83,121">
              <v:shape style="position:absolute;left:9672;top:12070;width:83;height:121" coordorigin="9672,12070" coordsize="83,121" path="m9704,12070l9690,12078,9680,12094,9673,12117,9672,12148,9680,12170,9694,12185,9712,12190,9725,12187,9740,12175,9751,12155,9755,12129,9751,12106,9741,12086,9725,12074,9704,12070e" filled="t" fillcolor="#590F1F" stroked="f">
                <v:path arrowok="t"/>
                <v:fill/>
              </v:shape>
            </v:group>
            <v:group style="position:absolute;left:9672;top:12151;width:83;height:121" coordorigin="9672,12151" coordsize="83,121">
              <v:shape style="position:absolute;left:9672;top:12151;width:83;height:121" coordorigin="9672,12151" coordsize="83,121" path="m9704,12151l9690,12159,9680,12175,9673,12198,9672,12229,9680,12251,9694,12266,9712,12271,9725,12268,9740,12256,9751,12235,9755,12210,9751,12186,9741,12167,9725,12155,9704,12151e" filled="t" fillcolor="#590F1F" stroked="f">
                <v:path arrowok="t"/>
                <v:fill/>
              </v:shape>
            </v:group>
            <v:group style="position:absolute;left:9672;top:12450;width:83;height:121" coordorigin="9672,12450" coordsize="83,121">
              <v:shape style="position:absolute;left:9672;top:12450;width:83;height:121" coordorigin="9672,12450" coordsize="83,121" path="m9704,12450l9690,12458,9680,12474,9673,12497,9672,12528,9680,12550,9694,12565,9712,12570,9725,12568,9740,12555,9751,12535,9755,12509,9751,12486,9741,12467,9725,12454,9704,12450e" filled="t" fillcolor="#590F1F" stroked="f">
                <v:path arrowok="t"/>
                <v:fill/>
              </v:shape>
            </v:group>
            <v:group style="position:absolute;left:9672;top:12538;width:83;height:121" coordorigin="9672,12538" coordsize="83,121">
              <v:shape style="position:absolute;left:9672;top:12538;width:83;height:121" coordorigin="9672,12538" coordsize="83,121" path="m9704,12538l9690,12546,9680,12562,9673,12585,9672,12616,9680,12638,9694,12653,9712,12658,9725,12656,9740,12643,9751,12623,9755,12597,9751,12574,9741,12555,9725,12542,9704,12538e" filled="t" fillcolor="#590F1F" stroked="f">
                <v:path arrowok="t"/>
                <v:fill/>
              </v:shape>
            </v:group>
            <v:group style="position:absolute;left:9672;top:12793;width:83;height:121" coordorigin="9672,12793" coordsize="83,121">
              <v:shape style="position:absolute;left:9672;top:12793;width:83;height:121" coordorigin="9672,12793" coordsize="83,121" path="m9704,12793l9690,12801,9680,12817,9673,12841,9672,12871,9680,12893,9694,12908,9712,12914,9725,12911,9740,12898,9751,12878,9755,12853,9751,12829,9741,12810,9725,12797,9704,12793e" filled="t" fillcolor="#590F1F" stroked="f">
                <v:path arrowok="t"/>
                <v:fill/>
              </v:shape>
            </v:group>
            <v:group style="position:absolute;left:9672;top:13123;width:83;height:121" coordorigin="9672,13123" coordsize="83,121">
              <v:shape style="position:absolute;left:9672;top:13123;width:83;height:121" coordorigin="9672,13123" coordsize="83,121" path="m9704,13123l9690,13131,9680,13147,9673,13171,9672,13201,9680,13223,9694,13238,9712,13244,9725,13241,9740,13228,9751,13208,9755,13183,9751,13159,9741,13140,9725,13127,9704,13123e" filled="t" fillcolor="#590F1F" stroked="f">
                <v:path arrowok="t"/>
                <v:fill/>
              </v:shape>
            </v:group>
            <v:group style="position:absolute;left:9672;top:13346;width:83;height:121" coordorigin="9672,13346" coordsize="83,121">
              <v:shape style="position:absolute;left:9672;top:13346;width:83;height:121" coordorigin="9672,13346" coordsize="83,121" path="m9704,13346l9690,13355,9680,13370,9673,13394,9672,13425,9680,13447,9694,13461,9712,13467,9725,13464,9740,13452,9751,13431,9755,13406,9751,13382,9741,13363,9725,13350,9704,13346e" filled="t" fillcolor="#590F1F" stroked="f">
                <v:path arrowok="t"/>
                <v:fill/>
              </v:shape>
            </v:group>
            <v:group style="position:absolute;left:9672;top:13618;width:83;height:121" coordorigin="9672,13618" coordsize="83,121">
              <v:shape style="position:absolute;left:9672;top:13618;width:83;height:121" coordorigin="9672,13618" coordsize="83,121" path="m9704,13618l9690,13626,9680,13642,9673,13665,9672,13696,9680,13718,9694,13733,9712,13739,9725,13736,9740,13723,9751,13703,9755,13677,9751,13654,9741,13635,9725,13622,9704,13618e" filled="t" fillcolor="#590F1F" stroked="f">
                <v:path arrowok="t"/>
                <v:fill/>
              </v:shape>
            </v:group>
            <v:group style="position:absolute;left:9672;top:13866;width:83;height:121" coordorigin="9672,13866" coordsize="83,121">
              <v:shape style="position:absolute;left:9672;top:13866;width:83;height:121" coordorigin="9672,13866" coordsize="83,121" path="m9704,13866l9690,13875,9680,13890,9673,13914,9672,13945,9680,13966,9694,13981,9712,13987,9725,13984,9740,13971,9751,13951,9755,13926,9751,13902,9741,13883,9725,13870,9704,13866e" filled="t" fillcolor="#590F1F" stroked="f">
                <v:path arrowok="t"/>
                <v:fill/>
              </v:shape>
            </v:group>
            <v:group style="position:absolute;left:9672;top:14145;width:83;height:121" coordorigin="9672,14145" coordsize="83,121">
              <v:shape style="position:absolute;left:9672;top:14145;width:83;height:121" coordorigin="9672,14145" coordsize="83,121" path="m9704,14145l9690,14153,9680,14169,9673,14192,9672,14223,9680,14245,9694,14260,9712,14265,9725,14262,9740,14250,9751,14230,9755,14204,9751,14181,9741,14161,9725,14149,9704,14145e" filled="t" fillcolor="#590F1F" stroked="f">
                <v:path arrowok="t"/>
                <v:fill/>
              </v:shape>
            </v:group>
            <v:group style="position:absolute;left:8140;top:10917;width:1397;height:2" coordorigin="8140,10917" coordsize="1397,2">
              <v:shape style="position:absolute;left:8140;top:10917;width:1397;height:2" coordorigin="8140,10917" coordsize="1397,0" path="m8140,10917l9537,10917e" filled="f" stroked="t" strokeweight="1.1pt" strokecolor="#020303">
                <v:path arrowok="t"/>
              </v:shape>
            </v:group>
            <v:group style="position:absolute;left:9527;top:10370;width:179;height:550" coordorigin="9527,10370" coordsize="179,550">
              <v:shape style="position:absolute;left:9527;top:10370;width:179;height:550" coordorigin="9527,10370" coordsize="179,550" path="m9688,10370l9527,10914,9547,10920,9707,10376,9688,10370e" filled="t" fillcolor="#020303" stroked="f">
                <v:path arrowok="t"/>
                <v:fill/>
              </v:shape>
            </v:group>
            <v:group style="position:absolute;left:9672;top:10271;width:83;height:121" coordorigin="9672,10271" coordsize="83,121">
              <v:shape style="position:absolute;left:9672;top:10271;width:83;height:121" coordorigin="9672,10271" coordsize="83,121" path="m9704,10271l9690,10279,9680,10295,9673,10318,9672,10349,9680,10371,9694,10386,9712,10391,9725,10388,9740,10376,9751,10356,9755,10330,9751,10307,9741,10287,9725,10275,9704,10271e" filled="t" fillcolor="#590F1F" stroked="f">
                <v:path arrowok="t"/>
                <v:fill/>
              </v:shape>
            </v:group>
            <v:group style="position:absolute;left:9672;top:14214;width:83;height:121" coordorigin="9672,14214" coordsize="83,121">
              <v:shape style="position:absolute;left:9672;top:14214;width:83;height:121" coordorigin="9672,14214" coordsize="83,121" path="m9704,14214l9690,14222,9680,14238,9673,14262,9672,14292,9680,14314,9694,14329,9712,14335,9725,14332,9740,14319,9751,14299,9755,14274,9751,14250,9741,14231,9725,14218,9704,14214e" filled="t" fillcolor="#590F1F" stroked="f">
                <v:path arrowok="t"/>
                <v:fill/>
              </v:shape>
            </v:group>
            <v:group style="position:absolute;left:9671;top:13906;width:83;height:121" coordorigin="9671,13906" coordsize="83,121">
              <v:shape style="position:absolute;left:9671;top:13906;width:83;height:121" coordorigin="9671,13906" coordsize="83,121" path="m9703,13906l9689,13915,9679,13930,9672,13954,9671,13985,9679,14006,9693,14021,9711,14027,9724,14024,9739,14011,9750,13991,9754,13966,9750,13942,9740,13923,9724,13910,9703,13906e" filled="t" fillcolor="#590F1F" stroked="f">
                <v:path arrowok="t"/>
                <v:fill/>
              </v:shape>
            </v:group>
            <v:group style="position:absolute;left:9672;top:12558;width:83;height:121" coordorigin="9672,12558" coordsize="83,121">
              <v:shape style="position:absolute;left:9672;top:12558;width:83;height:121" coordorigin="9672,12558" coordsize="83,121" path="m9704,12558l9690,12566,9680,12582,9673,12605,9672,12636,9680,12658,9694,12673,9712,12678,9725,12676,9740,12663,9751,12643,9755,12617,9751,12594,9741,12575,9725,12562,9704,12558e" filled="t" fillcolor="#590F1F" stroked="f">
                <v:path arrowok="t"/>
                <v:fill/>
              </v:shape>
            </v:group>
            <v:group style="position:absolute;left:9672;top:3929;width:83;height:121" coordorigin="9672,3929" coordsize="83,121">
              <v:shape style="position:absolute;left:9672;top:3929;width:83;height:121" coordorigin="9672,3929" coordsize="83,121" path="m9704,3929l9690,3937,9680,3953,9673,3976,9672,4007,9680,4029,9694,4044,9712,4049,9725,4046,9740,4034,9751,4014,9755,3988,9751,3964,9741,3945,9725,3933,9704,3929e" filled="t" fillcolor="#590F1F" stroked="f">
                <v:path arrowok="t"/>
                <v:fill/>
              </v:shape>
            </v:group>
            <v:group style="position:absolute;left:8140;top:12747;width:1211;height:2" coordorigin="8140,12747" coordsize="1211,2">
              <v:shape style="position:absolute;left:8140;top:12747;width:1211;height:2" coordorigin="8140,12747" coordsize="1211,0" path="m9352,12747l9352,12747e" filled="f" stroked="t" strokeweight=".1pt" strokecolor="#FFFFFF">
                <v:path arrowok="t"/>
              </v:shape>
            </v:group>
            <v:group style="position:absolute;left:9352;top:12747;width:17;height:2" coordorigin="9352,12747" coordsize="17,2">
              <v:shape style="position:absolute;left:9352;top:12747;width:17;height:2" coordorigin="9352,12747" coordsize="17,0" path="m9368,12747l9352,12747e" filled="t" fillcolor="#020303" stroked="f">
                <v:path arrowok="t"/>
                <v:fill/>
              </v:shape>
            </v:group>
            <v:group style="position:absolute;left:8140;top:12747;width:1228;height:2" coordorigin="8140,12747" coordsize="1228,2">
              <v:shape style="position:absolute;left:8140;top:12747;width:1228;height:2" coordorigin="8140,12747" coordsize="1228,0" path="m8140,12747l9368,12747e" filled="f" stroked="t" strokeweight="1.1pt" strokecolor="#020303">
                <v:path arrowok="t"/>
              </v:shape>
            </v:group>
            <v:group style="position:absolute;left:9671;top:7445;width:83;height:121" coordorigin="9671,7445" coordsize="83,121">
              <v:shape style="position:absolute;left:9671;top:7445;width:83;height:121" coordorigin="9671,7445" coordsize="83,121" path="m9703,7445l9689,7453,9679,7469,9672,7493,9671,7523,9679,7545,9693,7560,9711,7566,9724,7563,9739,7550,9750,7530,9754,7505,9750,7481,9740,7462,9724,7449,9703,7445e" filled="t" fillcolor="#590F1F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Start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interactive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shell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Create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(i.e.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graphical)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interface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Harvest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passwords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Enumerate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Enumerate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73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Sleep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(i.e.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inactive)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amount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off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4" w:lineRule="exact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2011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2012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5" w:after="0" w:line="187" w:lineRule="auto"/>
        <w:ind w:right="174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WEBC2.DIV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LIGHTBO</w:t>
      </w:r>
      <w:r>
        <w:rPr>
          <w:rFonts w:ascii="Arial" w:hAnsi="Arial" w:cs="Arial" w:eastAsia="Arial"/>
          <w:sz w:val="18"/>
          <w:szCs w:val="18"/>
          <w:color w:val="231F20"/>
          <w:spacing w:val="-17"/>
          <w:w w:val="95"/>
        </w:rPr>
        <w:t>L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1" w:after="0" w:line="240" w:lineRule="auto"/>
        <w:ind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0"/>
        </w:rPr>
        <w:t>GDOCUPLOAD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KU</w:t>
      </w:r>
      <w:r>
        <w:rPr>
          <w:rFonts w:ascii="Arial" w:hAnsi="Arial" w:cs="Arial" w:eastAsia="Arial"/>
          <w:sz w:val="18"/>
          <w:szCs w:val="18"/>
          <w:color w:val="231F20"/>
          <w:spacing w:val="-7"/>
          <w:w w:val="100"/>
        </w:rPr>
        <w:t>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TON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9" w:after="0" w:line="390" w:lineRule="auto"/>
        <w:ind w:right="394" w:firstLine="16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COMBOS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COOKIEBAG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83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GLOOXMAIL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22" w:after="0" w:line="240" w:lineRule="auto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MINIASP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89" w:after="0" w:line="204" w:lineRule="auto"/>
        <w:ind w:right="19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BOUNCER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CALENDAR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4"/>
        </w:rPr>
        <w:t>WEBC2.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94"/>
        </w:rPr>
        <w:t>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ABLE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WEBC2.BOLID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4" w:equalWidth="0">
            <w:col w:w="4906" w:space="1654"/>
            <w:col w:w="440" w:space="160"/>
            <w:col w:w="1161" w:space="544"/>
            <w:col w:w="1435"/>
          </w:cols>
        </w:sectPr>
      </w:pPr>
      <w:rPr/>
    </w:p>
    <w:p>
      <w:pPr>
        <w:spacing w:before="96" w:after="0" w:line="271" w:lineRule="auto"/>
        <w:ind w:left="100" w:right="178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86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8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2542;width:10080;height:2" coordorigin="1080,2542" coordsize="10080,2">
              <v:shape style="position:absolute;left:1080;top:2542;width:10080;height:2" coordorigin="1080,2542" coordsize="10080,0" path="m1080,2542l11160,2542e" filled="f" stroked="t" strokeweight=".25pt" strokecolor="#233443">
                <v:path arrowok="t"/>
              </v:shape>
            </v:group>
            <v:group style="position:absolute;left:1080;top:8805;width:10080;height:2" coordorigin="1080,8805" coordsize="10080,2">
              <v:shape style="position:absolute;left:1080;top:8805;width:10080;height:2" coordorigin="1080,8805" coordsize="10080,0" path="m1080,8805l11160,8805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BISCUIT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(so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“bdkzt”)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illustrative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“standard”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steadily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BISCUIT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early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continues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presentl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4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subset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BI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  <w:position w:val="-1"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commands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40.99968" w:type="dxa"/>
      </w:tblPr>
      <w:tblGrid/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Command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" w:space="0" w:color="FFFFFF"/>
              <w:right w:val="single" w:sz="2.000879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Description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Times New Roman" w:hAnsi="Times New Roman" w:cs="Times New Roman" w:eastAsia="Times New Roman"/>
                <w:sz w:val="18"/>
                <w:szCs w:val="18"/>
                <w:color w:val="231F20"/>
                <w:spacing w:val="0"/>
                <w:w w:val="135"/>
              </w:rPr>
              <w:t>bdkzt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Launch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7"/>
              </w:rPr>
              <w:t>command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7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shell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Times New Roman" w:hAnsi="Times New Roman" w:cs="Times New Roman" w:eastAsia="Times New Roman"/>
                <w:sz w:val="18"/>
                <w:szCs w:val="18"/>
                <w:color w:val="231F20"/>
                <w:spacing w:val="0"/>
                <w:w w:val="135"/>
              </w:rPr>
              <w:t>ckzjqk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Get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system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8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information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download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0"/>
                <w:w w:val="121"/>
              </w:rPr>
              <w:t>&lt;file&gt;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ransfer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file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C2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server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exe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0"/>
                <w:w w:val="128"/>
              </w:rPr>
              <w:t>&lt;file&gt;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19"/>
                <w:w w:val="128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0"/>
                <w:w w:val="128"/>
              </w:rPr>
              <w:t>&lt;user&gt;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Launch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program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7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specific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48" w:after="0" w:line="240" w:lineRule="auto"/>
              <w:ind w:left="88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exit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Close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connection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sleep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48" w:after="0" w:line="240" w:lineRule="auto"/>
              <w:ind w:left="88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lists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 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ED1F24"/>
                <w:spacing w:val="0"/>
                <w:w w:val="100"/>
              </w:rPr>
              <w:t>&lt;type&gt;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List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servers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48" w:after="0" w:line="240" w:lineRule="auto"/>
              <w:ind w:left="88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ljc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Enumerate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running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processes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identify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their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owners.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sjc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0"/>
                <w:w w:val="102"/>
              </w:rPr>
              <w:t>&lt;PID&gt;|&lt;NAME&gt;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4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erminate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process,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either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process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process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name.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Pr/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upload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231F20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ED1F24"/>
                <w:spacing w:val="0"/>
                <w:w w:val="121"/>
              </w:rPr>
              <w:t>&lt;file&gt;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Send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file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C2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server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2178" w:type="dxa"/>
            <w:tcBorders>
              <w:top w:val="single" w:sz="2" w:space="0" w:color="76848F"/>
              <w:bottom w:val="single" w:sz="2" w:space="0" w:color="76848F"/>
              <w:left w:val="single" w:sz="2.00022" w:space="0" w:color="76848F"/>
              <w:right w:val="single" w:sz="2.000195" w:space="0" w:color="76848F"/>
            </w:tcBorders>
          </w:tcPr>
          <w:p>
            <w:pPr>
              <w:spacing w:before="29" w:after="0" w:line="240" w:lineRule="auto"/>
              <w:ind w:left="88" w:right="-20"/>
              <w:jc w:val="left"/>
              <w:rPr>
                <w:rFonts w:ascii="Courier New" w:hAnsi="Courier New" w:cs="Courier New" w:eastAsia="Courier New"/>
                <w:sz w:val="18"/>
                <w:szCs w:val="18"/>
              </w:rPr>
            </w:pPr>
            <w:rPr/>
            <w:r>
              <w:rPr>
                <w:rFonts w:ascii="Times New Roman" w:hAnsi="Times New Roman" w:cs="Times New Roman" w:eastAsia="Times New Roman"/>
                <w:sz w:val="18"/>
                <w:szCs w:val="18"/>
                <w:color w:val="231F20"/>
                <w:spacing w:val="0"/>
                <w:w w:val="123"/>
              </w:rPr>
              <w:t>zxdosml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231F20"/>
                <w:spacing w:val="53"/>
                <w:w w:val="123"/>
              </w:rPr>
              <w:t> 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ED1F24"/>
                <w:spacing w:val="0"/>
                <w:w w:val="100"/>
              </w:rPr>
              <w:t>&lt;input&gt;</w:t>
            </w:r>
            <w:r>
              <w:rPr>
                <w:rFonts w:ascii="Courier New" w:hAnsi="Courier New" w:cs="Courier New" w:eastAsia="Courier New"/>
                <w:sz w:val="18"/>
                <w:szCs w:val="18"/>
                <w:color w:val="000000"/>
                <w:spacing w:val="0"/>
                <w:w w:val="100"/>
              </w:rPr>
            </w:r>
          </w:p>
        </w:tc>
        <w:tc>
          <w:tcPr>
            <w:tcW w:w="6210" w:type="dxa"/>
            <w:tcBorders>
              <w:top w:val="single" w:sz="2" w:space="0" w:color="76848F"/>
              <w:bottom w:val="single" w:sz="2" w:space="0" w:color="76848F"/>
              <w:left w:val="single" w:sz="2.000195" w:space="0" w:color="76848F"/>
              <w:right w:val="single" w:sz="2.000879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Send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input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command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shell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process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1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(launched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4"/>
              </w:rPr>
              <w:t>“bdkzt”).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36" w:after="0" w:line="271" w:lineRule="auto"/>
        <w:ind w:left="100" w:right="29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functions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characteristic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limited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anyone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wants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functions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“Upload/download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files”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85"/>
          <w:b/>
          <w:bCs/>
        </w:rPr>
        <w:t>Covert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85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Communications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42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attempt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mimic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traffic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HTTP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protocol.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handful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5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Backdoors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mimic</w:t>
      </w:r>
      <w:r>
        <w:rPr>
          <w:rFonts w:ascii="Arial" w:hAnsi="Arial" w:cs="Arial" w:eastAsia="Arial"/>
          <w:sz w:val="20"/>
          <w:szCs w:val="20"/>
          <w:color w:val="233443"/>
          <w:spacing w:val="27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legitimate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communication</w:t>
      </w:r>
      <w:r>
        <w:rPr>
          <w:rFonts w:ascii="Arial" w:hAnsi="Arial" w:cs="Arial" w:eastAsia="Arial"/>
          <w:sz w:val="20"/>
          <w:szCs w:val="20"/>
          <w:color w:val="233443"/>
          <w:spacing w:val="-5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protocols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535" w:type="dxa"/>
      </w:tblPr>
      <w:tblGrid/>
      <w:tr>
        <w:trPr>
          <w:trHeight w:val="324" w:hRule="exact"/>
        </w:trPr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Backdoor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149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93"/>
                <w:b/>
                <w:bCs/>
              </w:rPr>
              <w:t>Mimicked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9"/>
                <w:w w:val="93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protocol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09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84"/>
                <w:b/>
                <w:bCs/>
              </w:rPr>
              <w:t>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33"/>
                <w:b/>
                <w:bCs/>
              </w:rPr>
              <w:t>ro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00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09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00"/>
                <w:b/>
                <w:bCs/>
              </w:rPr>
              <w:t>IL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w w:val="100"/>
              </w:rPr>
            </w:r>
          </w:p>
        </w:tc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MSN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Messenger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GL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oox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IL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Jabber/XMPP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4"/>
                <w:b/>
                <w:bCs/>
              </w:rPr>
              <w:t>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09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90"/>
                <w:b/>
                <w:bCs/>
              </w:rPr>
              <w:t>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14"/>
                <w:b/>
                <w:bCs/>
              </w:rPr>
              <w:t>en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92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w w:val="135"/>
                <w:b/>
                <w:bCs/>
              </w:rPr>
              <w:t>ar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w w:val="100"/>
              </w:rPr>
            </w:r>
          </w:p>
        </w:tc>
        <w:tc>
          <w:tcPr>
            <w:tcW w:w="3600" w:type="dxa"/>
            <w:tcBorders>
              <w:top w:val="single" w:sz="2" w:space="0" w:color="76848F"/>
              <w:bottom w:val="single" w:sz="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Gmail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Calendar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36" w:after="0" w:line="271" w:lineRule="auto"/>
        <w:ind w:left="100" w:right="1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defenders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servers,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might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easily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dismiss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traffic.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SSL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encryption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hidden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encrypted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SSL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tunnel.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SSL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certificates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incorporate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signatures.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84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8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3725;width:10080;height:2" coordorigin="1080,3725" coordsize="10080,2">
              <v:shape style="position:absolute;left:1080;top:3725;width:10080;height:2" coordorigin="1080,3725" coordsize="10080,0" path="m1080,3725l11160,3725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Privilege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Escalation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40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Escalating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privileges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involves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acquiring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items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passwords)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allow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next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stages,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differ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significantly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generally).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predominantly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dump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obtain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credentials.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privilege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escalation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tools: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6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Publicly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available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privilege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escalation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tools</w:t>
      </w:r>
      <w:r>
        <w:rPr>
          <w:rFonts w:ascii="Arial" w:hAnsi="Arial" w:cs="Arial" w:eastAsia="Arial"/>
          <w:sz w:val="20"/>
          <w:szCs w:val="20"/>
          <w:color w:val="233443"/>
          <w:spacing w:val="-3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has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used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5" w:type="dxa"/>
      </w:tblPr>
      <w:tblGrid/>
      <w:tr>
        <w:trPr>
          <w:trHeight w:val="324" w:hRule="exact"/>
        </w:trPr>
        <w:tc>
          <w:tcPr>
            <w:tcW w:w="1440" w:type="dxa"/>
            <w:tcBorders>
              <w:top w:val="single" w:sz="2.000026" w:space="0" w:color="76848F"/>
              <w:bottom w:val="single" w:sz="2.000103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-15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5"/>
                <w:b/>
                <w:bCs/>
              </w:rPr>
              <w:t>ool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26" w:space="0" w:color="76848F"/>
              <w:bottom w:val="single" w:sz="2.000103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Description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26" w:space="0" w:color="76848F"/>
              <w:bottom w:val="single" w:sz="2.000103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149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-7"/>
                <w:w w:val="100"/>
                <w:b/>
                <w:bCs/>
              </w:rPr>
              <w:t>w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ebsite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844" w:hRule="exact"/>
        </w:trPr>
        <w:tc>
          <w:tcPr>
            <w:tcW w:w="1440" w:type="dxa"/>
            <w:tcBorders>
              <w:top w:val="single" w:sz="2.000103" w:space="0" w:color="76848F"/>
              <w:bottom w:val="single" w:sz="2.00000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cachedump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103" w:space="0" w:color="76848F"/>
              <w:bottom w:val="single" w:sz="2.00000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1" w:lineRule="auto"/>
              <w:ind w:left="88" w:right="447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This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program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extracts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cached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system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7"/>
                <w:w w:val="93"/>
              </w:rPr>
              <w:t>’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8"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8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registry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103" w:space="0" w:color="76848F"/>
              <w:bottom w:val="single" w:sz="2.00000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Currently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packaged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fgdump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(below)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440" w:type="dxa"/>
            <w:tcBorders>
              <w:top w:val="single" w:sz="2.000004" w:space="0" w:color="76848F"/>
              <w:bottom w:val="single" w:sz="2.00009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fgdump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04" w:space="0" w:color="76848F"/>
              <w:bottom w:val="single" w:sz="2.00009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hash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dumper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04" w:space="0" w:color="76848F"/>
              <w:bottom w:val="single" w:sz="2.00009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1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http://ww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-11"/>
                  <w:w w:val="100"/>
                </w:rPr>
                <w:t>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.foofus.net/fizzgig/fgdump/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1104" w:hRule="exact"/>
        </w:trPr>
        <w:tc>
          <w:tcPr>
            <w:tcW w:w="1440" w:type="dxa"/>
            <w:tcBorders>
              <w:top w:val="single" w:sz="2.000095" w:space="0" w:color="76848F"/>
              <w:bottom w:val="single" w:sz="2.00001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gsecdump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95" w:space="0" w:color="76848F"/>
              <w:bottom w:val="single" w:sz="2.00001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1" w:lineRule="auto"/>
              <w:ind w:left="88" w:right="195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Obtains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registr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93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7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including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6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SAM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file,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cached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domain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credentials,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8"/>
              </w:rPr>
              <w:t>LSA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7"/>
                <w:w w:val="88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secrets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95" w:space="0" w:color="76848F"/>
              <w:bottom w:val="single" w:sz="2.00001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2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http://ww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-11"/>
                  <w:w w:val="100"/>
                </w:rPr>
                <w:t>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.truesec.se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584" w:hRule="exact"/>
        </w:trPr>
        <w:tc>
          <w:tcPr>
            <w:tcW w:w="1440" w:type="dxa"/>
            <w:tcBorders>
              <w:top w:val="single" w:sz="2.000018" w:space="0" w:color="76848F"/>
              <w:bottom w:val="single" w:sz="2.000117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lslsass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18" w:space="0" w:color="76848F"/>
              <w:bottom w:val="single" w:sz="2.000117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88" w:right="162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Dump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6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active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logon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session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lsass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process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18" w:space="0" w:color="76848F"/>
              <w:bottom w:val="single" w:sz="2.000117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3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http://ww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-11"/>
                  <w:w w:val="100"/>
                </w:rPr>
                <w:t>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.truesec.se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584" w:hRule="exact"/>
        </w:trPr>
        <w:tc>
          <w:tcPr>
            <w:tcW w:w="1440" w:type="dxa"/>
            <w:tcBorders>
              <w:top w:val="single" w:sz="2.000117" w:space="0" w:color="76848F"/>
              <w:bottom w:val="single" w:sz="2.00004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mimikatz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117" w:space="0" w:color="76848F"/>
              <w:bottom w:val="single" w:sz="2.00004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1" w:lineRule="auto"/>
              <w:ind w:left="88" w:right="306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utility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primarily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8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used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dumping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117" w:space="0" w:color="76848F"/>
              <w:bottom w:val="single" w:sz="2.00004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4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http://blog.gentilkiwi.com/mimikatz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844" w:hRule="exact"/>
        </w:trPr>
        <w:tc>
          <w:tcPr>
            <w:tcW w:w="1440" w:type="dxa"/>
            <w:tcBorders>
              <w:top w:val="single" w:sz="2.000040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88" w:right="82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  <w:b/>
                <w:bCs/>
              </w:rPr>
              <w:t>pass-the-hash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toolkit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40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88" w:right="73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Allows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intruder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“pass”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hash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(without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7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knowing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original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password)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log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systems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40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5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http://oss.coresecurit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-15"/>
                  <w:w w:val="100"/>
                </w:rPr>
                <w:t>y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.com/projects/pshtoolkit.htm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584" w:hRule="exact"/>
        </w:trPr>
        <w:tc>
          <w:tcPr>
            <w:tcW w:w="1440" w:type="dxa"/>
            <w:tcBorders>
              <w:top w:val="single" w:sz="2.000105" w:space="0" w:color="76848F"/>
              <w:bottom w:val="single" w:sz="2.00006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pwdump7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105" w:space="0" w:color="76848F"/>
              <w:bottom w:val="single" w:sz="2.00006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Dumps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registry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105" w:space="0" w:color="76848F"/>
              <w:bottom w:val="single" w:sz="2.000062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143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hyperlink r:id="rId186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http://ww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-11"/>
                  <w:w w:val="100"/>
                </w:rPr>
                <w:t>w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100"/>
                </w:rPr>
                <w:t>.tarasco.org/security/pwdump_7/</w:t>
              </w:r>
              <w:r>
                <w:rPr>
                  <w:rFonts w:ascii="Arial" w:hAnsi="Arial" w:cs="Arial" w:eastAsia="Arial"/>
                  <w:sz w:val="20"/>
                  <w:szCs w:val="20"/>
                  <w:color w:val="000000"/>
                  <w:spacing w:val="0"/>
                  <w:w w:val="100"/>
                </w:rPr>
              </w:r>
            </w:hyperlink>
          </w:p>
        </w:tc>
      </w:tr>
      <w:tr>
        <w:trPr>
          <w:trHeight w:val="844" w:hRule="exact"/>
        </w:trPr>
        <w:tc>
          <w:tcPr>
            <w:tcW w:w="1440" w:type="dxa"/>
            <w:tcBorders>
              <w:top w:val="single" w:sz="2.000062" w:space="0" w:color="76848F"/>
              <w:bottom w:val="single" w:sz="2.00008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pwdump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x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420" w:type="dxa"/>
            <w:tcBorders>
              <w:top w:val="single" w:sz="2.000062" w:space="0" w:color="76848F"/>
              <w:bottom w:val="single" w:sz="2.00008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Dumps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password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hashes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registry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5220" w:type="dxa"/>
            <w:tcBorders>
              <w:top w:val="single" w:sz="2.000062" w:space="0" w:color="76848F"/>
              <w:bottom w:val="single" w:sz="2.00008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88" w:right="50"/>
              <w:jc w:val="both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tool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claims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origin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96"/>
              </w:rPr>
              <w:t> </w:t>
            </w:r>
            <w:hyperlink r:id="rId187"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96"/>
                </w:rPr>
                <w:t>http://reedarvin.thearvins.com/,</w:t>
              </w:r>
              <w:r>
                <w:rPr>
                  <w:rFonts w:ascii="Arial" w:hAnsi="Arial" w:cs="Arial" w:eastAsia="Arial"/>
                  <w:sz w:val="20"/>
                  <w:szCs w:val="20"/>
                  <w:color w:val="231F20"/>
                  <w:spacing w:val="0"/>
                  <w:w w:val="96"/>
                </w:rPr>
                <w:t> </w:t>
              </w:r>
            </w:hyperlink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but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site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offering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software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1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date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report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jc w:val="both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82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8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784;width:10080;height:2" coordorigin="1080,13784" coordsize="10080,2">
              <v:shape style="position:absolute;left:1080;top:13784;width:10080;height:2" coordorigin="1080,13784" coordsize="10080,0" path="m1080,13784l11160,13784e" filled="f" stroked="t" strokeweight=".25pt" strokecolor="#233443">
                <v:path arrowok="t"/>
              </v:shape>
            </v:group>
            <v:group style="position:absolute;left:1908;top:9166;width:8424;height:4343" coordorigin="1908,9166" coordsize="8424,4343">
              <v:shape style="position:absolute;left:1908;top:9166;width:8424;height:4343" coordorigin="1908,9166" coordsize="8424,4343" path="m1908,13509l10332,13509,10332,9166,1908,9166,1908,13509xe" filled="f" stroked="t" strokeweight="1pt" strokecolor="#76848F">
                <v:path arrowok="t"/>
              </v:shape>
              <v:shape style="position:absolute;left:1080;top:1620;width:10080;height:5279" type="#_x0000_t75">
                <v:imagedata r:id="rId188" o:title=""/>
              </v:shape>
            </v:group>
            <v:group style="position:absolute;left:1080;top:1650;width:10080;height:2" coordorigin="1080,1650" coordsize="10080,2">
              <v:shape style="position:absolute;left:1080;top:1650;width:10080;height:2" coordorigin="1080,1650" coordsize="10080,0" path="m1080,1650l11160,1650e" filled="f" stroked="t" strokeweight="3pt" strokecolor="#830A2C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2" w:after="0" w:line="240" w:lineRule="auto"/>
        <w:ind w:left="46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5"/>
          <w:b/>
          <w:bCs/>
        </w:rPr>
        <w:t>password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85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hash?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460" w:right="50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logs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website,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resource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requiring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password,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needs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verified.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trying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stored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simple,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method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very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insecure: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anyone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see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Instead,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verify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hashes.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terms,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mathematically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generated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mathematical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(algorithms)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generate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create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values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460" w:right="51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practical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purposes.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supplies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generates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typed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compares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stored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match,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presumed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460" w:right="4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supposed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impossible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“reverse”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obtain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original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possible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enough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computational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“crack”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original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(“Cracking”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consists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guessing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passwords,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comparing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existing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see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match.)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hopes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as-is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(by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“passing-the-hash”)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crack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users’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passwords.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7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Internal</w:t>
      </w:r>
      <w:r>
        <w:rPr>
          <w:rFonts w:ascii="Arial" w:hAnsi="Arial" w:cs="Arial" w:eastAsia="Arial"/>
          <w:sz w:val="26"/>
          <w:szCs w:val="26"/>
          <w:color w:val="830A2C"/>
          <w:spacing w:val="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Reconnaissance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Reconnaissance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stage,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(and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non-APT)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built-in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explore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shell,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sometimes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batch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scripts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batch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script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@echo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4"/>
        </w:rPr>
        <w:t>off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50" w:lineRule="auto"/>
        <w:ind w:left="1118" w:right="4808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ipconfig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8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/all&gt;&gt;”C:\WINNT\Debug\1.txt”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start&gt;&gt;”C:\WINNT\Debug\1.txt”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69"/>
        </w:rPr>
        <w:t>tasklist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5"/>
          <w:w w:val="16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/v&gt;&gt;”C:\WINNT\Debug\1.txt”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user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1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localgroup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9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administrators&gt;&gt;”C:\WINNT\Debug\1.txt”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9"/>
        </w:rPr>
        <w:t>netstat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8"/>
          <w:w w:val="14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9"/>
        </w:rPr>
        <w:t>-ano&gt;&gt;”C:\WINNT\Debug\1.txt”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6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11"/>
          <w:w w:val="13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6"/>
        </w:rPr>
        <w:t>use&gt;&gt;”C:\WINNT\Debug\1.txt”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5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14"/>
          <w:w w:val="13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5"/>
        </w:rPr>
        <w:t>view&gt;&gt;”C:\WINNT\Debug\1.txt”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8"/>
          <w:w w:val="1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view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3"/>
          <w:w w:val="1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1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1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“domain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29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users”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5"/>
          <w:w w:val="12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1"/>
          <w:w w:val="12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“domain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admins”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5"/>
          <w:w w:val="12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5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5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“domain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22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6"/>
        </w:rPr>
        <w:t>controllers”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1"/>
          <w:w w:val="14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6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2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6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“exchange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0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5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servers”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2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7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9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“exchange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33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servers”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2"/>
          <w:w w:val="13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11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2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6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“domain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7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computers”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5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/domain&gt;&gt;”C:\WINNT\Debug\1.txt”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18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batch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script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automates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reconnaissance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6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8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212;width:10080;height:2" coordorigin="1080,14212" coordsize="10080,2">
              <v:shape style="position:absolute;left:1080;top:14212;width:10080;height:2" coordorigin="1080,14212" coordsize="10080,0" path="m1080,14212l11160,1421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script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performs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functions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  <w:position w:val="-1"/>
        </w:rPr>
        <w:t>saves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file: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Display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configuration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services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started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currently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administrator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privileges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connections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currently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shares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0" w:after="0" w:line="260" w:lineRule="atLeast"/>
        <w:ind w:left="460" w:right="841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according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(“domain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controllers,”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“domain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users,”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“domain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admins,”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etc.)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27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Lateral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Movement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9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foothold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credentials,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36</w:t>
      </w:r>
      <w:r>
        <w:rPr>
          <w:rFonts w:ascii="Arial" w:hAnsi="Arial" w:cs="Arial" w:eastAsia="Arial"/>
          <w:sz w:val="11"/>
          <w:szCs w:val="11"/>
          <w:color w:val="231F20"/>
          <w:spacing w:val="-7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move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undetected: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“psexec”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Microsoft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24" w:lineRule="exact"/>
        <w:ind w:left="46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Sysinternals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built-in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Windows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ask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Scheduler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(“at.exe”)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36" w:after="0" w:line="271" w:lineRule="auto"/>
        <w:ind w:left="100" w:right="7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hard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detect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administrators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perform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Maintain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Presence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82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stage,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takes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continued,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long-term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environment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ways.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1.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Install</w:t>
      </w:r>
      <w:r>
        <w:rPr>
          <w:rFonts w:ascii="Arial" w:hAnsi="Arial" w:cs="Arial" w:eastAsia="Arial"/>
          <w:sz w:val="22"/>
          <w:szCs w:val="22"/>
          <w:color w:val="830A2C"/>
          <w:spacing w:val="51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new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backdoors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on</w:t>
      </w:r>
      <w:r>
        <w:rPr>
          <w:rFonts w:ascii="Arial" w:hAnsi="Arial" w:cs="Arial" w:eastAsia="Arial"/>
          <w:sz w:val="22"/>
          <w:szCs w:val="22"/>
          <w:color w:val="830A2C"/>
          <w:spacing w:val="8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multiple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systems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1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Throughout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stay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(which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could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years),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installs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claim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discovered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deleted,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detect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scattered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present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weeks.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2.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se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legitimate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v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credentials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55" w:after="0" w:line="260" w:lineRule="atLeast"/>
        <w:ind w:left="100" w:right="1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hackers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looking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valid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credentials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impersonate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usernames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networks’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VPNs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VPNs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protected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single-factor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authentication.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whatever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impersonated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36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Mandiant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uses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term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“credentials”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refer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-1"/>
        </w:rPr>
        <w:t>userid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its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-1"/>
        </w:rPr>
        <w:t>corresponding,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-1"/>
        </w:rPr>
        <w:t>working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password.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36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190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189"/>
          <w:pgSz w:w="12240" w:h="15840"/>
        </w:sectPr>
      </w:pPr>
      <w:rPr/>
    </w:p>
    <w:p>
      <w:pPr>
        <w:spacing w:before="9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7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6598;width:10080;height:2" coordorigin="1080,6598" coordsize="10080,2">
              <v:shape style="position:absolute;left:1080;top:6598;width:10080;height:2" coordorigin="1080,6598" coordsize="10080,0" path="m1080,6598l11160,6598e" filled="f" stroked="t" strokeweight=".25pt" strokecolor="#233443">
                <v:path arrowok="t"/>
              </v:shape>
            </v:group>
            <v:group style="position:absolute;left:1080;top:13292;width:10080;height:2" coordorigin="1080,13292" coordsize="10080,2">
              <v:shape style="position:absolute;left:1080;top:13292;width:10080;height:2" coordorigin="1080,13292" coordsize="10080,0" path="m1080,13292l11160,13292e" filled="f" stroked="t" strokeweight=".25pt" strokecolor="#233443">
                <v:path arrowok="t"/>
              </v:shape>
            </v:group>
            <v:group style="position:absolute;left:2026;top:4622;width:8188;height:1703" coordorigin="2026,4622" coordsize="8188,1703">
              <v:shape style="position:absolute;left:2026;top:4622;width:8188;height:1703" coordorigin="2026,4622" coordsize="8188,1703" path="m2026,6325l10214,6325,10214,4622,2026,4622,2026,6325xe" filled="f" stroked="t" strokeweight="1pt" strokecolor="#76848F">
                <v:path arrowok="t"/>
              </v:shape>
              <v:shape style="position:absolute;left:7526;top:10804;width:1455;height:399" type="#_x0000_t75">
                <v:imagedata r:id="rId192" o:title=""/>
              </v:shape>
              <v:shape style="position:absolute;left:1883;top:8570;width:6498;height:4497" type="#_x0000_t75">
                <v:imagedata r:id="rId193" o:title=""/>
              </v:shape>
            </v:group>
            <v:group style="position:absolute;left:9791;top:11967;width:5;height:2" coordorigin="9791,11967" coordsize="5,2">
              <v:shape style="position:absolute;left:9791;top:11967;width:5;height:2" coordorigin="9791,11967" coordsize="5,0" path="m9791,11967l9795,11967e" filled="t" fillcolor="#6BCEF3" stroked="f">
                <v:path arrowok="t"/>
                <v:fill/>
              </v:shape>
            </v:group>
            <v:group style="position:absolute;left:9791;top:11967;width:5;height:2" coordorigin="9791,11967" coordsize="5,2">
              <v:shape style="position:absolute;left:9791;top:11967;width:5;height:2" coordorigin="9791,11967" coordsize="5,0" path="m9791,11967l9795,11967,9791,11967xe" filled="f" stroked="t" strokeweight=".9pt" strokecolor="#FFFFFF">
                <v:path arrowok="t"/>
              </v:shape>
            </v:group>
            <v:group style="position:absolute;left:8981;top:10535;width:1377;height:918" coordorigin="8981,10535" coordsize="1377,918">
              <v:shape style="position:absolute;left:8981;top:10535;width:1377;height:918" coordorigin="8981,10535" coordsize="1377,918" path="m10358,11453l8981,11453,8981,10535,10358,10535,10358,11453e" filled="t" fillcolor="#EC2326" stroked="f">
                <v:path arrowok="t"/>
                <v:fill/>
              </v:shape>
            </v:group>
            <v:group style="position:absolute;left:9398;top:10590;width:54;height:81" coordorigin="9398,10590" coordsize="54,81">
              <v:shape style="position:absolute;left:9398;top:10590;width:54;height:81" coordorigin="9398,10590" coordsize="54,81" path="m9446,10644l9427,10644,9443,10671,9446,10644e" filled="t" fillcolor="#FCCF0D" stroked="f">
                <v:path arrowok="t"/>
                <v:fill/>
              </v:shape>
              <v:shape style="position:absolute;left:9398;top:10590;width:54;height:81" coordorigin="9398,10590" coordsize="54,81" path="m9401,10601l9418,10628,9398,10651,9427,10644,9446,10644,9447,10641,9477,10633,9448,10621,9449,10613,9431,10613,9401,10601e" filled="t" fillcolor="#FCCF0D" stroked="f">
                <v:path arrowok="t"/>
                <v:fill/>
              </v:shape>
              <v:shape style="position:absolute;left:9398;top:10590;width:54;height:81" coordorigin="9398,10590" coordsize="54,81" path="m9452,10590l9431,10613,9449,10613,9452,10590e" filled="t" fillcolor="#FCCF0D" stroked="f">
                <v:path arrowok="t"/>
                <v:fill/>
              </v:shape>
            </v:group>
            <v:group style="position:absolute;left:9077;top:10630;width:259;height:248" coordorigin="9077,10630" coordsize="259,248">
              <v:shape style="position:absolute;left:9077;top:10630;width:259;height:248" coordorigin="9077,10630" coordsize="259,248" path="m9336,10727l9077,10727,9155,10784,9126,10878,9204,10823,9269,10823,9257,10784,9336,10727e" filled="t" fillcolor="#FCCF0D" stroked="f">
                <v:path arrowok="t"/>
                <v:fill/>
              </v:shape>
              <v:shape style="position:absolute;left:9077;top:10630;width:259;height:248" coordorigin="9077,10630" coordsize="259,248" path="m9269,10823l9204,10823,9286,10878,9269,10823e" filled="t" fillcolor="#FCCF0D" stroked="f">
                <v:path arrowok="t"/>
                <v:fill/>
              </v:shape>
              <v:shape style="position:absolute;left:9077;top:10630;width:259;height:248" coordorigin="9077,10630" coordsize="259,248" path="m9204,10630l9174,10727,9237,10727,9204,10630e" filled="t" fillcolor="#FCCF0D" stroked="f">
                <v:path arrowok="t"/>
                <v:fill/>
              </v:shape>
            </v:group>
            <v:group style="position:absolute;left:9399;top:10912;width:51;height:81" coordorigin="9399,10912" coordsize="51,81">
              <v:shape style="position:absolute;left:9399;top:10912;width:51;height:81" coordorigin="9399,10912" coordsize="51,81" path="m9447,10968l9428,10968,9446,10993,9447,10968e" filled="t" fillcolor="#FCCF0D" stroked="f">
                <v:path arrowok="t"/>
                <v:fill/>
              </v:shape>
              <v:shape style="position:absolute;left:9399;top:10912;width:51;height:81" coordorigin="9399,10912" coordsize="51,81" path="m9400,10926l9418,10952,9399,10976,9428,10968,9447,10968,9447,10964,9477,10954,9448,10943,9448,10937,9430,10937,9400,10926e" filled="t" fillcolor="#FCCF0D" stroked="f">
                <v:path arrowok="t"/>
                <v:fill/>
              </v:shape>
              <v:shape style="position:absolute;left:9399;top:10912;width:51;height:81" coordorigin="9399,10912" coordsize="51,81" path="m9450,10912l9430,10937,9448,10937,9450,10912e" filled="t" fillcolor="#FCCF0D" stroked="f">
                <v:path arrowok="t"/>
                <v:fill/>
              </v:shape>
            </v:group>
            <v:group style="position:absolute;left:9485;top:10683;width:80;height:80" coordorigin="9485,10683" coordsize="80,80">
              <v:shape style="position:absolute;left:9485;top:10683;width:80;height:80" coordorigin="9485,10683" coordsize="80,80" path="m9507,10683l9512,10715,9485,10728,9515,10733,9520,10764,9534,10737,9561,10737,9543,10719,9550,10706,9530,10706,9507,10683e" filled="t" fillcolor="#FCCF0D" stroked="f">
                <v:path arrowok="t"/>
                <v:fill/>
              </v:shape>
              <v:shape style="position:absolute;left:9485;top:10683;width:80;height:80" coordorigin="9485,10683" coordsize="80,80" path="m9561,10737l9534,10737,9565,10741,9561,10737e" filled="t" fillcolor="#FCCF0D" stroked="f">
                <v:path arrowok="t"/>
                <v:fill/>
              </v:shape>
              <v:shape style="position:absolute;left:9485;top:10683;width:80;height:80" coordorigin="9485,10683" coordsize="80,80" path="m9558,10692l9530,10706,9550,10706,9558,10692e" filled="t" fillcolor="#FCCF0D" stroked="f">
                <v:path arrowok="t"/>
                <v:fill/>
              </v:shape>
            </v:group>
            <v:group style="position:absolute;left:9485;top:10816;width:81;height:78" coordorigin="9485,10816" coordsize="81,78">
              <v:shape style="position:absolute;left:9485;top:10816;width:81;height:78" coordorigin="9485,10816" coordsize="81,78" path="m9524,10816l9515,10847,9485,10847,9510,10865,9501,10894,9525,10877,9546,10877,9542,10864,9566,10847,9535,10847,9524,10816e" filled="t" fillcolor="#FCCF0D" stroked="f">
                <v:path arrowok="t"/>
                <v:fill/>
              </v:shape>
              <v:shape style="position:absolute;left:9485;top:10816;width:81;height:78" coordorigin="9485,10816" coordsize="81,78" path="m9546,10877l9525,10877,9551,10894,9546,10877e" filled="t" fillcolor="#FCCF0D" stroked="f">
                <v:path arrowok="t"/>
                <v:fill/>
              </v:shape>
              <v:shape style="position:absolute;left:9485;top:10816;width:81;height:78" coordorigin="9485,10816" coordsize="81,78" path="m9566,10846l9535,10847,9566,10847,9566,10846e" filled="t" fillcolor="#FCCF0D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3.</w:t>
      </w:r>
      <w:r>
        <w:rPr>
          <w:rFonts w:ascii="Arial" w:hAnsi="Arial" w:cs="Arial" w:eastAsia="Arial"/>
          <w:sz w:val="22"/>
          <w:szCs w:val="22"/>
          <w:color w:val="830A2C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4"/>
          <w:b/>
          <w:bCs/>
        </w:rPr>
        <w:t>Log</w:t>
      </w:r>
      <w:r>
        <w:rPr>
          <w:rFonts w:ascii="Arial" w:hAnsi="Arial" w:cs="Arial" w:eastAsia="Arial"/>
          <w:sz w:val="22"/>
          <w:szCs w:val="22"/>
          <w:color w:val="830A2C"/>
          <w:spacing w:val="16"/>
          <w:w w:val="84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8"/>
          <w:b/>
          <w:bCs/>
        </w:rPr>
        <w:t>web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8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portals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3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armed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stolen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credentials,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attempt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portals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offers.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restricted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web-based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Outlook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eb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Access.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97"/>
        </w:rPr>
        <w:t>Completing</w:t>
      </w:r>
      <w:r>
        <w:rPr>
          <w:rFonts w:ascii="Arial" w:hAnsi="Arial" w:cs="Arial" w:eastAsia="Arial"/>
          <w:sz w:val="26"/>
          <w:szCs w:val="26"/>
          <w:color w:val="830A2C"/>
          <w:spacing w:val="9"/>
          <w:w w:val="97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-2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Mission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archiving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utility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task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protected.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Sometimes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batch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scripts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assist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depicted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Figure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(The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“XXXXXXXX”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obfuscate</w:t>
      </w:r>
      <w:r>
        <w:rPr>
          <w:rFonts w:ascii="Arial" w:hAnsi="Arial" w:cs="Arial" w:eastAsia="Arial"/>
          <w:sz w:val="20"/>
          <w:szCs w:val="20"/>
          <w:color w:val="231F20"/>
          <w:spacing w:val="49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batch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script.)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3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@echo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4"/>
        </w:rPr>
        <w:t>off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23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cd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5"/>
          <w:w w:val="14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/d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"/>
          <w:w w:val="14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c:\windows\tasks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23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8"/>
        </w:rPr>
        <w:t>rar.log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0"/>
          <w:w w:val="14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8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4"/>
          <w:w w:val="14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XXXXXXXX.rar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-v200m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2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“C:\Documents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9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8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Settings\Place\My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123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3"/>
        </w:rPr>
        <w:t>Documents\XXXXXXXX”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17"/>
          <w:w w:val="10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5"/>
        </w:rPr>
        <w:t>-hpsmy123!@#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54" w:lineRule="auto"/>
        <w:ind w:left="1236" w:right="793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del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*.vbs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del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%0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19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batch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script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bundles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stolen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files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into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45"/>
          <w:b/>
          <w:bCs/>
        </w:rPr>
        <w:t>rar</w:t>
      </w:r>
      <w:r>
        <w:rPr>
          <w:rFonts w:ascii="Arial" w:hAnsi="Arial" w:cs="Arial" w:eastAsia="Arial"/>
          <w:sz w:val="20"/>
          <w:szCs w:val="20"/>
          <w:color w:val="233443"/>
          <w:spacing w:val="-20"/>
          <w:w w:val="145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archive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files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100" w:right="35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compressed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RAR,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transfer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ways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consistent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ransfer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Protocol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(FTP)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existing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times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RAR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splits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chunks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transferring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Figure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above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RAR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option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“-v200m”,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means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should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split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200MB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portions.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1" w:after="0" w:line="240" w:lineRule="auto"/>
        <w:ind w:left="6005" w:right="3890"/>
        <w:jc w:val="center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9ACF8B"/>
          <w:spacing w:val="0"/>
          <w:w w:val="92"/>
          <w:b/>
          <w:bCs/>
          <w:i/>
        </w:rPr>
        <w:t>.rar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20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bundles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stolen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files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into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45"/>
          <w:b/>
          <w:bCs/>
        </w:rPr>
        <w:t>rar</w:t>
      </w:r>
      <w:r>
        <w:rPr>
          <w:rFonts w:ascii="Arial" w:hAnsi="Arial" w:cs="Arial" w:eastAsia="Arial"/>
          <w:sz w:val="20"/>
          <w:szCs w:val="20"/>
          <w:color w:val="233443"/>
          <w:spacing w:val="-20"/>
          <w:w w:val="145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archives</w:t>
      </w:r>
      <w:r>
        <w:rPr>
          <w:rFonts w:ascii="Arial" w:hAnsi="Arial" w:cs="Arial" w:eastAsia="Arial"/>
          <w:sz w:val="20"/>
          <w:szCs w:val="20"/>
          <w:color w:val="233443"/>
          <w:spacing w:val="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before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moving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data</w:t>
      </w:r>
      <w:r>
        <w:rPr>
          <w:rFonts w:ascii="Arial" w:hAnsi="Arial" w:cs="Arial" w:eastAsia="Arial"/>
          <w:sz w:val="20"/>
          <w:szCs w:val="20"/>
          <w:color w:val="233443"/>
          <w:spacing w:val="2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China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NumType w:start="37"/>
          <w:pgMar w:footer="751" w:header="0" w:top="1480" w:bottom="940" w:left="980" w:right="960"/>
          <w:footerReference w:type="default" r:id="rId191"/>
          <w:pgSz w:w="12240" w:h="15840"/>
        </w:sectPr>
      </w:pPr>
      <w:rPr/>
    </w:p>
    <w:p>
      <w:pPr>
        <w:spacing w:before="96" w:after="0" w:line="271" w:lineRule="auto"/>
        <w:ind w:left="100" w:right="155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78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7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6782;width:10080;height:2" coordorigin="1080,6782" coordsize="10080,2">
              <v:shape style="position:absolute;left:1080;top:6782;width:10080;height:2" coordorigin="1080,6782" coordsize="10080,0" path="m1080,6782l11160,6782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Unlike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email-stealing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utilities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GETMAIL,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specifically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extract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messages,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attachments,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folders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Outlook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(“PST”)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Outlook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large,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storing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years’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worth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emails.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too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transfer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0" w:right="2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concerned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every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GETMAIL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utility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allows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flexibility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choice.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case,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return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week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weeks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week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0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Whereas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GETMAIL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Outlook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second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utilit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MAPIGE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specifically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resides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Exchange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successfull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MAPIGET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username/password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combinations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Exchange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accept.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MAPIGET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extracts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body)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separate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attachments,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nglish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16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  <w:b/>
          <w:bCs/>
        </w:rPr>
        <w:t>econd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91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Language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1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legit”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should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mislead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someone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thinking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fluent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undoubtedly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weapons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betray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programmed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grammatically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incorrect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phrases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made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years.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7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xamples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grammatically</w:t>
      </w:r>
      <w:r>
        <w:rPr>
          <w:rFonts w:ascii="Arial" w:hAnsi="Arial" w:cs="Arial" w:eastAsia="Arial"/>
          <w:sz w:val="20"/>
          <w:szCs w:val="20"/>
          <w:color w:val="233443"/>
          <w:spacing w:val="3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incorrect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phrases</w:t>
      </w:r>
      <w:r>
        <w:rPr>
          <w:rFonts w:ascii="Arial" w:hAnsi="Arial" w:cs="Arial" w:eastAsia="Arial"/>
          <w:sz w:val="20"/>
          <w:szCs w:val="20"/>
          <w:color w:val="233443"/>
          <w:spacing w:val="-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malware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5" w:type="dxa"/>
      </w:tblPr>
      <w:tblGrid/>
      <w:tr>
        <w:trPr>
          <w:trHeight w:val="324" w:hRule="exact"/>
        </w:trPr>
        <w:tc>
          <w:tcPr>
            <w:tcW w:w="648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Phrase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-15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5"/>
                <w:b/>
                <w:bCs/>
              </w:rPr>
              <w:t>ool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90"/>
                <w:b/>
                <w:bCs/>
              </w:rPr>
              <w:t>Compile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1"/>
                <w:w w:val="9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date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use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it,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key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KE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100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GETMAIL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2005-08-18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4"/>
              </w:rPr>
              <w:t>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encrypt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not,Default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GETMAIL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2005-08-18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44" w:space="0" w:color="76848F"/>
              <w:bottom w:val="single" w:sz="2.00010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oolHelp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API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isn’t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support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versions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prior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Windows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2000!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44" w:space="0" w:color="76848F"/>
              <w:bottom w:val="single" w:sz="2.00010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LIGHTDA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7"/>
                <w:w w:val="100"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44" w:space="0" w:color="76848F"/>
              <w:bottom w:val="single" w:sz="2.00010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2006-08-03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101" w:space="0" w:color="76848F"/>
              <w:bottom w:val="single" w:sz="2.000066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Doubt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Hack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0"/>
                <w:w w:val="92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ou,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Writed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UglyGorilla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101" w:space="0" w:color="76848F"/>
              <w:bottom w:val="single" w:sz="2.000066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MANITSME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01" w:space="0" w:color="76848F"/>
              <w:bottom w:val="single" w:sz="2.000066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2007-09-06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66" w:space="0" w:color="76848F"/>
              <w:bottom w:val="single" w:sz="2.000079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ype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command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9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disable.Go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on!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66" w:space="0" w:color="76848F"/>
              <w:bottom w:val="single" w:sz="2.000079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HELAUTO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66" w:space="0" w:color="76848F"/>
              <w:bottom w:val="single" w:sz="2.000079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2008-06-16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584" w:hRule="exact"/>
        </w:trPr>
        <w:tc>
          <w:tcPr>
            <w:tcW w:w="6480" w:type="dxa"/>
            <w:tcBorders>
              <w:top w:val="single" w:sz="2.000079" w:space="0" w:color="76848F"/>
              <w:bottom w:val="single" w:sz="2.000088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File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exist.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79" w:space="0" w:color="76848F"/>
              <w:bottom w:val="single" w:sz="2.000088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Simple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Downloader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profiled)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79" w:space="0" w:color="76848F"/>
              <w:bottom w:val="single" w:sz="2.000088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2008-11-26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88" w:space="0" w:color="76848F"/>
              <w:bottom w:val="single" w:sz="2.000057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you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specify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service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name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Svchost\netsvcs,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must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one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following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88" w:space="0" w:color="76848F"/>
              <w:bottom w:val="single" w:sz="2.000057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BISCUIT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88" w:space="0" w:color="76848F"/>
              <w:bottom w:val="single" w:sz="2.000057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2009-06-02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57" w:space="0" w:color="76848F"/>
              <w:bottom w:val="single" w:sz="2.0001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Can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found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PID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57" w:space="0" w:color="76848F"/>
              <w:bottom w:val="single" w:sz="2.0001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WEBC2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(Uncat)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57" w:space="0" w:color="76848F"/>
              <w:bottom w:val="single" w:sz="2.0001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2009-08-11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109" w:space="0" w:color="76848F"/>
              <w:bottom w:val="single" w:sz="2.00003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Doesn’t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started!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109" w:space="0" w:color="76848F"/>
              <w:bottom w:val="single" w:sz="2.00003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GREENC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09" w:space="0" w:color="76848F"/>
              <w:bottom w:val="single" w:sz="2.00003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2009-08-18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36" w:space="0" w:color="76848F"/>
              <w:bottom w:val="single" w:sz="2.0000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Exception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Catched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36" w:space="0" w:color="76848F"/>
              <w:bottom w:val="single" w:sz="2.0000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MACROMAIL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36" w:space="0" w:color="76848F"/>
              <w:bottom w:val="single" w:sz="2.000009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2010-03-15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09" w:space="0" w:color="76848F"/>
              <w:bottom w:val="single" w:sz="2.00001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you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sure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FORM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6"/>
                <w:w w:val="9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8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Disk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1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2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NTFS?(Y/N)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09" w:space="0" w:color="76848F"/>
              <w:bottom w:val="single" w:sz="2.00001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ABMSGSQL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09" w:space="0" w:color="76848F"/>
              <w:bottom w:val="single" w:sz="2.000014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2010-11-04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14" w:space="0" w:color="76848F"/>
              <w:bottom w:val="single" w:sz="2.000031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Shell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exist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stopped!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14" w:space="0" w:color="76848F"/>
              <w:bottom w:val="single" w:sz="2.000031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ARSIP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14" w:space="0" w:color="76848F"/>
              <w:bottom w:val="single" w:sz="2.000031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2011-03-24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31" w:space="0" w:color="76848F"/>
              <w:bottom w:val="single" w:sz="2.00000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Reqfile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exist!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31" w:space="0" w:color="76848F"/>
              <w:bottom w:val="single" w:sz="2.00000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COOKIEBAG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31" w:space="0" w:color="76848F"/>
              <w:bottom w:val="single" w:sz="2.00000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2011-10-12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08" w:space="0" w:color="76848F"/>
              <w:bottom w:val="single" w:sz="2.00005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url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respon!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08" w:space="0" w:color="76848F"/>
              <w:bottom w:val="single" w:sz="2.00005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COOKIEBAG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08" w:space="0" w:color="76848F"/>
              <w:bottom w:val="single" w:sz="2.000053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2011-10-12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6480" w:type="dxa"/>
            <w:tcBorders>
              <w:top w:val="single" w:sz="2.000053" w:space="0" w:color="76848F"/>
              <w:bottom w:val="single" w:sz="2.00003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Fail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6"/>
                <w:w w:val="91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Execute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2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2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Command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980" w:type="dxa"/>
            <w:tcBorders>
              <w:top w:val="single" w:sz="2.000053" w:space="0" w:color="76848F"/>
              <w:bottom w:val="single" w:sz="2.00003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WEBC2-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ABLE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53" w:space="0" w:color="76848F"/>
              <w:bottom w:val="single" w:sz="2.000030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2012-02-23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76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7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586;width:10080;height:2" coordorigin="1080,13586" coordsize="10080,2">
              <v:shape style="position:absolute;left:1080;top:13586;width:10080;height:2" coordorigin="1080,13586" coordsize="10080,0" path="m1080,13586l11160,13586e" filled="f" stroked="t" strokeweight=".25pt" strokecolor="#233443">
                <v:path arrowok="t"/>
              </v:shape>
            </v:group>
            <v:group style="position:absolute;left:1376;top:10694;width:3852;height:2380" coordorigin="1376,10694" coordsize="3852,2380">
              <v:shape style="position:absolute;left:1376;top:10694;width:3852;height:2380" coordorigin="1376,10694" coordsize="3852,2380" path="m3805,13014l3692,13014,3694,13034,3684,13054,3682,13074,3733,13074,3750,13034,3783,13034,3805,130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145,12974l3012,12974,3023,12994,3039,13014,3062,13034,3093,13054,3102,13054,3114,13034,3129,13014,3145,129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865,12994l3499,12994,3512,13014,3848,13014,3865,129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977,12954l3453,12954,3470,12974,3485,12994,3902,12994,3922,12974,3959,12974,3977,129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263,12954l3004,12954,3006,12974,3229,12974,3263,129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129,12894l3008,12894,3008,12914,3005,12934,3003,12954,3323,12954,3338,12934,4063,12934,4086,12914,4108,12914,4129,128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019,12934l3416,12934,3435,12954,3997,12954,4019,129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868,12894l2852,12894,2856,12914,2868,128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974,12874l2858,12874,2853,12894,2950,12894,2974,128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167,12874l2974,12874,2998,12894,4149,12894,4167,128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78,12594l2963,12594,2980,12614,2989,12614,2994,12654,2997,12674,2993,12694,2986,12714,2977,12714,2966,12734,2924,12794,2894,12834,2880,12854,2867,12874,4183,12874,4196,12854,4207,12854,4213,12834,4219,12834,4236,12794,4247,12794,4258,12774,4271,12754,4284,12734,4297,12714,4311,12694,4339,12654,4353,12634,4366,12614,4378,125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387,12594l2215,12594,2237,12614,2366,12614,2387,125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588,12594l2507,12594,2521,12614,2568,12614,2588,125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470,12574l2108,12574,2128,12594,2455,12594,2470,125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627,12574l2470,12574,2485,12594,2608,12594,2627,125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95,12574l2869,12574,2889,12594,4390,12594,4395,125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87,12454l1933,12454,1944,12474,1957,12474,1974,12494,1995,12514,2021,12534,2035,12554,2069,12554,2088,12574,2646,12574,2663,12554,2680,12534,2696,12534,2711,12514,2725,12514,2737,12494,4396,12494,4391,12474,4387,124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75,12554l2830,12554,2849,12574,4390,12574,4375,125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74,12514l2777,12514,2792,12534,2809,12554,4345,12554,4357,12534,4374,125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96,12494l2751,12494,2764,12514,4390,12514,4396,124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289,12074l1796,12074,1805,12094,1807,12114,1804,12134,1798,12154,1791,12174,1748,12174,1736,12194,1734,12194,1738,12214,1745,12214,1753,12234,1757,12274,1753,12274,1745,12294,1719,12294,1714,12314,1715,12334,1718,12354,1722,12354,1726,12374,1732,12394,1741,12394,1753,12414,1769,12454,1790,12474,1863,12474,1882,12454,4387,12454,4378,12414,4375,12414,4373,12394,4365,12334,4356,12294,4349,12254,4340,12234,4329,12214,4317,12194,4305,12174,4294,12154,4283,12134,4274,12134,4268,12114,4265,12114,4267,12094,4276,12094,4289,120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1678,12054l1586,12054,1599,12074,1655,12074,1678,120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26,12054l1758,12054,1780,12074,4306,12074,4326,120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92,12014l1535,12014,1556,12034,1572,12054,4348,12054,4370,12034,4392,120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195,11874l1462,11874,1465,11894,1469,11914,1474,11974,1478,11994,1488,11994,1507,12014,4430,12014,4440,11994,4443,11974,4234,11974,4226,11954,4221,11954,4215,11934,4207,11914,4195,118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437,11934l4377,11934,4355,11954,4330,11954,4307,11974,4443,11974,4441,11954,4437,119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423,11914l4411,11914,4395,11934,4432,11934,4423,119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359,11714l1551,11714,1528,11734,1440,11734,1432,11754,1420,11774,1403,11814,1390,11834,1381,11853,1381,11874,4186,11874,4183,11854,4185,11834,4192,11834,4204,11814,4241,11814,4267,11794,4284,11774,4300,11774,4316,11754,4330,11754,4359,117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429,11814l4400,11814,4407,11834,4417,11834,4429,118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654,11694l4421,11694,4422,11714,4420,11734,4415,11754,4408,11774,4398,11794,4396,11814,4449,11814,4460,11794,4476,11794,4495,11774,4515,11774,4536,11754,4556,11754,4574,11734,4601,11734,4616,11714,4633,11714,4654,116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1470,11714l1452,11714,1447,11734,1481,11734,1470,117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697,11654l1716,11654,1704,11674,1638,11674,1621,11694,1604,11714,4374,11714,4390,11694,4654,11694,4679,11674,4697,116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932,11574l1801,11574,1786,11594,1767,11614,1743,11634,1727,11654,4714,11654,4732,11634,3371,11634,3354,11614,3321,11614,3303,11594,2951,11594,2932,115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767,11614l3444,11614,3424,11634,4749,11634,4767,116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858,11554l3625,11554,3603,11574,3557,11574,3534,11594,3510,11594,3487,11614,4828,11614,4845,11594,4855,11574,4858,115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266,11574l3076,11574,3060,11594,3285,11594,3266,115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607,11374l1800,11374,1800,11394,1803,11414,1808,11434,1814,11454,1820,11474,1824,11494,1825,11514,1823,11534,1819,11554,1812,11574,2871,11574,2851,11554,2787,11554,2768,11534,2756,11534,2748,11514,2745,11514,2743,11494,2741,11494,2737,11474,2731,11454,2724,11454,2713,11434,2700,11434,2685,11414,2667,11394,2628,11394,2607,113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3195,11554l3160,11554,3141,11574,3212,11574,3195,115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875,11534l3699,11534,3690,11554,4864,11554,4875,115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5020,11394l3763,11394,3759,11414,3760,11434,3764,11454,3768,11474,3768,11514,3760,11534,5016,11534,5031,11514,5039,11514,5035,11494,5028,11474,5020,11474,5012,11454,5007,11434,5011,11414,5020,113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5046,11374l3788,11374,3772,11394,5032,11394,5046,1137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1859,11354l1812,11354,1803,11374,1881,11374,1859,113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398,11134l2153,11134,2143,11154,2137,11174,2130,11194,2121,11194,2109,11214,1994,11214,1984,11234,1976,11254,1970,11294,1964,11314,1952,11354,1946,11374,2585,11374,2563,11354,2519,11354,2498,11334,2483,11334,2473,11314,2468,11294,2465,11274,2465,11254,2466,11234,2466,11214,2461,11194,2451,11174,2435,11154,2417,11154,2398,111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5101,11334l4000,11334,3980,11354,3918,11354,3897,11374,5063,11374,5082,11354,5101,113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970,11134l4224,11134,4237,11154,4247,11154,4257,11174,4265,11214,4274,11234,4274,11254,4269,11254,4258,11274,4084,11274,4057,11314,4039,11314,4020,11334,5121,11334,5141,11314,5159,11294,5172,11294,5182,11274,5191,11254,5199,11234,5207,11214,5214,11194,5223,11174,4994,11174,4981,11154,4970,111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223,11254l4124,11254,4106,11274,4242,11274,4223,112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164,11234l4152,11234,4139,11254,4175,11254,4164,112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051,11194l2019,11194,2006,11214,2075,11214,2051,111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5233,11154l5100,11154,5083,11174,5223,11174,5233,1115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831,11014l4103,11014,4088,11034,4075,11054,4062,11074,4051,11094,4042,11114,4036,11114,4035,11154,4090,11154,4137,11134,4970,11134,4961,11114,4952,11094,4941,11074,4929,11074,4915,11054,4898,11034,4856,11034,4831,1101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5229,11134l5158,11134,5138,11154,5233,11154,5229,111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2269,11034l2235,11034,2224,11054,2212,11054,2201,11074,2187,11094,2175,11114,2163,11134,2378,11134,2361,11114,2345,11114,2328,11094,2312,11094,2296,11074,2282,11054,2269,1103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154,10994l4123,10994,4114,11014,4179,11014,4154,10994e" filled="t" fillcolor="#6BCEF3" stroked="f">
                <v:path arrowok="t"/>
                <v:fill/>
              </v:shape>
              <v:shape style="position:absolute;left:1376;top:10694;width:3852;height:2380" coordorigin="1376,10694" coordsize="3852,2380" path="m4576,10694l4383,10694,4362,10714,4347,10734,4338,10754,4333,10774,4332,10794,4335,10814,4335,10834,4323,10894,4301,10934,4286,10934,4270,10954,4256,10974,4243,10994,4231,10994,4217,11014,4811,11014,4795,10994,4783,10974,4773,10974,4764,10954,4746,10914,4719,10854,4687,10794,4675,10774,4664,10754,4650,10734,4634,10714,4597,10714,4576,10694e" filled="t" fillcolor="#6BCEF3" stroked="f">
                <v:path arrowok="t"/>
                <v:fill/>
              </v:shape>
            </v:group>
            <v:group style="position:absolute;left:1376;top:10678;width:3852;height:2396" coordorigin="1376,10678" coordsize="3852,2396">
              <v:shape style="position:absolute;left:1376;top:10678;width:3852;height:2396" coordorigin="1376,10678" coordsize="3852,2396" path="m1460,11867l1431,11871,1408,11872,1392,11872,1381,11869e" filled="f" stroked="t" strokeweight="1.4pt" strokecolor="#FFFFFF">
                <v:path arrowok="t"/>
              </v:shape>
              <v:shape style="position:absolute;left:1376;top:10678;width:3852;height:2396" coordorigin="1376,10678" coordsize="3852,2396" path="m1381,11839l1390,11821,1403,11796,1420,11766,1432,11743,1440,11727,1447,11717,1452,11712,1456,11710,1462,11710,1470,11712,1481,11714,1505,11716,1528,11715,1551,11713,1571,11709,1589,11703,1604,11695,1621,11680,1638,11673,1656,11670,1673,11669,1690,11667,1704,11660,1716,11652,1727,11640,1743,11623,1767,11601,1812,11558,1825,11510,1824,11487,1820,11463,1814,11440,1808,11419,1803,11399,1800,11382,1800,11367,1803,11356,1812,11350,1836,11350,1859,11353,1881,11358,1900,11364,1917,11368,1958,11321,1970,11276,1976,11253,2006,11197,2034,11186,2051,11190,2075,11200,2095,11203,2143,11151,2153,11133,2163,11117,2175,11103,2187,11087,2201,11069,2212,11053,2224,11039,2235,11028,2246,11023,2258,11023,2269,11033,2282,11049,2296,11064,2345,11102,2417,11138,2435,11148,2451,11160,2461,11178,2466,11202,2466,11227,2465,11251,2465,11272,2498,11332,2519,11337,2541,11343,2607,11365,2667,11393,2724,11437,2743,11493,2745,11504,2808,11543,2871,11559,2932,11571,3007,11579,3025,11579,3043,11578,3060,11575,3076,11571,3100,11564,3121,11559,3141,11555,3160,11552,3178,11551,3195,11552,3266,11573,3285,11582,3303,11591,3371,11614,3406,11616,3424,11614,3444,11610,3466,11603,3487,11595,3510,11587,3581,11565,3645,11546,3714,11530,3730,11529,3747,11524,3760,11515,3768,11498,3768,11471,3764,11442,3760,11419,3804,11368,3838,11364,3857,11361,3918,11352,3980,11335,4039,11307,4084,11272,4106,11255,4124,11243,4139,11236,4152,11233,4164,11233,4175,11235,4187,11239,4201,11245,4223,11253,4242,11256,4258,11256,4269,11250,4274,11240,4274,11223,4265,11194,4237,11138,4186,11122,4161,11124,4137,11129,4113,11134,4090,11139,4070,11143,4054,11144,4042,11141,4035,11134,4036,11113,4075,11045,4088,11029,4103,11010,4114,10996,4123,10988,4136,10986,4154,10990,4179,10997,4200,11000,4217,10998,4231,10990,4243,10975,4256,10956,4270,10942,4286,10932,4301,10923,4314,10911,4323,10887,4329,10864,4333,10843,4335,10824,4335,10807,4333,10791,4332,10775,4362,10706,4428,10681,4489,10678,4511,10679,4576,10689,4634,10713,4687,10781,4698,10806,4729,10870,4759,10929,4764,10939,4811,10997,4879,11022,4898,11031,4952,11087,4970,11130,4981,11147,4994,11159,5009,11167,5026,11171,5043,11171,5062,11167,5083,11159,5100,11151,5119,11144,5193,11126,5208,11126,5220,11128,5229,11133,5233,11140,5233,11151,5223,11173,5214,11194,5182,11265,5121,11320,5082,11344,5063,11355,5011,11404,5007,11417,5012,11439,5020,11457,5028,11472,5035,11484,5039,11494,4961,11523,4912,11528,4891,11530,4875,11533,4864,11537,4858,11544,4855,11563,4845,11581,4828,11594,4801,11599,4784,11601,4767,11606,4714,11637,4679,11665,4654,11684,4633,11699,4616,11710,4601,11718,4587,11725,4574,11732,4556,11743,4536,11753,4515,11762,4495,11771,4476,11780,4460,11788,4449,11796,4440,11804,4429,11811,4417,11815,4407,11817,4400,11813,4396,11803,4398,11786,4408,11759,4415,11735,4420,11715,4422,11698,4421,11686,4417,11678,4411,11675,4402,11676,4345,11723,4330,11736,4316,11750,4300,11762,4284,11774,4267,11784,4241,11795,4220,11805,4204,11813,4192,11822,4185,11832,4183,11843,4186,11856,4195,11872,4207,11896,4215,11918,4245,11970,4260,11973,4274,11972,4289,11967,4307,11958,4330,11947,4355,11935,4377,11925,4395,11916,4411,11911,4423,11910,4432,11914,4437,11925,4441,11952,4443,11970,4440,11984,4430,11995,4412,12004,4392,12014,4370,12024,4348,12034,4289,12066,4265,12095,4268,12105,4274,12117,4283,12129,4294,12144,4305,12160,4340,12224,4362,12307,4370,12368,4373,12384,4375,12398,4378,12412,4382,12426,4387,12439,4391,12459,4396,12484,4390,12495,4374,12510,4357,12524,4345,12535,4375,12547,4390,12560,4395,12573,4390,12583,4378,12593,4366,12607,4325,12658,4284,12718,4247,12775,4227,12806,4219,12818,4167,12864,4108,12894,4041,12924,3977,12949,3922,12969,3902,12976,3828,13002,3805,13008,3783,13015,3763,13023,3750,13031,3733,13056,3721,13069,3707,13074,3687,13073,3682,13055,3684,13041,3694,13020,3692,13010,3677,13010,3659,13012,3634,13012,3613,13012,3594,13012,3576,13012,3544,13011,3525,13009,3512,13003,3499,12990,3485,12975,3470,12961,3453,12949,3435,12939,3416,12931,3396,12926,3372,12927,3354,12929,3338,12933,3323,12938,3307,12943,3288,12948,3263,12953,3229,12956,3203,12958,3182,12959,3167,12960,3154,12964,3145,12971,3129,12998,3114,13021,3102,13039,3093,13051,3062,13022,3012,12970,3003,12938,3005,12915,3008,12897,3008,12884,2998,12876,2974,12874,2950,12875,2884,12887,2856,12895,2852,12894,2880,12838,2924,12785,2939,12768,2977,12712,2997,12663,2994,12634,2946,12585,2909,12579,2889,12576,2830,12554,2777,12509,2764,12498,2751,12491,2737,12490,2725,12495,2711,12504,2696,12515,2680,12528,2663,12542,2646,12556,2588,12591,2541,12600,2521,12598,2507,12591,2496,12583,2485,12577,2470,12573,2455,12574,2439,12577,2423,12582,2406,12587,2387,12592,2366,12596,2342,12600,2314,12602,2297,12601,2237,12596,2171,12585,2108,12568,2051,12545,1995,12503,1957,12468,1944,12455,1933,12447,1923,12442,1912,12440,1899,12443,1882,12449,1863,12456,1843,12463,1823,12468,1805,12469,1790,12465,1753,12411,1722,12353,1714,12304,1719,12293,1726,12285,1736,12280,1745,12275,1753,12269,1757,12258,1753,12231,1745,12211,1738,12195,1734,12184,1736,12176,1748,12170,1770,12165,1783,12164,1791,12158,1798,12143,1804,12118,1807,12099,1805,12083,1796,12070,1780,12059,1758,12049,1743,12045,1728,12045,1710,12048,1678,12054,1655,12060,1638,12065,1626,12067,1614,12066,1599,12057,1586,12047,1572,12035,1556,12022,1535,12009,1507,11995,1488,11987,1478,11980,1474,11969,1472,11937,1469,11910,1465,11888,1462,11873,1460,11868e" filled="f" stroked="t" strokeweight="1.4pt" strokecolor="#FFFFFF">
                <v:path arrowok="t"/>
              </v:shape>
            </v:group>
            <v:group style="position:absolute;left:4292;top:12748;width:130;height:238" coordorigin="4292,12748" coordsize="130,238">
              <v:shape style="position:absolute;left:4292;top:12748;width:130;height:238" coordorigin="4292,12748" coordsize="130,238" path="m4375,12748l4361,12749,4349,12760,4336,12780,4324,12797,4295,12869,4292,12910,4293,12924,4320,12986,4328,12985,4349,12925,4351,12919,4355,12910,4362,12897,4379,12871,4401,12841,4408,12828,4418,12794,4422,12775,4422,12768,4406,12762,4390,12754,4375,12748e" filled="t" fillcolor="#6BCEF3" stroked="f">
                <v:path arrowok="t"/>
                <v:fill/>
              </v:shape>
            </v:group>
            <v:group style="position:absolute;left:4292;top:12748;width:130;height:238" coordorigin="4292,12748" coordsize="130,238">
              <v:shape style="position:absolute;left:4292;top:12748;width:130;height:238" coordorigin="4292,12748" coordsize="130,238" path="m4422,12768l4406,12762,4390,12754,4375,12748,4361,12749,4349,12760,4336,12780,4324,12797,4295,12869,4292,12908,4293,12924,4320,12986,4328,12985,4349,12925,4351,12919,4355,12910,4362,12897,4379,12871,4392,12853,4401,12841,4408,12828,4418,12794,4422,12775,4422,12769xe" filled="f" stroked="t" strokeweight="1.4pt" strokecolor="#FFFFFF">
                <v:path arrowok="t"/>
              </v:shape>
            </v:group>
            <v:group style="position:absolute;left:3607;top:13074;width:168;height:111" coordorigin="3607,13074" coordsize="168,111">
              <v:shape style="position:absolute;left:3607;top:13074;width:168;height:111" coordorigin="3607,13074" coordsize="168,111" path="m3775,13074l3647,13074,3607,13105,3607,13158,3638,13185,3709,13185,3731,13158,3744,13130,3775,13110,3775,13074e" filled="t" fillcolor="#6BCEF3" stroked="f">
                <v:path arrowok="t"/>
                <v:fill/>
              </v:shape>
            </v:group>
            <v:group style="position:absolute;left:3607;top:13074;width:168;height:111" coordorigin="3607,13074" coordsize="168,111">
              <v:shape style="position:absolute;left:3607;top:13074;width:168;height:111" coordorigin="3607,13074" coordsize="168,111" path="m3775,13074l3722,13074,3674,13074,3647,13074,3607,13105,3607,13118,3607,13158,3638,13185,3669,13185,3691,13185,3709,13185,3731,13158,3744,13130,3775,13110,3775,13074xe" filled="f" stroked="t" strokeweight="1.4pt" strokecolor="#FFFFFF">
                <v:path arrowok="t"/>
              </v:shape>
            </v:group>
            <v:group style="position:absolute;left:7196;top:11100;width:3653;height:1772" coordorigin="7196,11100" coordsize="3653,1772">
              <v:shape style="position:absolute;left:7196;top:11100;width:3653;height:1772" coordorigin="7196,11100" coordsize="3653,1772" path="m9943,12540l9764,12540,9780,12544,9795,12554,9838,12604,9845,12644,9848,12662,9853,12680,9861,12700,9872,12722,9881,12742,9897,12774,9906,12788,9921,12812,9933,12834,9944,12852,9955,12866,9968,12872,9983,12870,10022,12806,10024,12782,10022,12758,10007,12690,9978,12624,9968,12606,9958,12588,9949,12570,9944,12552,9943,12540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153,12562l8625,12562,8650,12564,8673,12572,8721,12614,8764,12680,8776,12698,8787,12716,8795,12732,8803,12750,8816,12766,8869,12802,8924,12816,8938,12816,8937,12790,8935,12774,8933,12758,8929,12730,8928,12708,8972,12648,9003,12636,9021,12630,9038,12620,9054,12608,9070,12594,9087,12582,9107,12572,9119,12568,9128,12566,9140,12564,9153,12562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948,12416l8303,12416,8327,12422,8349,12430,8404,12464,8450,12518,8462,12534,8505,12584,8537,12600,8555,12596,8566,12590,8575,12584,8582,12576,8591,12568,8604,12564,8625,12562,9153,12562,9166,12560,9188,12558,9206,12556,9417,12556,9426,12546,9442,12532,9458,12522,9477,12516,9496,12516,9517,12514,9539,12514,9563,12512,9941,12512,9938,12486,9937,12466,9937,12448,9941,12430,9948,12416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417,12556l9223,12556,9239,12560,9262,12570,9282,12576,9299,12580,9316,12580,9367,12586,9386,12584,9397,12578,9417,12556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941,12512l9607,12512,9626,12514,9642,12518,9664,12532,9679,12544,9692,12554,9707,12556,9730,12550,9748,12544,9764,12540,9943,12540,9942,12528,9941,12512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230,11964l7378,11964,7374,11966,7368,11966,7359,11968,7347,11974,7347,11984,7351,12004,7359,12022,7380,12056,7391,12074,7399,12094,7409,12114,7424,12132,7439,12146,7446,12158,7442,12174,7435,12186,7436,12196,7459,12206,7477,12212,7492,12214,7508,12218,7562,12244,7613,12280,7657,12328,7666,12344,7682,12346,7701,12348,7722,12348,7766,12350,7788,12352,7809,12352,7827,12354,7840,12356,7843,12356,7847,12358,7849,12360,7847,12360,7855,12364,7870,12370,7890,12380,7913,12390,7962,12414,7985,12424,8004,12432,8018,12438,8032,12440,8052,12444,8075,12446,8100,12446,8123,12448,8142,12448,8182,12450,8201,12450,8208,12448,8217,12446,8236,12436,8248,12426,8263,12420,8281,12416,9948,12416,9964,12396,9980,12382,9994,12368,10022,12348,10040,12332,10056,12320,10070,12306,10085,12296,10101,12286,10123,12274,10143,12262,10160,12250,10175,12236,10188,12222,10199,12210,10218,12188,10234,12174,10248,12164,10285,12144,10297,12134,10297,12122,10286,12106,10279,12092,10246,12036,10220,12022,10216,12018,10218,12006,10224,11992,10230,11986,10235,11984,10238,11984,10238,11982,10235,11972,10230,11964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352,11902l10254,11902,10261,11904,10268,11926,10271,11946,10273,11962,10278,11972,10287,11970,10301,11966,10308,11964,10313,11958,10326,11936,10336,11922,10343,11912,10351,11904,10352,11902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8279,11118l7299,11118,7293,11174,7252,11174,7229,11176,7217,11176,7210,11180,7196,11186,7208,11198,7213,11220,7219,11234,7234,11258,7243,11278,7246,11296,7247,11308,7247,11314,7247,11326,7242,11538,7227,11550,7221,11568,7213,11592,7207,11606,7208,11618,7224,11636,7231,11652,7237,11680,7237,11698,7236,11712,7230,11734,7221,11748,7224,11774,7232,11798,7241,11818,7247,11828,7263,11852,7269,11866,7270,11884,7272,11904,7280,11922,7300,11944,7314,11960,7325,11968,7348,11968,7366,11966,7374,11964,10230,11964,10223,11952,10212,11940,10203,11934,10200,11930,10205,11928,10228,11918,10244,11908,10254,11902,10352,11902,10359,11892,10372,11870,10386,11854,10398,11840,10406,11824,10410,11798,10418,11780,10431,11768,10448,11758,10466,11746,10485,11736,10505,11728,10524,11718,9859,11718,9846,11714,9836,11692,9566,11692,9535,11624,9533,11586,9533,11578,9540,11518,9549,11484,9550,11464,9549,11448,9550,11434,9560,11420,9577,11402,9590,11390,9606,11382,9630,11376,9650,11368,9667,11362,9685,11358,9764,11358,9761,11336,9751,11320,9585,11320,9572,11318,9559,11310,9316,11310,9298,11298,9288,11288,9289,11276,9308,11260,9326,11248,9344,11236,9361,11226,9404,11214,9418,11208,9384,11202,9300,11202,9272,11188,9256,11180,9234,11166,9220,11164,9169,11164,9135,11152,9135,11140,9100,11140,9088,11122,8564,11122,8526,11120,8393,11120,8279,11118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431,11442l10412,11442,10393,11444,10365,11450,10344,11452,10290,11484,10279,11516,10274,11528,10207,11572,10151,11584,10129,11588,10112,11602,10097,11616,10085,11628,10074,11634,10058,11644,10038,11654,10016,11666,9994,11676,9972,11686,9954,11694,9935,11698,9915,11706,9895,11712,9876,11716,9859,11718,10524,11718,10542,11712,10565,11710,10619,11710,10628,11702,10632,11680,10633,11664,10630,11646,10624,11624,10619,11602,10619,11580,10624,11562,10634,11548,10650,11540,10669,11530,10709,11510,10727,11504,10743,11498,10763,11496,10800,11496,10817,11490,10834,11476,10845,11460,10849,11446,10489,11446,10468,11444,10449,11444,10431,11442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619,11710l10565,11710,10587,11712,10605,11712,10619,11710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740,11384l9725,11384,9709,11392,9664,11434,9639,11474,9627,11492,9617,11506,9612,11518,9616,11544,9625,11586,9628,11602,9630,11624,9632,11644,9630,11664,9622,11678,9603,11686,9584,11692,9836,11692,9834,11688,9827,11670,9826,11658,9832,11648,9848,11632,9860,11616,9867,11598,9869,11574,9872,11554,9869,11542,9795,11542,9788,11536,9794,11514,9804,11498,9812,11482,9804,11416,9757,11386,9740,11384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854,11532l9831,11536,9810,11540,9795,11542,9869,11542,9869,11540,9854,11532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800,11496l10763,11496,10782,11498,10800,11496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10776,11254l10756,11254,10733,11258,10662,11336,10652,11356,10642,11372,10587,11422,10530,11444,10511,11446,10849,11446,10849,11444,10848,11426,10845,11418,10838,11404,10830,11388,10823,11372,10816,11352,10812,11326,10807,11298,10801,11276,10790,11262,10776,11254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764,11358l9711,11358,9735,11362,9753,11362,9764,11358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709,11304l9689,11304,9653,11308,9625,11314,9603,11318,9585,11320,9751,11320,9750,11318,9731,11308,9709,11304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507,11246l9490,11252,9469,11264,9453,11274,9437,11280,9409,11292,9392,11300,9379,11304,9350,11306,9330,11310,9559,11310,9552,11306,9538,11298,9529,11292,9526,11266,9518,11250,9507,11246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363,11198l9337,11198,9300,11202,9384,11202,9363,11198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9072,11100l9055,11106,8951,11110,8792,11118,8759,11118,8727,11120,8632,11120,8564,11122,9088,11122,9072,11100e" filled="t" fillcolor="#6BCEF3" stroked="f">
                <v:path arrowok="t"/>
                <v:fill/>
              </v:shape>
              <v:shape style="position:absolute;left:7196;top:11100;width:3653;height:1772" coordorigin="7196,11100" coordsize="3653,1772" path="m8145,11116l7409,11116,7328,11118,8214,11118,8145,11116e" filled="t" fillcolor="#6BCEF3" stroked="f">
                <v:path arrowok="t"/>
                <v:fill/>
              </v:shape>
            </v:group>
            <v:group style="position:absolute;left:7196;top:11100;width:3653;height:1772" coordorigin="7196,11100" coordsize="3653,1772">
              <v:shape style="position:absolute;left:7196;top:11100;width:3653;height:1772" coordorigin="7196,11100" coordsize="3653,1772" path="m10845,11418l10838,11402,10830,11387,10823,11371,10816,11351,10812,11325,10807,11296,10801,11275,10790,11261,10776,11254,10756,11253,10733,11258,10674,11315,10652,11355,10642,11371,10587,11422,10530,11443,10511,11446,10489,11446,10468,11444,10449,11443,10431,11442,10412,11442,10393,11444,10365,11449,10344,11452,10290,11484,10279,11515,10274,11528,10207,11572,10151,11583,10129,11588,10112,11601,10097,11616,10085,11628,10016,11665,9954,11693,9935,11698,9915,11705,9895,11712,9876,11716,9859,11717,9846,11713,9834,11686,9827,11670,9826,11658,9832,11647,9848,11631,9860,11614,9867,11596,9869,11574,9872,11554,9869,11539,9854,11532,9831,11534,9810,11539,9795,11540,9788,11535,9794,11514,9804,11497,9812,11482,9817,11465,9793,11401,9740,11382,9725,11383,9676,11420,9639,11473,9627,11491,9617,11505,9612,11517,9616,11543,9621,11566,9625,11586,9628,11602,9630,11622,9632,11644,9630,11663,9622,11677,9603,11685,9584,11691,9566,11691,9551,11684,9535,11623,9532,11584,9534,11557,9536,11535,9540,11517,9545,11500,9549,11484,9550,11464,9549,11448,9550,11434,9590,11389,9630,11375,9650,11368,9667,11361,9685,11357,9711,11358,9735,11361,9753,11362,9764,11356,9761,11334,9750,11318,9731,11308,9709,11304,9689,11303,9671,11304,9653,11307,9625,11312,9603,11317,9585,11319,9572,11317,9552,11304,9538,11298,9529,11290,9526,11265,9518,11250,9507,11246,9490,11252,9469,11264,9453,11272,9437,11280,9409,11292,9392,11299,9379,11303,9350,11306,9330,11309,9316,11309,9298,11297,9288,11286,9289,11275,9344,11235,9404,11212,9418,11208,9384,11202,9363,11198,9350,11197,9337,11197,9315,11199,9300,11201,9272,11187,9256,11180,9234,11166,9220,11162,9210,11162,9208,11162,9197,11162,9169,11162,9135,11151,9135,11140,9117,11140,9100,11140,9072,11100,9001,11108,8906,11112,8828,11115,8759,11118,8695,11119,8632,11120,8564,11120,8526,11120,8441,11120,8339,11118,8214,11117,8145,11116,8076,11116,8008,11115,7942,11115,7876,11115,7813,11114,7752,11114,7693,11114,7583,11115,7488,11115,7409,11116,7328,11117,7293,11174,7252,11174,7229,11174,7217,11176,7210,11178,7196,11185,7208,11197,7213,11218,7219,11233,7234,11257,7243,11278,7246,11296,7247,11311,7247,11321,7246,11385,7244,11469,7242,11530,7227,11549,7221,11567,7213,11592,7207,11606,7208,11617,7224,11636,7231,11651,7237,11679,7237,11698,7236,11712,7230,11733,7221,11748,7224,11773,7232,11797,7241,11817,7247,11827,7263,11852,7269,11866,7270,11882,7272,11904,7280,11921,7300,11944,7314,11960,7325,11968,7348,11968,7366,11966,7374,11964,7378,11964,7374,11965,7368,11966,7359,11968,7347,11973,7347,11984,7351,12004,7359,12022,7369,12038,7380,12055,7391,12074,7399,12092,7409,12114,7424,12130,7439,12144,7446,12158,7442,12174,7435,12185,7436,12196,7459,12206,7477,12211,7492,12213,7508,12217,7562,12244,7613,12279,7657,12328,7666,12344,7682,12345,7701,12347,7722,12348,7744,12349,7766,12350,7788,12351,7809,12352,7827,12354,7840,12355,7843,12355,7847,12358,7847,12358,7848,12358,7849,12358,7847,12358,7913,12390,7985,12423,8052,12443,8123,12447,8142,12448,8182,12449,8201,12449,8208,12448,8217,12445,8236,12436,8248,12426,8263,12419,8281,12415,8303,12414,8327,12421,8388,12451,8439,12501,8450,12516,8462,12534,8505,12583,8537,12600,8555,12596,8566,12590,8575,12583,8582,12575,8591,12568,8604,12563,8625,12561,8650,12564,8708,12598,8740,12643,8751,12660,8787,12716,8803,12750,8816,12766,8869,12801,8938,12816,8937,12790,8935,12772,8933,12757,8929,12729,8928,12708,8972,12648,9003,12636,9021,12629,9038,12619,9054,12607,9070,12594,9087,12582,9107,12572,9119,12567,9128,12564,9140,12563,9166,12559,9188,12556,9206,12555,9223,12556,9239,12560,9262,12570,9282,12575,9299,12578,9316,12580,9334,12581,9367,12585,9386,12583,9397,12577,9412,12561,9426,12546,9442,12532,9458,12522,9477,12516,9496,12515,9517,12514,9539,12513,9563,12512,9586,12512,9607,12512,9626,12514,9642,12517,9664,12531,9679,12544,9692,12553,9707,12556,9730,12550,9748,12543,9764,12540,9826,12585,9845,12643,9848,12662,9853,12680,9861,12699,9872,12722,9881,12741,9889,12757,9897,12772,9906,12788,9921,12812,9933,12834,9944,12852,9955,12865,9968,12872,9983,12869,10022,12804,10024,12781,10022,12757,10007,12690,9978,12624,9968,12606,9958,12588,9949,12570,9944,12551,9942,12528,9940,12506,9938,12485,9937,12466,9937,12447,9980,12380,10022,12347,10040,12332,10101,12285,10123,12273,10143,12261,10160,12248,10175,12235,10188,12222,10199,12209,10218,12187,10234,12173,10248,12163,10262,12156,10285,12144,10297,12134,10297,12122,10286,12105,10279,12091,10246,12035,10220,12022,10216,12017,10238,11984,10238,11980,10235,11971,10223,11951,10212,11939,10203,11933,10200,11930,10205,11927,10228,11917,10244,11906,10254,11901,10261,11904,10268,11926,10271,11946,10273,11961,10278,11970,10287,11970,10301,11965,10308,11964,10313,11958,10326,11935,10336,11921,10343,11912,10351,11903,10359,11891,10372,11869,10386,11853,10398,11839,10406,11824,10410,11797,10418,11779,10485,11736,10542,11712,10565,11709,10587,11710,10605,11712,10619,11710,10628,11701,10632,11680,10633,11663,10630,11645,10624,11624,10619,11601,10650,11539,10709,11510,10763,11496,10782,11496,10800,11495,10817,11490,10834,11475,10845,11460,10849,11444,10848,11426,10845,11418xe" filled="f" stroked="t" strokeweight="1.4pt" strokecolor="#FFFFFF">
                <v:path arrowok="t"/>
              </v:shape>
              <v:shape style="position:absolute;left:3531;top:10656;width:6750;height:2519" type="#_x0000_t75">
                <v:imagedata r:id="rId194" o:title="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1897" w:right="-20"/>
        <w:jc w:val="left"/>
        <w:tabs>
          <w:tab w:pos="362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3"/>
          <w:b/>
          <w:bCs/>
          <w:position w:val="-1"/>
        </w:rPr>
        <w:t>1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3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8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  <w:position w:val="-1"/>
        </w:rPr>
        <w:t>rastr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  <w:position w:val="-1"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5"/>
          <w:b/>
          <w:bCs/>
          <w:position w:val="-1"/>
        </w:rPr>
        <w:t>tur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5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left="100" w:right="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maintains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extensive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world.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controls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thousands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countries,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originate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sheer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concentrated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coupled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Simplified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layout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settings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betrays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true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location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operators.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names,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locale.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comprise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framework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concert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camouflage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true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origin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speaking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targets.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6"/>
        </w:rPr>
        <w:t>Network</w:t>
      </w:r>
      <w:r>
        <w:rPr>
          <w:rFonts w:ascii="Arial" w:hAnsi="Arial" w:cs="Arial" w:eastAsia="Arial"/>
          <w:sz w:val="26"/>
          <w:szCs w:val="26"/>
          <w:color w:val="830A2C"/>
          <w:spacing w:val="10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Origins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33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asked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ineffective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measure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block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simpl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6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easy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bounce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“hop”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intermediary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never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connect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immense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originates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almost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country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choose.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redirection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called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“hop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points”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2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“hops.”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points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years,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camouflage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knowledge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systems’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owners.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belong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third-party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opposed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data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bounces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through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“hop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point”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systems</w:t>
      </w:r>
      <w:r>
        <w:rPr>
          <w:rFonts w:ascii="Arial" w:hAnsi="Arial" w:cs="Arial" w:eastAsia="Arial"/>
          <w:sz w:val="20"/>
          <w:szCs w:val="20"/>
          <w:color w:val="233443"/>
          <w:spacing w:val="-4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before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accessing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victim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systems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6" w:after="0" w:line="271" w:lineRule="auto"/>
        <w:ind w:left="100" w:right="278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74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7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3582;width:10080;height:2" coordorigin="1080,3582" coordsize="10080,2">
              <v:shape style="position:absolute;left:1080;top:3582;width:10080;height:2" coordorigin="1080,3582" coordsize="10080,0" path="m1080,3582l11160,3582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activities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cross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(virtual)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territor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points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techniques,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popular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FT</w:t>
      </w:r>
      <w:r>
        <w:rPr>
          <w:rFonts w:ascii="Arial" w:hAnsi="Arial" w:cs="Arial" w:eastAsia="Arial"/>
          <w:sz w:val="20"/>
          <w:szCs w:val="20"/>
          <w:color w:val="231F20"/>
          <w:spacing w:val="-23"/>
          <w:w w:val="90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two-year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period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(January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January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2013)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1,905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logging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Desktop.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interactive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graphical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experience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physically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sitting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mouse.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817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(98.2%)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belong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predominantly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blocks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i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8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et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blocks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corresponding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IP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  <w:position w:val="-1"/>
        </w:rPr>
        <w:t>addresses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3443"/>
          <w:spacing w:val="-2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access</w:t>
      </w:r>
      <w:r>
        <w:rPr>
          <w:rFonts w:ascii="Arial" w:hAnsi="Arial" w:cs="Arial" w:eastAsia="Arial"/>
          <w:sz w:val="20"/>
          <w:szCs w:val="20"/>
          <w:color w:val="233443"/>
          <w:spacing w:val="-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their</w:t>
      </w:r>
      <w:r>
        <w:rPr>
          <w:rFonts w:ascii="Arial" w:hAnsi="Arial" w:cs="Arial" w:eastAsia="Arial"/>
          <w:sz w:val="20"/>
          <w:szCs w:val="20"/>
          <w:color w:val="233443"/>
          <w:spacing w:val="29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hop</w:t>
      </w:r>
      <w:r>
        <w:rPr>
          <w:rFonts w:ascii="Arial" w:hAnsi="Arial" w:cs="Arial" w:eastAsia="Arial"/>
          <w:sz w:val="20"/>
          <w:szCs w:val="20"/>
          <w:color w:val="233443"/>
          <w:spacing w:val="8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points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83.999939" w:type="dxa"/>
      </w:tblPr>
      <w:tblGrid/>
      <w:tr>
        <w:trPr>
          <w:trHeight w:val="324" w:hRule="exact"/>
        </w:trPr>
        <w:tc>
          <w:tcPr>
            <w:tcW w:w="1022" w:type="dxa"/>
            <w:tcBorders>
              <w:top w:val="single" w:sz="2.000099" w:space="0" w:color="76848F"/>
              <w:bottom w:val="single" w:sz="2.000022" w:space="0" w:color="76848F"/>
              <w:left w:val="single" w:sz="2.000146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umber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et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block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.000586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71"/>
                <w:b/>
                <w:bCs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88"/>
                <w:b/>
                <w:bCs/>
              </w:rPr>
              <w:t>egistered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wner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022" w:space="0" w:color="76848F"/>
              <w:bottom w:val="single" w:sz="2.000121" w:space="0" w:color="76848F"/>
              <w:left w:val="single" w:sz="2.000146" w:space="0" w:color="76848F"/>
              <w:right w:val="single" w:sz="2.00012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445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22" w:space="0" w:color="76848F"/>
              <w:bottom w:val="single" w:sz="2.000121" w:space="0" w:color="76848F"/>
              <w:left w:val="single" w:sz="2.000122" w:space="0" w:color="76848F"/>
              <w:right w:val="single" w:sz="2.000488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22" w:space="0" w:color="76848F"/>
              <w:bottom w:val="single" w:sz="2.000121" w:space="0" w:color="76848F"/>
              <w:left w:val="single" w:sz="2.000488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121" w:space="0" w:color="76848F"/>
              <w:bottom w:val="single" w:sz="2.000044" w:space="0" w:color="76848F"/>
              <w:left w:val="single" w:sz="2.000146" w:space="0" w:color="76848F"/>
              <w:right w:val="single" w:sz="2.000122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217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21" w:space="0" w:color="76848F"/>
              <w:bottom w:val="single" w:sz="2.000044" w:space="0" w:color="76848F"/>
              <w:left w:val="single" w:sz="2.000122" w:space="0" w:color="76848F"/>
              <w:right w:val="single" w:sz="2.000488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21" w:space="0" w:color="76848F"/>
              <w:bottom w:val="single" w:sz="2.000044" w:space="0" w:color="76848F"/>
              <w:left w:val="single" w:sz="2.000488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044" w:space="0" w:color="76848F"/>
              <w:bottom w:val="single" w:sz="2.000143" w:space="0" w:color="76848F"/>
              <w:left w:val="single" w:sz="2.000146" w:space="0" w:color="76848F"/>
              <w:right w:val="single" w:sz="2.00012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114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44" w:space="0" w:color="76848F"/>
              <w:bottom w:val="single" w:sz="2.000143" w:space="0" w:color="76848F"/>
              <w:left w:val="single" w:sz="2.000122" w:space="0" w:color="76848F"/>
              <w:right w:val="single" w:sz="2.000488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112.64.0.0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44" w:space="0" w:color="76848F"/>
              <w:bottom w:val="single" w:sz="2.000143" w:space="0" w:color="76848F"/>
              <w:left w:val="single" w:sz="2.000488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143" w:space="0" w:color="76848F"/>
              <w:bottom w:val="single" w:sz="2.000066" w:space="0" w:color="76848F"/>
              <w:left w:val="single" w:sz="2.000146" w:space="0" w:color="76848F"/>
              <w:right w:val="single" w:sz="2.000122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43" w:space="0" w:color="76848F"/>
              <w:bottom w:val="single" w:sz="2.000066" w:space="0" w:color="76848F"/>
              <w:left w:val="single" w:sz="2.000122" w:space="0" w:color="76848F"/>
              <w:right w:val="single" w:sz="2.000488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43" w:space="0" w:color="76848F"/>
              <w:bottom w:val="single" w:sz="2.000066" w:space="0" w:color="76848F"/>
              <w:left w:val="single" w:sz="2.000488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066" w:space="0" w:color="76848F"/>
              <w:bottom w:val="single" w:sz="2.000079" w:space="0" w:color="76848F"/>
              <w:left w:val="single" w:sz="2.000146" w:space="0" w:color="76848F"/>
              <w:right w:val="single" w:sz="2.00012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66" w:space="0" w:color="76848F"/>
              <w:bottom w:val="single" w:sz="2.000079" w:space="0" w:color="76848F"/>
              <w:left w:val="single" w:sz="2.000122" w:space="0" w:color="76848F"/>
              <w:right w:val="single" w:sz="2.000488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114.80.0.0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114.95.255.255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66" w:space="0" w:color="76848F"/>
              <w:bottom w:val="single" w:sz="2.000079" w:space="0" w:color="76848F"/>
              <w:left w:val="single" w:sz="2.000488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079" w:space="0" w:color="76848F"/>
              <w:bottom w:val="single" w:sz="2.000088" w:space="0" w:color="76848F"/>
              <w:left w:val="single" w:sz="2.000146" w:space="0" w:color="76848F"/>
              <w:right w:val="single" w:sz="2.000122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79" w:space="0" w:color="76848F"/>
              <w:bottom w:val="single" w:sz="2.000088" w:space="0" w:color="76848F"/>
              <w:left w:val="single" w:sz="2.000122" w:space="0" w:color="76848F"/>
              <w:right w:val="single" w:sz="2.000488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101.80.0.0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101.95.255.255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79" w:space="0" w:color="76848F"/>
              <w:bottom w:val="single" w:sz="2.000088" w:space="0" w:color="76848F"/>
              <w:left w:val="single" w:sz="2.000488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22" w:type="dxa"/>
            <w:tcBorders>
              <w:top w:val="single" w:sz="2.000088" w:space="0" w:color="76848F"/>
              <w:bottom w:val="single" w:sz="2.000057" w:space="0" w:color="76848F"/>
              <w:left w:val="single" w:sz="2.000146" w:space="0" w:color="76848F"/>
              <w:right w:val="single" w:sz="2.00012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88" w:space="0" w:color="76848F"/>
              <w:bottom w:val="single" w:sz="2.000057" w:space="0" w:color="76848F"/>
              <w:left w:val="single" w:sz="2.000122" w:space="0" w:color="76848F"/>
              <w:right w:val="single" w:sz="2.000488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(non-Shanghai)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Chinese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IPs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88" w:space="0" w:color="76848F"/>
              <w:bottom w:val="single" w:sz="2.000057" w:space="0" w:color="76848F"/>
              <w:left w:val="single" w:sz="2.000488" w:space="0" w:color="76848F"/>
              <w:right w:val="single" w:sz="2.000586" w:space="0" w:color="76848F"/>
            </w:tcBorders>
            <w:shd w:val="clear" w:color="auto" w:fill="DADDE0"/>
          </w:tcPr>
          <w:p>
            <w:pPr/>
            <w:rPr/>
          </w:p>
        </w:tc>
      </w:tr>
    </w:tbl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71" w:lineRule="auto"/>
        <w:ind w:left="100" w:right="2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Notabl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second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blocks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above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end: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50" w:lineRule="auto"/>
        <w:ind w:left="820" w:right="6546"/>
        <w:jc w:val="left"/>
        <w:tabs>
          <w:tab w:pos="226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person: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52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yanling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6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ruan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4"/>
        </w:rPr>
        <w:t>nic-hdl: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6"/>
        </w:rPr>
        <w:t>YR194-AP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40" w:lineRule="auto"/>
        <w:ind w:left="820" w:right="4869"/>
        <w:jc w:val="both"/>
        <w:rPr>
          <w:rFonts w:ascii="Courier New" w:hAnsi="Courier New" w:cs="Courier New" w:eastAsia="Courier New"/>
          <w:sz w:val="20"/>
          <w:szCs w:val="20"/>
        </w:rPr>
      </w:pPr>
      <w:rPr/>
      <w:hyperlink r:id="rId195"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e-mail: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    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 </w:t>
        </w:r>
        <w:r>
          <w:rPr>
            <w:rFonts w:ascii="Courier New" w:hAnsi="Courier New" w:cs="Courier New" w:eastAsia="Courier New"/>
            <w:sz w:val="20"/>
            <w:szCs w:val="20"/>
            <w:color w:val="231F20"/>
            <w:spacing w:val="0"/>
            <w:w w:val="100"/>
          </w:rPr>
          <w:t>sh-ipmaster@chinaunicom.cn</w:t>
        </w:r>
        <w:r>
          <w:rPr>
            <w:rFonts w:ascii="Courier New" w:hAnsi="Courier New" w:cs="Courier New" w:eastAsia="Courier New"/>
            <w:sz w:val="20"/>
            <w:szCs w:val="20"/>
            <w:color w:val="000000"/>
            <w:spacing w:val="0"/>
            <w:w w:val="100"/>
          </w:rPr>
        </w:r>
      </w:hyperlink>
    </w:p>
    <w:p>
      <w:pPr>
        <w:spacing w:before="0" w:after="0" w:line="223" w:lineRule="exact"/>
        <w:ind w:left="820" w:right="3790"/>
        <w:jc w:val="both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6"/>
        </w:rPr>
        <w:t>address: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6"/>
        </w:rPr>
        <w:t>    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2"/>
          <w:w w:val="14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No.900,Pudong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2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Avenue,ShangHai,China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52" w:lineRule="auto"/>
        <w:ind w:left="820" w:right="5945"/>
        <w:jc w:val="both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phone: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   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+086-021-61201616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5"/>
        </w:rPr>
        <w:t>fax-no: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3"/>
        </w:rPr>
        <w:t>+086-021-61201616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country: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 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cn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blocks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where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headquartered.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(12),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aiwan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Japan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Korea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0" w:right="2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owned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words,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another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opposed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10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experience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seamless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possible,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protocol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applications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forward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important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layout.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1,905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(97%)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sessions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keyboard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0" w:right="4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layout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“Chinese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(Simplified)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Keyboard.”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Microsoft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Desktop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configures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automatically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selected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nearly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certain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managing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5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Simplified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(zh-cn)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input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settings.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“Simplified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Chinese”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streamlined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traditional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characters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1950s,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originating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mainland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aiwan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municipalities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Hong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5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raditional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Chinese”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(zh-tw)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character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3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overwhelming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concentration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Simplified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language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settings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mainland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speakers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ready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large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only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6" w:after="0" w:line="271" w:lineRule="auto"/>
        <w:ind w:left="100" w:right="3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alternative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intentionally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conducting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years-long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deception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impersonate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speakers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places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reasonably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expected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visibility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–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mistake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might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“true”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identit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Interaction</w:t>
      </w:r>
      <w:r>
        <w:rPr>
          <w:rFonts w:ascii="Arial" w:hAnsi="Arial" w:cs="Arial" w:eastAsia="Arial"/>
          <w:sz w:val="26"/>
          <w:szCs w:val="26"/>
          <w:color w:val="830A2C"/>
          <w:spacing w:val="1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with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Backdoors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7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mentioned,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regularly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points,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waiting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moment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give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commands.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exactly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using.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M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ANUA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L</w:t>
      </w:r>
      <w:r>
        <w:rPr>
          <w:rFonts w:ascii="Arial" w:hAnsi="Arial" w:cs="Arial" w:eastAsia="Arial"/>
          <w:sz w:val="22"/>
          <w:szCs w:val="22"/>
          <w:color w:val="830A2C"/>
          <w:spacing w:val="-1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</w:rPr>
        <w:t>WEBC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3"/>
        </w:rPr>
        <w:t>2</w:t>
      </w:r>
      <w:r>
        <w:rPr>
          <w:rFonts w:ascii="Arial" w:hAnsi="Arial" w:cs="Arial" w:eastAsia="Arial"/>
          <w:sz w:val="22"/>
          <w:szCs w:val="22"/>
          <w:color w:val="830A2C"/>
          <w:spacing w:val="35"/>
          <w:w w:val="93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UPD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TES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2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covered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previous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“Attack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Lifecycle”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section,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download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interpret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stored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tags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pages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commands.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download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pages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logging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editing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pages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download.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encoded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memor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type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strings,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instead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copy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generate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encoded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pasting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pasting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“czo1NA==”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page.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base64-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encoded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version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“s:54”,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meaning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“sleep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minutes”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hours,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depending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particular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backdoor).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lieu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9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editing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uploading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(already-edited)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HTRAN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365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WEBC2,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require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“command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control”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(C2)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issue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sometimes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instances,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makes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7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forwarded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intrude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talk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software.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767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separate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“HUC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Packet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ransmit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ool”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47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always,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keep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i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represent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fraction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total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3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utility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merely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middle-man,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facilitating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righ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11"/>
          <w:w w:val="79"/>
          <w:b/>
          <w:bCs/>
        </w:rPr>
        <w:t>0101010001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667" w:lineRule="exact"/>
        <w:ind w:right="-130"/>
        <w:jc w:val="left"/>
        <w:rPr>
          <w:rFonts w:ascii="Arial" w:hAnsi="Arial" w:cs="Arial" w:eastAsia="Arial"/>
          <w:sz w:val="60"/>
          <w:szCs w:val="60"/>
        </w:rPr>
      </w:pPr>
      <w:rPr/>
      <w:r>
        <w:rPr>
          <w:rFonts w:ascii="Arial" w:hAnsi="Arial" w:cs="Arial" w:eastAsia="Arial"/>
          <w:sz w:val="60"/>
          <w:szCs w:val="60"/>
          <w:color w:val="830A2C"/>
          <w:spacing w:val="30"/>
          <w:w w:val="66"/>
          <w:b/>
          <w:bCs/>
          <w:position w:val="-3"/>
        </w:rPr>
        <w:t>HTRAN</w:t>
      </w:r>
      <w:r>
        <w:rPr>
          <w:rFonts w:ascii="Arial" w:hAnsi="Arial" w:cs="Arial" w:eastAsia="Arial"/>
          <w:sz w:val="60"/>
          <w:szCs w:val="60"/>
          <w:color w:val="000000"/>
          <w:spacing w:val="0"/>
          <w:w w:val="100"/>
          <w:position w:val="0"/>
        </w:rPr>
      </w:r>
    </w:p>
    <w:p>
      <w:pPr>
        <w:spacing w:before="0" w:after="0" w:line="931" w:lineRule="exact"/>
        <w:ind w:right="-20"/>
        <w:jc w:val="left"/>
        <w:tabs>
          <w:tab w:pos="1560" w:val="left"/>
        </w:tabs>
        <w:rPr>
          <w:rFonts w:ascii="Arial" w:hAnsi="Arial" w:cs="Arial" w:eastAsia="Arial"/>
          <w:sz w:val="86"/>
          <w:szCs w:val="86"/>
        </w:rPr>
      </w:pPr>
      <w:rPr/>
      <w:r>
        <w:rPr/>
        <w:br w:type="column"/>
      </w:r>
      <w:r>
        <w:rPr>
          <w:rFonts w:ascii="Arial" w:hAnsi="Arial" w:cs="Arial" w:eastAsia="Arial"/>
          <w:sz w:val="22"/>
          <w:szCs w:val="22"/>
          <w:color w:val="FFFFFF"/>
          <w:spacing w:val="8"/>
          <w:w w:val="77"/>
          <w:b/>
          <w:bCs/>
          <w:position w:val="7"/>
        </w:rPr>
        <w:t>010101000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77"/>
          <w:b/>
          <w:bCs/>
          <w:position w:val="7"/>
        </w:rPr>
        <w:t>1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77"/>
          <w:b/>
          <w:bCs/>
          <w:position w:val="7"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  <w:b/>
          <w:bCs/>
          <w:position w:val="7"/>
        </w:rPr>
        <w:tab/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  <w:b/>
          <w:bCs/>
          <w:position w:val="7"/>
        </w:rPr>
      </w:r>
      <w:r>
        <w:rPr>
          <w:rFonts w:ascii="Arial" w:hAnsi="Arial" w:cs="Arial" w:eastAsia="Arial"/>
          <w:sz w:val="86"/>
          <w:szCs w:val="86"/>
          <w:color w:val="9ACF8B"/>
          <w:spacing w:val="0"/>
          <w:w w:val="77"/>
          <w:b/>
          <w:bCs/>
          <w:position w:val="-1"/>
        </w:rPr>
        <w:t>C2</w:t>
      </w:r>
      <w:r>
        <w:rPr>
          <w:rFonts w:ascii="Arial" w:hAnsi="Arial" w:cs="Arial" w:eastAsia="Arial"/>
          <w:sz w:val="86"/>
          <w:szCs w:val="8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4325" w:space="547"/>
            <w:col w:w="1550" w:space="347"/>
            <w:col w:w="3531"/>
          </w:cols>
        </w:sectPr>
      </w:pPr>
      <w:rPr/>
    </w:p>
    <w:p>
      <w:pPr>
        <w:spacing w:before="0" w:after="0" w:line="220" w:lineRule="exact"/>
        <w:ind w:left="3478" w:right="-20"/>
        <w:jc w:val="left"/>
        <w:tabs>
          <w:tab w:pos="7040" w:val="left"/>
        </w:tabs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72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7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772;width:10080;height:2" coordorigin="1080,13772" coordsize="10080,2">
              <v:shape style="position:absolute;left:1080;top:13772;width:10080;height:2" coordorigin="1080,13772" coordsize="10080,0" path="m1080,13772l11160,13772e" filled="f" stroked="t" strokeweight=".25pt" strokecolor="#233443">
                <v:path arrowok="t"/>
              </v:shape>
              <v:shape style="position:absolute;left:7674;top:12076;width:1440;height:530" type="#_x0000_t75">
                <v:imagedata r:id="rId196" o:title=""/>
              </v:shape>
              <v:shape style="position:absolute;left:4099;top:12074;width:1440;height:530" type="#_x0000_t75">
                <v:imagedata r:id="rId197" o:title=""/>
              </v:shape>
              <v:shape style="position:absolute;left:7714;top:12716;width:1440;height:530" type="#_x0000_t75">
                <v:imagedata r:id="rId198" o:title=""/>
              </v:shape>
              <v:shape style="position:absolute;left:4205;top:12716;width:1440;height:530" type="#_x0000_t75">
                <v:imagedata r:id="rId199" o:title=""/>
              </v:shape>
            </v:group>
            <v:group style="position:absolute;left:9133;top:10853;width:1166;height:2664" coordorigin="9133,10853" coordsize="1166,2664">
              <v:shape style="position:absolute;left:9133;top:10853;width:1166;height:2664" coordorigin="9133,10853" coordsize="1166,2664" path="m10127,10853l9301,10853,9236,10868,9182,10905,9147,10960,9133,11026,9134,13349,9149,13415,9186,13468,9240,13504,9306,13517,10132,13517,10198,13502,10251,13465,10287,13410,10300,13344,10300,11021,10285,10955,10248,10902,10193,10866,10127,10853e" filled="t" fillcolor="#76848F" stroked="f">
                <v:path arrowok="t"/>
                <v:fill/>
              </v:shape>
            </v:group>
            <v:group style="position:absolute;left:9321;top:11068;width:805;height:101" coordorigin="9321,11068" coordsize="805,101">
              <v:shape style="position:absolute;left:9321;top:11068;width:805;height:101" coordorigin="9321,11068" coordsize="805,101" path="m10075,11068l9368,11068,9321,11131,9331,11150,9348,11163,9370,11168,10088,11167,10107,11157,10121,11140,10126,11118,10124,11105,10114,11086,10097,11072,10075,11068e" filled="t" fillcolor="#FFFFFF" stroked="f">
                <v:path arrowok="t"/>
                <v:fill/>
              </v:shape>
            </v:group>
            <v:group style="position:absolute;left:9321;top:11269;width:805;height:101" coordorigin="9321,11269" coordsize="805,101">
              <v:shape style="position:absolute;left:9321;top:11269;width:805;height:101" coordorigin="9321,11269" coordsize="805,101" path="m10075,11269l9368,11269,9321,11332,9331,11352,9348,11365,9370,11370,10088,11368,10107,11358,10121,11341,10126,11320,10124,11307,10114,11287,10097,11274,10075,11269e" filled="t" fillcolor="#FFFFFF" stroked="f">
                <v:path arrowok="t"/>
                <v:fill/>
              </v:shape>
            </v:group>
            <v:group style="position:absolute;left:9633;top:13016;width:181;height:182" coordorigin="9633,13016" coordsize="181,182">
              <v:shape style="position:absolute;left:9633;top:13016;width:181;height:182" coordorigin="9633,13016" coordsize="181,182" path="m9719,13016l9651,13055,9633,13126,9640,13145,9685,13189,9733,13198,9755,13193,9803,13151,9814,13107,9813,13094,9782,13039,9719,13016e" filled="t" fillcolor="#FFFFFF" stroked="f">
                <v:path arrowok="t"/>
                <v:fill/>
              </v:shape>
            </v:group>
            <v:group style="position:absolute;left:9192;top:11655;width:1061;height:1061" coordorigin="9192,11655" coordsize="1061,1061">
              <v:shape style="position:absolute;left:9192;top:11655;width:1061;height:1061" coordorigin="9192,11655" coordsize="1061,1061" path="m9723,11655l9636,11662,9555,11682,9479,11714,9409,11757,9347,11810,9294,11872,9251,11941,9219,12017,9199,12099,9192,12185,9194,12229,9208,12313,9234,12392,9272,12465,9320,12530,9377,12588,9443,12636,9516,12674,9595,12700,9679,12714,9723,12716,9766,12714,9850,12700,9929,12674,10002,12636,10068,12588,10125,12530,10173,12465,10211,12392,10238,12313,10251,12229,10253,12185,10251,12142,10238,12058,10211,11979,10173,11906,10125,11840,10068,11782,10002,11734,9929,11696,9850,11670,9766,11657,9723,11655e" filled="t" fillcolor="#6BCEF3" stroked="f">
                <v:path arrowok="t"/>
                <v:fill/>
              </v:shape>
            </v:group>
            <v:group style="position:absolute;left:9367;top:11867;width:323;height:640" coordorigin="9367,11867" coordsize="323,640">
              <v:shape style="position:absolute;left:9367;top:11867;width:323;height:640" coordorigin="9367,11867" coordsize="323,640" path="m9690,12083l9690,12037,9689,12013,9671,11949,9633,11899,9573,11871,9549,11867,9518,11868,9445,11887,9397,11927,9368,12001,9367,12347,9368,12370,9386,12431,9427,12478,9491,12504,9518,12507,9547,12505,9617,12484,9663,12442,9686,12385,9690,12275,9583,12275,9583,12351,9580,12377,9572,12397,9556,12409,9533,12414,9507,12410,9490,12401,9479,12384,9474,12361,9474,12028,9476,12001,9483,11980,9497,11967,9518,11960,9540,11962,9558,11971,9572,11985,9580,12007,9583,12083,9690,12083xe" filled="f" stroked="t" strokeweight=".72pt" strokecolor="#FFFFFF">
                <v:path arrowok="t"/>
              </v:shape>
            </v:group>
            <v:group style="position:absolute;left:9785;top:11866;width:308;height:632" coordorigin="9785,11866" coordsize="308,632">
              <v:shape style="position:absolute;left:9785;top:11866;width:308;height:632" coordorigin="9785,11866" coordsize="308,632" path="m10083,12498l10083,12410,9894,12410,9918,12376,9960,12315,9995,12261,10036,12194,10064,12139,10085,12076,10092,12004,10091,11983,10067,11924,10018,11882,9948,11866,9922,11868,9858,11890,9813,11935,9791,11996,9788,12058,9890,12058,9890,12015,9893,11990,9902,11970,9917,11956,9938,11951,9959,11954,9974,11965,9985,11983,9990,12009,9989,12024,9977,12089,9947,12159,9915,12218,9873,12284,9823,12359,9785,12415,9785,12498,10083,12498xe" filled="f" stroked="t" strokeweight=".72pt" strokecolor="#FFFFFF">
                <v:path arrowok="t"/>
              </v:shape>
            </v:group>
            <v:group style="position:absolute;left:5534;top:11952;width:2182;height:1265" coordorigin="5534,11952" coordsize="2182,1265">
              <v:shape style="position:absolute;left:5534;top:11952;width:2182;height:1265" coordorigin="5534,11952" coordsize="2182,1265" path="m7591,11952l5637,11952,5571,11965,5536,12016,5534,12046,5534,13217,7715,13217,7715,13151,7714,12023,7682,11969,7618,11952,7591,11952e" filled="t" fillcolor="#6BCEF3" stroked="f">
                <v:path arrowok="t"/>
                <v:fill/>
              </v:shape>
            </v:group>
            <v:group style="position:absolute;left:5679;top:13233;width:1903;height:2" coordorigin="5679,13233" coordsize="1903,2">
              <v:shape style="position:absolute;left:5679;top:13233;width:1903;height:2" coordorigin="5679,13233" coordsize="1903,0" path="m5679,13233l7583,13233e" filled="f" stroked="t" strokeweight="1.687pt" strokecolor="#FEBE10">
                <v:path arrowok="t"/>
              </v:shape>
            </v:group>
            <v:group style="position:absolute;left:5658;top:12046;width:1933;height:1076" coordorigin="5658,12046" coordsize="1933,1076">
              <v:shape style="position:absolute;left:5658;top:12046;width:1933;height:1076" coordorigin="5658,12046" coordsize="1933,1076" path="m7591,13122l5658,13122,5658,12046,7591,12046,7591,13122e" filled="t" fillcolor="#FFFFFF" stroked="f">
                <v:path arrowok="t"/>
                <v:fill/>
              </v:shape>
            </v:group>
            <v:group style="position:absolute;left:2016;top:11940;width:2182;height:1265" coordorigin="2016,11940" coordsize="2182,1265">
              <v:shape style="position:absolute;left:2016;top:11940;width:2182;height:1265" coordorigin="2016,11940" coordsize="2182,1265" path="m4073,11940l2119,11941,2053,11954,2018,12005,2016,12035,2016,13206,4198,13206,4198,13139,4196,12012,4164,11958,4100,11941,4073,11940e" filled="t" fillcolor="#FEBE10" stroked="f">
                <v:path arrowok="t"/>
                <v:fill/>
              </v:shape>
            </v:group>
            <v:group style="position:absolute;left:1940;top:13115;width:2332;height:398" coordorigin="1940,13115" coordsize="2332,398">
              <v:shape style="position:absolute;left:1940;top:13115;width:2332;height:398" coordorigin="1940,13115" coordsize="2332,398" path="m4094,13115l2132,13116,2064,13160,1995,13207,1943,13264,1940,13298,1940,13332,1941,13396,1951,13456,1999,13502,2040,13513,4149,13508,4209,13491,4259,13446,4272,13359,4272,13307,4260,13241,4240,13226,4094,13115e" filled="t" fillcolor="#FEBE10" stroked="f">
                <v:path arrowok="t"/>
                <v:fill/>
              </v:shape>
            </v:group>
            <v:group style="position:absolute;left:2161;top:13222;width:1903;height:2" coordorigin="2161,13222" coordsize="1903,2">
              <v:shape style="position:absolute;left:2161;top:13222;width:1903;height:2" coordorigin="2161,13222" coordsize="1903,0" path="m2161,13222l4065,13222e" filled="f" stroked="t" strokeweight="1.687pt" strokecolor="#841D2E">
                <v:path arrowok="t"/>
              </v:shape>
            </v:group>
            <v:group style="position:absolute;left:2140;top:12035;width:1933;height:1076" coordorigin="2140,12035" coordsize="1933,1076">
              <v:shape style="position:absolute;left:2140;top:12035;width:1933;height:1076" coordorigin="2140,12035" coordsize="1933,1076" path="m4073,13111l2140,13111,2140,12035,4073,12035,4073,13111e" filled="t" fillcolor="#FFFFFF" stroked="f">
                <v:path arrowok="t"/>
                <v:fill/>
              </v:shape>
            </v:group>
            <v:group style="position:absolute;left:2607;top:12058;width:1017;height:1017" coordorigin="2607,12058" coordsize="1017,1017">
              <v:shape style="position:absolute;left:2607;top:12058;width:1017;height:1017" coordorigin="2607,12058" coordsize="1017,1017" path="m3115,12058l3033,12065,2954,12084,2881,12115,2815,12156,2756,12207,2705,12266,2663,12333,2633,12406,2613,12484,2607,12566,2608,12608,2621,12688,2647,12764,2683,12834,2729,12897,2784,12952,2847,12998,2917,13035,2993,13060,3073,13073,3115,13075,3157,13073,3237,13060,3313,13035,3383,12998,3446,12952,3501,12897,3547,12834,3583,12764,3609,12688,3622,12608,3623,12566,3622,12524,3609,12444,3583,12368,3547,12298,3501,12235,3446,12180,3383,12134,3313,12098,3237,12073,3157,12060,3115,12058e" filled="t" fillcolor="#6BCEF3" stroked="f">
                <v:path arrowok="t"/>
                <v:fill/>
              </v:shape>
            </v:group>
            <v:group style="position:absolute;left:2726;top:12068;width:268;height:990" coordorigin="2726,12068" coordsize="268,990">
              <v:shape style="position:absolute;left:2726;top:12068;width:268;height:990" coordorigin="2726,12068" coordsize="268,990" path="m2729,12068l2726,12070,2726,13056,2727,13058,2994,12952,2994,12177,2747,12077,2739,12073,2737,12072,2729,12068e" filled="t" fillcolor="#9ACF8B" stroked="f">
                <v:path arrowok="t"/>
                <v:fill/>
              </v:shape>
            </v:group>
            <v:group style="position:absolute;left:3004;top:12177;width:339;height:772" coordorigin="3004,12177" coordsize="339,772">
              <v:shape style="position:absolute;left:3004;top:12177;width:339;height:772" coordorigin="3004,12177" coordsize="339,772" path="m3343,12949l3004,12949,3004,12177,3343,12177,3343,12949e" filled="t" fillcolor="#FEBE10" stroked="f">
                <v:path arrowok="t"/>
                <v:fill/>
              </v:shape>
            </v:group>
            <v:group style="position:absolute;left:2866;top:12957;width:506;height:117" coordorigin="2866,12957" coordsize="506,117">
              <v:shape style="position:absolute;left:2866;top:12957;width:506;height:117" coordorigin="2866,12957" coordsize="506,117" path="m3343,12957l3004,12957,2866,13009,2938,13043,3014,13064,3093,13073,3119,13074,3146,13072,3225,13059,3301,13031,3372,12988,3343,12957e" filled="t" fillcolor="#830A2C" stroked="f">
                <v:path arrowok="t"/>
                <v:fill/>
              </v:shape>
            </v:group>
            <v:group style="position:absolute;left:2747;top:12566;width:41;height:126" coordorigin="2747,12566" coordsize="41,126">
              <v:shape style="position:absolute;left:2747;top:12566;width:41;height:125" coordorigin="2747,12566" coordsize="41,125" path="m2747,12566l2747,12692,2789,12683,2789,12570,2747,12566e" filled="t" fillcolor="#FFFFFF" stroked="f">
                <v:path arrowok="t"/>
                <v:fill/>
              </v:shape>
            </v:group>
            <v:group style="position:absolute;left:2775;top:12588;width:2;height:2" coordorigin="2775,12588" coordsize="2,2">
              <v:shape style="position:absolute;left:2775;top:12588;width:2;height:2" coordorigin="2775,12588" coordsize="0,1" path="m2775,12588l2775,12588,2775,12588,2775,12589,2775,12588xe" filled="t" fillcolor="#830A2C" stroked="f">
                <v:path arrowok="t"/>
                <v:fill/>
              </v:shape>
            </v:group>
            <v:group style="position:absolute;left:2768;top:12583;width:29;height:36" coordorigin="2768,12583" coordsize="29,36">
              <v:shape style="position:absolute;left:2768;top:12583;width:29;height:36" coordorigin="2768,12583" coordsize="29,36" path="m2790,12583l2774,12583,2768,12591,2768,12611,2774,12619,2790,12619,2797,12611,2797,12591,2790,12583e" filled="t" fillcolor="#830A2C" stroked="f">
                <v:path arrowok="t"/>
                <v:fill/>
              </v:shape>
            </v:group>
            <v:group style="position:absolute;left:2763;top:12598;width:13;height:8" coordorigin="2763,12598" coordsize="13,8">
              <v:shape style="position:absolute;left:2763;top:12598;width:13;height:8" coordorigin="2763,12598" coordsize="13,8" path="m2763,12602l2775,12602e" filled="f" stroked="t" strokeweight=".512pt" strokecolor="#830A2C">
                <v:path arrowok="t"/>
              </v:shape>
            </v:group>
            <v:group style="position:absolute;left:2763;top:12633;width:11;height:28" coordorigin="2763,12633" coordsize="11,28">
              <v:shape style="position:absolute;left:2763;top:12633;width:11;height:28" coordorigin="2763,12633" coordsize="11,28" path="m2773,12633l2764,12633,2763,12636,2765,12640,2765,12661,2773,12661,2772,12644,2772,12640,2774,12636,2773,12633e" filled="t" fillcolor="#830A2C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FFFFFF"/>
          <w:spacing w:val="9"/>
          <w:w w:val="80"/>
          <w:b/>
          <w:bCs/>
        </w:rPr>
        <w:t>010010000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80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FFFFFF"/>
          <w:spacing w:val="-41"/>
          <w:w w:val="8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22"/>
          <w:szCs w:val="22"/>
          <w:color w:val="FFFFFF"/>
          <w:spacing w:val="11"/>
          <w:w w:val="79"/>
          <w:b/>
          <w:bCs/>
        </w:rPr>
        <w:t>0100100001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22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he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31"/>
          <w:b/>
          <w:bCs/>
        </w:rPr>
        <w:t>htran</w:t>
      </w:r>
      <w:r>
        <w:rPr>
          <w:rFonts w:ascii="Arial" w:hAnsi="Arial" w:cs="Arial" w:eastAsia="Arial"/>
          <w:sz w:val="20"/>
          <w:szCs w:val="20"/>
          <w:color w:val="233443"/>
          <w:spacing w:val="-12"/>
          <w:w w:val="13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tool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resides</w:t>
      </w:r>
      <w:r>
        <w:rPr>
          <w:rFonts w:ascii="Arial" w:hAnsi="Arial" w:cs="Arial" w:eastAsia="Arial"/>
          <w:sz w:val="20"/>
          <w:szCs w:val="20"/>
          <w:color w:val="233443"/>
          <w:spacing w:val="20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on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hop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points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233443"/>
          <w:spacing w:val="23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acts</w:t>
      </w:r>
      <w:r>
        <w:rPr>
          <w:rFonts w:ascii="Arial" w:hAnsi="Arial" w:cs="Arial" w:eastAsia="Arial"/>
          <w:sz w:val="20"/>
          <w:szCs w:val="20"/>
          <w:color w:val="233443"/>
          <w:spacing w:val="16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as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middle-man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96" w:after="0" w:line="271" w:lineRule="auto"/>
        <w:ind w:left="100" w:right="214"/>
        <w:jc w:val="both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70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6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4202;width:10080;height:2" coordorigin="1080,4202" coordsize="10080,2">
              <v:shape style="position:absolute;left:1080;top:4202;width:10080;height:2" coordorigin="1080,4202" coordsize="10080,0" path="m1080,4202l11160,4202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ypical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fairly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simple: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specify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originating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workstation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Shanghai),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accept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connections.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following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command,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issued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listen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incoming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443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automatically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proxy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58.247.242.254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443: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0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htran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-tran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443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58.247.242.254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443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77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767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routable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words,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function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middlemen</w:t>
      </w:r>
      <w:r>
        <w:rPr>
          <w:rFonts w:ascii="Arial" w:hAnsi="Arial" w:cs="Arial" w:eastAsia="Arial"/>
          <w:sz w:val="20"/>
          <w:szCs w:val="20"/>
          <w:color w:val="231F20"/>
          <w:spacing w:val="4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addresses,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6245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6" w:lineRule="exact"/>
        <w:ind w:left="100" w:right="2068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9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et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blocks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corresponding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IP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addresses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3443"/>
          <w:spacing w:val="17"/>
          <w:w w:val="87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receive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31"/>
          <w:b/>
          <w:bCs/>
          <w:position w:val="-1"/>
        </w:rPr>
        <w:t>htran</w:t>
      </w:r>
      <w:r>
        <w:rPr>
          <w:rFonts w:ascii="Arial" w:hAnsi="Arial" w:cs="Arial" w:eastAsia="Arial"/>
          <w:sz w:val="20"/>
          <w:szCs w:val="20"/>
          <w:color w:val="233443"/>
          <w:spacing w:val="-12"/>
          <w:w w:val="131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  <w:position w:val="-1"/>
        </w:rPr>
        <w:t>communications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670.999756" w:type="dxa"/>
      </w:tblPr>
      <w:tblGrid/>
      <w:tr>
        <w:trPr>
          <w:trHeight w:val="324" w:hRule="exact"/>
        </w:trPr>
        <w:tc>
          <w:tcPr>
            <w:tcW w:w="1008" w:type="dxa"/>
            <w:tcBorders>
              <w:top w:val="single" w:sz="2.000099" w:space="0" w:color="76848F"/>
              <w:bottom w:val="single" w:sz="2.000022" w:space="0" w:color="76848F"/>
              <w:left w:val="single" w:sz="2.000098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umber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et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block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.000391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71"/>
                <w:b/>
                <w:bCs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88"/>
                <w:b/>
                <w:bCs/>
              </w:rPr>
              <w:t>egistered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wner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22" w:space="0" w:color="76848F"/>
              <w:bottom w:val="single" w:sz="2.000121" w:space="0" w:color="76848F"/>
              <w:left w:val="single" w:sz="2.000098" w:space="0" w:color="76848F"/>
              <w:right w:val="single" w:sz="2.00007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340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22" w:space="0" w:color="76848F"/>
              <w:bottom w:val="single" w:sz="2.000121" w:space="0" w:color="76848F"/>
              <w:left w:val="single" w:sz="2.000073" w:space="0" w:color="76848F"/>
              <w:right w:val="single" w:sz="2.00029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22" w:space="0" w:color="76848F"/>
              <w:bottom w:val="single" w:sz="2.000121" w:space="0" w:color="76848F"/>
              <w:left w:val="single" w:sz="2.000293" w:space="0" w:color="76848F"/>
              <w:right w:val="single" w:sz="2.000391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121" w:space="0" w:color="76848F"/>
              <w:bottom w:val="single" w:sz="2.000044" w:space="0" w:color="76848F"/>
              <w:left w:val="single" w:sz="2.000098" w:space="0" w:color="76848F"/>
              <w:right w:val="single" w:sz="2.000073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160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21" w:space="0" w:color="76848F"/>
              <w:bottom w:val="single" w:sz="2.000044" w:space="0" w:color="76848F"/>
              <w:left w:val="single" w:sz="2.000073" w:space="0" w:color="76848F"/>
              <w:right w:val="single" w:sz="2.000293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121" w:space="0" w:color="76848F"/>
              <w:bottom w:val="single" w:sz="2.000044" w:space="0" w:color="76848F"/>
              <w:left w:val="single" w:sz="2.000293" w:space="0" w:color="76848F"/>
              <w:right w:val="single" w:sz="2.000391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44" w:space="0" w:color="76848F"/>
              <w:bottom w:val="single" w:sz="2.000101" w:space="0" w:color="76848F"/>
              <w:left w:val="single" w:sz="2.000098" w:space="0" w:color="76848F"/>
              <w:right w:val="single" w:sz="2.00007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102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44" w:space="0" w:color="76848F"/>
              <w:bottom w:val="single" w:sz="2.000101" w:space="0" w:color="76848F"/>
              <w:left w:val="single" w:sz="2.000073" w:space="0" w:color="76848F"/>
              <w:right w:val="single" w:sz="2.00029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112.64.0.0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44" w:space="0" w:color="76848F"/>
              <w:bottom w:val="single" w:sz="2.000101" w:space="0" w:color="76848F"/>
              <w:left w:val="single" w:sz="2.000293" w:space="0" w:color="76848F"/>
              <w:right w:val="single" w:sz="2.000391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101" w:space="0" w:color="76848F"/>
              <w:bottom w:val="single" w:sz="2.000066" w:space="0" w:color="76848F"/>
              <w:left w:val="single" w:sz="2.000098" w:space="0" w:color="76848F"/>
              <w:right w:val="single" w:sz="2.000073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01" w:space="0" w:color="76848F"/>
              <w:bottom w:val="single" w:sz="2.000066" w:space="0" w:color="76848F"/>
              <w:left w:val="single" w:sz="2.000073" w:space="0" w:color="76848F"/>
              <w:right w:val="single" w:sz="2.000293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101" w:space="0" w:color="76848F"/>
              <w:bottom w:val="single" w:sz="2.000066" w:space="0" w:color="76848F"/>
              <w:left w:val="single" w:sz="2.000293" w:space="0" w:color="76848F"/>
              <w:right w:val="single" w:sz="2.000391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66" w:space="0" w:color="76848F"/>
              <w:bottom w:val="single" w:sz="2.000079" w:space="0" w:color="76848F"/>
              <w:left w:val="single" w:sz="2.000098" w:space="0" w:color="76848F"/>
              <w:right w:val="single" w:sz="2.00007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66" w:space="0" w:color="76848F"/>
              <w:bottom w:val="single" w:sz="2.000079" w:space="0" w:color="76848F"/>
              <w:left w:val="single" w:sz="2.000073" w:space="0" w:color="76848F"/>
              <w:right w:val="single" w:sz="2.000293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143.89.0.0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143.89.255.255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66" w:space="0" w:color="76848F"/>
              <w:bottom w:val="single" w:sz="2.000079" w:space="0" w:color="76848F"/>
              <w:left w:val="single" w:sz="2.000293" w:space="0" w:color="76848F"/>
              <w:right w:val="single" w:sz="2.000391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Hong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Kong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University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Science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10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echnology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C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2</w:t>
      </w:r>
      <w:r>
        <w:rPr>
          <w:rFonts w:ascii="Arial" w:hAnsi="Arial" w:cs="Arial" w:eastAsia="Arial"/>
          <w:sz w:val="22"/>
          <w:szCs w:val="22"/>
          <w:color w:val="830A2C"/>
          <w:spacing w:val="14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90"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VE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42"/>
          <w:w w:val="9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OFT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90"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0"/>
        </w:rPr>
        <w:t>AR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34"/>
          <w:w w:val="9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N</w:t>
      </w:r>
      <w:r>
        <w:rPr>
          <w:rFonts w:ascii="Arial" w:hAnsi="Arial" w:cs="Arial" w:eastAsia="Arial"/>
          <w:sz w:val="22"/>
          <w:szCs w:val="22"/>
          <w:color w:val="830A2C"/>
          <w:spacing w:val="2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H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P</w:t>
      </w:r>
      <w:r>
        <w:rPr>
          <w:rFonts w:ascii="Arial" w:hAnsi="Arial" w:cs="Arial" w:eastAsia="Arial"/>
          <w:sz w:val="22"/>
          <w:szCs w:val="22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NFRASTRUCTURE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27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Occasionall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installed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components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rather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forwarding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proxy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interact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mean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(often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graphical)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4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wait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incoming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connections,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proceed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4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WEBC2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component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interface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saves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manually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edit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webpages.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component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receives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displays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translates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intrude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HTML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tags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Servers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16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alone,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937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actively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listening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communicating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programs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thousands,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(see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section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below).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programs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mainly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been: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FT</w:t>
      </w:r>
      <w:r>
        <w:rPr>
          <w:rFonts w:ascii="Arial" w:hAnsi="Arial" w:cs="Arial" w:eastAsia="Arial"/>
          <w:sz w:val="20"/>
          <w:szCs w:val="20"/>
          <w:color w:val="231F20"/>
          <w:spacing w:val="-24"/>
          <w:w w:val="91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transferring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files;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(2)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web,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WEBC2;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(3)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RD</w:t>
      </w:r>
      <w:r>
        <w:rPr>
          <w:rFonts w:ascii="Arial" w:hAnsi="Arial" w:cs="Arial" w:eastAsia="Arial"/>
          <w:sz w:val="20"/>
          <w:szCs w:val="20"/>
          <w:color w:val="231F20"/>
          <w:spacing w:val="-24"/>
          <w:w w:val="92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graphical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system;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(4)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proxying;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(5)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(covered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C: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Arsenal).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36" w:after="0" w:line="237" w:lineRule="exact"/>
        <w:ind w:left="3304" w:right="-20"/>
        <w:jc w:val="left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231F20"/>
          <w:spacing w:val="0"/>
          <w:w w:val="91"/>
          <w:b/>
          <w:bCs/>
          <w:position w:val="-1"/>
        </w:rPr>
        <w:t>Global</w:t>
      </w:r>
      <w:r>
        <w:rPr>
          <w:rFonts w:ascii="Arial" w:hAnsi="Arial" w:cs="Arial" w:eastAsia="Arial"/>
          <w:sz w:val="21"/>
          <w:szCs w:val="21"/>
          <w:color w:val="231F20"/>
          <w:spacing w:val="6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91"/>
          <w:b/>
          <w:bCs/>
          <w:position w:val="-1"/>
        </w:rPr>
        <w:t>distribution</w:t>
      </w:r>
      <w:r>
        <w:rPr>
          <w:rFonts w:ascii="Arial" w:hAnsi="Arial" w:cs="Arial" w:eastAsia="Arial"/>
          <w:sz w:val="21"/>
          <w:szCs w:val="21"/>
          <w:color w:val="231F20"/>
          <w:spacing w:val="24"/>
          <w:w w:val="91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1"/>
          <w:szCs w:val="21"/>
          <w:color w:val="231F20"/>
          <w:spacing w:val="-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92"/>
          <w:b/>
          <w:bCs/>
          <w:position w:val="-1"/>
        </w:rPr>
        <w:t>confirmed</w:t>
      </w:r>
      <w:r>
        <w:rPr>
          <w:rFonts w:ascii="Arial" w:hAnsi="Arial" w:cs="Arial" w:eastAsia="Arial"/>
          <w:sz w:val="21"/>
          <w:szCs w:val="21"/>
          <w:color w:val="231F20"/>
          <w:spacing w:val="2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92"/>
          <w:b/>
          <w:bCs/>
          <w:position w:val="-1"/>
        </w:rPr>
        <w:t>APT1</w:t>
      </w:r>
      <w:r>
        <w:rPr>
          <w:rFonts w:ascii="Arial" w:hAnsi="Arial" w:cs="Arial" w:eastAsia="Arial"/>
          <w:sz w:val="21"/>
          <w:szCs w:val="21"/>
          <w:color w:val="231F20"/>
          <w:spacing w:val="22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100"/>
          <w:b/>
          <w:bCs/>
          <w:position w:val="-1"/>
        </w:rPr>
        <w:t>servers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  <w:position w:val="0"/>
        </w:rPr>
      </w:r>
    </w:p>
    <w:p>
      <w:pPr>
        <w:spacing w:before="8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42" w:after="0" w:line="257" w:lineRule="auto"/>
        <w:ind w:left="7195" w:right="2110" w:firstLine="-3348"/>
        <w:jc w:val="left"/>
        <w:tabs>
          <w:tab w:pos="718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South</w:t>
      </w:r>
      <w:r>
        <w:rPr>
          <w:rFonts w:ascii="Arial" w:hAnsi="Arial" w:cs="Arial" w:eastAsia="Arial"/>
          <w:sz w:val="17"/>
          <w:szCs w:val="17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Korea</w:t>
      </w:r>
      <w:r>
        <w:rPr>
          <w:rFonts w:ascii="Arial" w:hAnsi="Arial" w:cs="Arial" w:eastAsia="Arial"/>
          <w:sz w:val="17"/>
          <w:szCs w:val="17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(11)</w:t>
      </w:r>
      <w:r>
        <w:rPr>
          <w:rFonts w:ascii="Arial" w:hAnsi="Arial" w:cs="Arial" w:eastAsia="Arial"/>
          <w:sz w:val="17"/>
          <w:szCs w:val="17"/>
          <w:color w:val="231F20"/>
          <w:spacing w:val="-2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ab/>
      </w:r>
      <w:r>
        <w:rPr>
          <w:rFonts w:ascii="Arial" w:hAnsi="Arial" w:cs="Arial" w:eastAsia="Arial"/>
          <w:sz w:val="17"/>
          <w:szCs w:val="17"/>
          <w:color w:val="231F20"/>
          <w:spacing w:val="-16"/>
          <w:w w:val="100"/>
        </w:rPr>
        <w:t>T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aiwan</w:t>
      </w:r>
      <w:r>
        <w:rPr>
          <w:rFonts w:ascii="Arial" w:hAnsi="Arial" w:cs="Arial" w:eastAsia="Arial"/>
          <w:sz w:val="17"/>
          <w:szCs w:val="17"/>
          <w:color w:val="231F20"/>
          <w:spacing w:val="-1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(6)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94"/>
        </w:rPr>
        <w:t>Canada</w:t>
      </w:r>
      <w:r>
        <w:rPr>
          <w:rFonts w:ascii="Arial" w:hAnsi="Arial" w:cs="Arial" w:eastAsia="Arial"/>
          <w:sz w:val="17"/>
          <w:szCs w:val="17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(3)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Australia</w:t>
      </w:r>
      <w:r>
        <w:rPr>
          <w:rFonts w:ascii="Arial" w:hAnsi="Arial" w:cs="Arial" w:eastAsia="Arial"/>
          <w:sz w:val="17"/>
          <w:szCs w:val="17"/>
          <w:color w:val="231F20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(2)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154" w:lineRule="exact"/>
        <w:ind w:right="-20"/>
        <w:jc w:val="righ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1"/>
        </w:rPr>
        <w:t>US</w:t>
      </w:r>
      <w:r>
        <w:rPr>
          <w:rFonts w:ascii="Arial" w:hAnsi="Arial" w:cs="Arial" w:eastAsia="Arial"/>
          <w:sz w:val="17"/>
          <w:szCs w:val="17"/>
          <w:color w:val="231F20"/>
          <w:spacing w:val="1"/>
          <w:w w:val="100"/>
          <w:position w:val="1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9"/>
          <w:position w:val="1"/>
        </w:rPr>
        <w:t>(109)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57" w:lineRule="auto"/>
        <w:ind w:right="2022"/>
        <w:jc w:val="left"/>
        <w:rPr>
          <w:rFonts w:ascii="Arial" w:hAnsi="Arial" w:cs="Arial" w:eastAsia="Arial"/>
          <w:sz w:val="17"/>
          <w:szCs w:val="17"/>
        </w:rPr>
      </w:pPr>
      <w:rPr/>
      <w:r>
        <w:rPr/>
        <w:br w:type="column"/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Mexico</w:t>
      </w:r>
      <w:r>
        <w:rPr>
          <w:rFonts w:ascii="Arial" w:hAnsi="Arial" w:cs="Arial" w:eastAsia="Arial"/>
          <w:sz w:val="17"/>
          <w:szCs w:val="17"/>
          <w:color w:val="231F20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9"/>
        </w:rPr>
        <w:t>(2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2"/>
        </w:rPr>
        <w:t>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95"/>
        </w:rPr>
        <w:t>Norway</w:t>
      </w:r>
      <w:r>
        <w:rPr>
          <w:rFonts w:ascii="Arial" w:hAnsi="Arial" w:cs="Arial" w:eastAsia="Arial"/>
          <w:sz w:val="17"/>
          <w:szCs w:val="17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(2)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Belgium</w:t>
      </w:r>
      <w:r>
        <w:rPr>
          <w:rFonts w:ascii="Arial" w:hAnsi="Arial" w:cs="Arial" w:eastAsia="Arial"/>
          <w:sz w:val="17"/>
          <w:szCs w:val="17"/>
          <w:color w:val="231F20"/>
          <w:spacing w:val="18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(1)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Denmark</w:t>
      </w:r>
      <w:r>
        <w:rPr>
          <w:rFonts w:ascii="Arial" w:hAnsi="Arial" w:cs="Arial" w:eastAsia="Arial"/>
          <w:sz w:val="17"/>
          <w:szCs w:val="17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(1)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Indonesia</w:t>
      </w:r>
      <w:r>
        <w:rPr>
          <w:rFonts w:ascii="Arial" w:hAnsi="Arial" w:cs="Arial" w:eastAsia="Arial"/>
          <w:sz w:val="17"/>
          <w:szCs w:val="17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9"/>
        </w:rPr>
        <w:t>(1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2"/>
        </w:rPr>
        <w:t>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India</w:t>
      </w:r>
      <w:r>
        <w:rPr>
          <w:rFonts w:ascii="Arial" w:hAnsi="Arial" w:cs="Arial" w:eastAsia="Arial"/>
          <w:sz w:val="17"/>
          <w:szCs w:val="17"/>
          <w:color w:val="231F20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(1)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7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Singapore</w:t>
      </w:r>
      <w:r>
        <w:rPr>
          <w:rFonts w:ascii="Arial" w:hAnsi="Arial" w:cs="Arial" w:eastAsia="Arial"/>
          <w:sz w:val="17"/>
          <w:szCs w:val="17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9"/>
        </w:rPr>
        <w:t>(1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2"/>
        </w:rPr>
        <w:t>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4270" w:space="2925"/>
            <w:col w:w="310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2" w:after="0" w:line="192" w:lineRule="exact"/>
        <w:ind w:left="4964" w:right="4324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-1"/>
        </w:rPr>
        <w:t>China</w:t>
      </w:r>
      <w:r>
        <w:rPr>
          <w:rFonts w:ascii="Arial" w:hAnsi="Arial" w:cs="Arial" w:eastAsia="Arial"/>
          <w:sz w:val="17"/>
          <w:szCs w:val="17"/>
          <w:color w:val="231F20"/>
          <w:spacing w:val="-3"/>
          <w:w w:val="100"/>
          <w:position w:val="-1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9"/>
          <w:position w:val="-1"/>
        </w:rPr>
        <w:t>(709)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6" w:after="0" w:line="237" w:lineRule="exact"/>
        <w:ind w:left="3186" w:right="-20"/>
        <w:jc w:val="left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231F20"/>
          <w:spacing w:val="0"/>
          <w:w w:val="92"/>
          <w:b/>
          <w:bCs/>
          <w:position w:val="-1"/>
        </w:rPr>
        <w:t>Distribution</w:t>
      </w:r>
      <w:r>
        <w:rPr>
          <w:rFonts w:ascii="Arial" w:hAnsi="Arial" w:cs="Arial" w:eastAsia="Arial"/>
          <w:sz w:val="21"/>
          <w:szCs w:val="21"/>
          <w:color w:val="231F20"/>
          <w:spacing w:val="12"/>
          <w:w w:val="92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100"/>
          <w:b/>
          <w:bCs/>
          <w:position w:val="-1"/>
        </w:rPr>
        <w:t>of</w:t>
      </w:r>
      <w:r>
        <w:rPr>
          <w:rFonts w:ascii="Arial" w:hAnsi="Arial" w:cs="Arial" w:eastAsia="Arial"/>
          <w:sz w:val="21"/>
          <w:szCs w:val="21"/>
          <w:color w:val="231F20"/>
          <w:spacing w:val="-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89"/>
          <w:b/>
          <w:bCs/>
          <w:position w:val="-1"/>
        </w:rPr>
        <w:t>confirmed</w:t>
      </w:r>
      <w:r>
        <w:rPr>
          <w:rFonts w:ascii="Arial" w:hAnsi="Arial" w:cs="Arial" w:eastAsia="Arial"/>
          <w:sz w:val="21"/>
          <w:szCs w:val="21"/>
          <w:color w:val="231F20"/>
          <w:spacing w:val="34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89"/>
          <w:b/>
          <w:bCs/>
          <w:position w:val="-1"/>
        </w:rPr>
        <w:t>APT1</w:t>
      </w:r>
      <w:r>
        <w:rPr>
          <w:rFonts w:ascii="Arial" w:hAnsi="Arial" w:cs="Arial" w:eastAsia="Arial"/>
          <w:sz w:val="21"/>
          <w:szCs w:val="21"/>
          <w:color w:val="231F20"/>
          <w:spacing w:val="40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89"/>
          <w:b/>
          <w:bCs/>
          <w:position w:val="-1"/>
        </w:rPr>
        <w:t>servers</w:t>
      </w:r>
      <w:r>
        <w:rPr>
          <w:rFonts w:ascii="Arial" w:hAnsi="Arial" w:cs="Arial" w:eastAsia="Arial"/>
          <w:sz w:val="21"/>
          <w:szCs w:val="21"/>
          <w:color w:val="231F20"/>
          <w:spacing w:val="-16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100"/>
          <w:b/>
          <w:bCs/>
          <w:position w:val="-1"/>
        </w:rPr>
        <w:t>in</w:t>
      </w:r>
      <w:r>
        <w:rPr>
          <w:rFonts w:ascii="Arial" w:hAnsi="Arial" w:cs="Arial" w:eastAsia="Arial"/>
          <w:sz w:val="21"/>
          <w:szCs w:val="21"/>
          <w:color w:val="231F20"/>
          <w:spacing w:val="-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1"/>
          <w:szCs w:val="21"/>
          <w:color w:val="231F20"/>
          <w:spacing w:val="0"/>
          <w:w w:val="100"/>
          <w:b/>
          <w:bCs/>
          <w:position w:val="-1"/>
        </w:rPr>
        <w:t>China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  <w:position w:val="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2" w:after="0" w:line="162" w:lineRule="exact"/>
        <w:ind w:left="1856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  <w:position w:val="-3"/>
        </w:rPr>
        <w:t>139.226.0.0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  <w:position w:val="-3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-3"/>
        </w:rPr>
        <w:t>-</w:t>
      </w:r>
      <w:r>
        <w:rPr>
          <w:rFonts w:ascii="Arial" w:hAnsi="Arial" w:cs="Arial" w:eastAsia="Arial"/>
          <w:sz w:val="17"/>
          <w:szCs w:val="17"/>
          <w:color w:val="231F20"/>
          <w:spacing w:val="7"/>
          <w:w w:val="100"/>
          <w:position w:val="-3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  <w:position w:val="-3"/>
        </w:rPr>
        <w:t>139.227.255.255: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  <w:position w:val="-3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  <w:position w:val="-3"/>
        </w:rPr>
        <w:t>19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40" w:lineRule="exact"/>
        <w:ind w:left="1856" w:right="-20"/>
        <w:jc w:val="left"/>
        <w:tabs>
          <w:tab w:pos="5680" w:val="left"/>
        </w:tabs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-1"/>
        </w:rPr>
        <w:t>(Shanghai)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Other:</w:t>
      </w:r>
      <w:r>
        <w:rPr>
          <w:rFonts w:ascii="Arial" w:hAnsi="Arial" w:cs="Arial" w:eastAsia="Arial"/>
          <w:sz w:val="17"/>
          <w:szCs w:val="17"/>
          <w:color w:val="231F20"/>
          <w:spacing w:val="1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11</w:t>
      </w:r>
      <w:r>
        <w:rPr>
          <w:rFonts w:ascii="Arial" w:hAnsi="Arial" w:cs="Arial" w:eastAsia="Arial"/>
          <w:sz w:val="17"/>
          <w:szCs w:val="17"/>
          <w:color w:val="231F20"/>
          <w:spacing w:val="29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(including</w:t>
      </w:r>
      <w:r>
        <w:rPr>
          <w:rFonts w:ascii="Arial" w:hAnsi="Arial" w:cs="Arial" w:eastAsia="Arial"/>
          <w:sz w:val="17"/>
          <w:szCs w:val="17"/>
          <w:color w:val="231F20"/>
          <w:spacing w:val="42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7</w:t>
      </w:r>
      <w:r>
        <w:rPr>
          <w:rFonts w:ascii="Arial" w:hAnsi="Arial" w:cs="Arial" w:eastAsia="Arial"/>
          <w:sz w:val="17"/>
          <w:szCs w:val="17"/>
          <w:color w:val="231F20"/>
          <w:spacing w:val="17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in</w:t>
      </w:r>
      <w:r>
        <w:rPr>
          <w:rFonts w:ascii="Arial" w:hAnsi="Arial" w:cs="Arial" w:eastAsia="Arial"/>
          <w:sz w:val="17"/>
          <w:szCs w:val="17"/>
          <w:color w:val="231F20"/>
          <w:spacing w:val="19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Hong</w:t>
      </w:r>
      <w:r>
        <w:rPr>
          <w:rFonts w:ascii="Arial" w:hAnsi="Arial" w:cs="Arial" w:eastAsia="Arial"/>
          <w:sz w:val="17"/>
          <w:szCs w:val="17"/>
          <w:color w:val="231F20"/>
          <w:spacing w:val="-6"/>
          <w:w w:val="100"/>
          <w:position w:val="8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  <w:position w:val="8"/>
        </w:rPr>
        <w:t>Kong)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42" w:after="0" w:line="257" w:lineRule="auto"/>
        <w:ind w:left="1361" w:right="6166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112.64.0.0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-</w:t>
      </w:r>
      <w:r>
        <w:rPr>
          <w:rFonts w:ascii="Arial" w:hAnsi="Arial" w:cs="Arial" w:eastAsia="Arial"/>
          <w:sz w:val="17"/>
          <w:szCs w:val="17"/>
          <w:color w:val="231F20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112.65.255.255: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93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(Shanghai)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42" w:after="0" w:line="257" w:lineRule="auto"/>
        <w:ind w:left="1419" w:right="-49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58.246.0.0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-</w:t>
      </w:r>
      <w:r>
        <w:rPr>
          <w:rFonts w:ascii="Arial" w:hAnsi="Arial" w:cs="Arial" w:eastAsia="Arial"/>
          <w:sz w:val="17"/>
          <w:szCs w:val="17"/>
          <w:color w:val="231F20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58.247.255.255: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180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(Shanghai)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57" w:lineRule="auto"/>
        <w:ind w:right="1331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223.166.0.0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-</w:t>
      </w:r>
      <w:r>
        <w:rPr>
          <w:rFonts w:ascii="Arial" w:hAnsi="Arial" w:cs="Arial" w:eastAsia="Arial"/>
          <w:sz w:val="17"/>
          <w:szCs w:val="17"/>
          <w:color w:val="231F20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223.167.255.255: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406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12"/>
        </w:rPr>
        <w:t> </w:t>
      </w:r>
      <w:r>
        <w:rPr>
          <w:rFonts w:ascii="Arial" w:hAnsi="Arial" w:cs="Arial" w:eastAsia="Arial"/>
          <w:sz w:val="17"/>
          <w:szCs w:val="17"/>
          <w:color w:val="231F20"/>
          <w:spacing w:val="0"/>
          <w:w w:val="100"/>
        </w:rPr>
        <w:t>(Shanghai)</w:t>
      </w:r>
      <w:r>
        <w:rPr>
          <w:rFonts w:ascii="Arial" w:hAnsi="Arial" w:cs="Arial" w:eastAsia="Arial"/>
          <w:sz w:val="17"/>
          <w:szCs w:val="17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4250" w:space="1625"/>
            <w:col w:w="4425"/>
          </w:cols>
        </w:sectPr>
      </w:pPr>
      <w:rPr/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68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6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125;width:10080;height:2" coordorigin="1080,14125" coordsize="10080,2">
              <v:shape style="position:absolute;left:1080;top:14125;width:10080;height:2" coordorigin="1080,14125" coordsize="10080,0" path="m1080,14125l11160,14125e" filled="f" stroked="t" strokeweight=".25pt" strokecolor="#233443">
                <v:path arrowok="t"/>
              </v:shape>
            </v:group>
            <v:group style="position:absolute;left:6271;top:9618;width:1060;height:560" coordorigin="6271,9618" coordsize="1060,560">
              <v:shape style="position:absolute;left:6271;top:9618;width:1060;height:560" coordorigin="6271,9618" coordsize="1060,560" path="m7331,9618l6271,10177e" filled="f" stroked="t" strokeweight=".97pt" strokecolor="#231F20">
                <v:path arrowok="t"/>
              </v:shape>
            </v:group>
            <v:group style="position:absolute;left:5688;top:9499;width:461;height:810" coordorigin="5688,9499" coordsize="461,810">
              <v:shape style="position:absolute;left:5688;top:9499;width:461;height:810" coordorigin="5688,9499" coordsize="461,810" path="m5688,9499l6149,10309e" filled="f" stroked="t" strokeweight=".97pt" strokecolor="#231F20">
                <v:path arrowok="t"/>
              </v:shape>
            </v:group>
            <v:group style="position:absolute;left:6173;top:4371;width:1910;height:434" coordorigin="6173,4371" coordsize="1910,434">
              <v:shape style="position:absolute;left:6173;top:4371;width:1910;height:434" coordorigin="6173,4371" coordsize="1910,434" path="m6173,4805l8084,4371e" filled="f" stroked="t" strokeweight=".97pt" strokecolor="#231F20">
                <v:path arrowok="t"/>
              </v:shape>
            </v:group>
            <v:group style="position:absolute;left:6361;top:4789;width:28;height:1623" coordorigin="6361,4789" coordsize="28,1623">
              <v:shape style="position:absolute;left:6361;top:4789;width:28;height:1623" coordorigin="6361,4789" coordsize="28,1623" path="m6389,4789l6385,4789,6361,4789,6389,6411,6389,4789e" filled="t" fillcolor="#EF4136" stroked="f">
                <v:path arrowok="t"/>
                <v:fill/>
              </v:shape>
            </v:group>
            <v:group style="position:absolute;left:6361;top:4789;width:28;height:1623" coordorigin="6361,4789" coordsize="28,1623">
              <v:shape style="position:absolute;left:6361;top:4789;width:28;height:1623" coordorigin="6361,4789" coordsize="28,1623" path="m6389,6411l6361,4789,6364,4789,6385,4789,6389,4789,6389,6411xe" filled="f" stroked="t" strokeweight=".485pt" strokecolor="#231F20">
                <v:path arrowok="t"/>
              </v:shape>
            </v:group>
            <v:group style="position:absolute;left:6357;top:4789;width:32;height:1622" coordorigin="6357,4789" coordsize="32,1622">
              <v:shape style="position:absolute;left:6357;top:4789;width:32;height:1622" coordorigin="6357,4789" coordsize="32,1622" path="m6389,6411l6361,4789,6364,4789,6357,4789,6361,4789,6389,6411xe" filled="f" stroked="t" strokeweight=".485pt" strokecolor="#231F20">
                <v:path arrowok="t"/>
              </v:shape>
            </v:group>
            <v:group style="position:absolute;left:6332;top:4789;width:57;height:1622" coordorigin="6332,4789" coordsize="57,1622">
              <v:shape style="position:absolute;left:6332;top:4789;width:57;height:1622" coordorigin="6332,4789" coordsize="57,1622" path="m6361,4789l6357,4789,6332,4790,6389,6411,6361,4789e" filled="t" fillcolor="#00A650" stroked="f">
                <v:path arrowok="t"/>
                <v:fill/>
              </v:shape>
            </v:group>
            <v:group style="position:absolute;left:6332;top:4789;width:57;height:1622" coordorigin="6332,4789" coordsize="57,1622">
              <v:shape style="position:absolute;left:6332;top:4789;width:57;height:1622" coordorigin="6332,4789" coordsize="57,1622" path="m6389,6411l6332,4790,6336,4790,6357,4789,6361,4789,6389,6411xe" filled="f" stroked="t" strokeweight=".485pt" strokecolor="#231F20">
                <v:path arrowok="t"/>
              </v:shape>
            </v:group>
            <v:group style="position:absolute;left:6329;top:4790;width:60;height:1622" coordorigin="6329,4790" coordsize="60,1622">
              <v:shape style="position:absolute;left:6329;top:4790;width:60;height:1622" coordorigin="6329,4790" coordsize="60,1622" path="m6389,6411l6332,4790,6336,4790,6329,4790,6332,4790,6389,6411xe" filled="f" stroked="t" strokeweight=".485pt" strokecolor="#231F20">
                <v:path arrowok="t"/>
              </v:shape>
            </v:group>
            <v:group style="position:absolute;left:6304;top:4790;width:85;height:1622" coordorigin="6304,4790" coordsize="85,1622">
              <v:shape style="position:absolute;left:6304;top:4790;width:85;height:1622" coordorigin="6304,4790" coordsize="85,1622" path="m6332,4790l6329,4790,6304,4791,6389,6411,6332,4790e" filled="t" fillcolor="#231F20" stroked="f">
                <v:path arrowok="t"/>
                <v:fill/>
              </v:shape>
            </v:group>
            <v:group style="position:absolute;left:6304;top:4790;width:85;height:1622" coordorigin="6304,4790" coordsize="85,1622">
              <v:shape style="position:absolute;left:6304;top:4790;width:85;height:1622" coordorigin="6304,4790" coordsize="85,1622" path="m6389,6411l6304,4791,6308,4791,6329,4790,6332,4790,6389,6411xe" filled="f" stroked="t" strokeweight=".485pt" strokecolor="#231F20">
                <v:path arrowok="t"/>
              </v:shape>
            </v:group>
            <v:group style="position:absolute;left:6296;top:4791;width:8;height:2" coordorigin="6296,4791" coordsize="8,2">
              <v:shape style="position:absolute;left:6296;top:4791;width:8;height:2" coordorigin="6296,4791" coordsize="8,0" path="m6304,4791l6296,4792,6304,4791e" filled="t" fillcolor="#7B7D80" stroked="f">
                <v:path arrowok="t"/>
                <v:fill/>
              </v:shape>
            </v:group>
            <v:group style="position:absolute;left:6296;top:4791;width:93;height:1621" coordorigin="6296,4791" coordsize="93,1621">
              <v:shape style="position:absolute;left:6296;top:4791;width:93;height:1621" coordorigin="6296,4791" coordsize="93,1621" path="m6389,6411l6304,4791,6312,4791,6296,4792,6304,4791,6389,6411xe" filled="f" stroked="t" strokeweight=".485pt" strokecolor="#231F20">
                <v:path arrowok="t"/>
              </v:shape>
            </v:group>
            <v:group style="position:absolute;left:6276;top:4791;width:113;height:1620" coordorigin="6276,4791" coordsize="113,1620">
              <v:shape style="position:absolute;left:6276;top:4791;width:113;height:1620" coordorigin="6276,4791" coordsize="113,1620" path="m6304,4791l6296,4792,6276,4793,6389,6411,6304,4791e" filled="t" fillcolor="#F9ED32" stroked="f">
                <v:path arrowok="t"/>
                <v:fill/>
              </v:shape>
            </v:group>
            <v:group style="position:absolute;left:6276;top:4791;width:113;height:1620" coordorigin="6276,4791" coordsize="113,1620">
              <v:shape style="position:absolute;left:6276;top:4791;width:113;height:1620" coordorigin="6276,4791" coordsize="113,1620" path="m6389,6411l6276,4793,6284,4792,6296,4792,6304,4791,6389,6411xe" filled="f" stroked="t" strokeweight=".485pt" strokecolor="#231F20">
                <v:path arrowok="t"/>
              </v:shape>
            </v:group>
            <v:group style="position:absolute;left:6248;top:4793;width:141;height:1619" coordorigin="6248,4793" coordsize="141,1619">
              <v:shape style="position:absolute;left:6248;top:4793;width:141;height:1619" coordorigin="6248,4793" coordsize="141,1619" path="m6276,4793l6248,4795,6389,6411,6276,4793e" filled="t" fillcolor="#EC008C" stroked="f">
                <v:path arrowok="t"/>
                <v:fill/>
              </v:shape>
            </v:group>
            <v:group style="position:absolute;left:6248;top:4793;width:141;height:1619" coordorigin="6248,4793" coordsize="141,1619">
              <v:shape style="position:absolute;left:6248;top:4793;width:141;height:1619" coordorigin="6248,4793" coordsize="141,1619" path="m6389,6411l6248,4795,6256,4794,6268,4793,6276,4793,6389,6411xe" filled="f" stroked="t" strokeweight=".485pt" strokecolor="#231F20">
                <v:path arrowok="t"/>
              </v:shape>
            </v:group>
            <v:group style="position:absolute;left:6219;top:4795;width:170;height:1616" coordorigin="6219,4795" coordsize="170,1616">
              <v:shape style="position:absolute;left:6219;top:4795;width:170;height:1616" coordorigin="6219,4795" coordsize="170,1616" path="m6248,4795l6232,4797,6219,4798,6389,6411,6248,4795e" filled="t" fillcolor="#ACAEB1" stroked="f">
                <v:path arrowok="t"/>
                <v:fill/>
              </v:shape>
            </v:group>
            <v:group style="position:absolute;left:6219;top:4795;width:170;height:1616" coordorigin="6219,4795" coordsize="170,1616">
              <v:shape style="position:absolute;left:6219;top:4795;width:170;height:1616" coordorigin="6219,4795" coordsize="170,1616" path="m6389,6411l6219,4798,6232,4797,6235,4796,6248,4795,6389,6411xe" filled="f" stroked="t" strokeweight=".485pt" strokecolor="#231F20">
                <v:path arrowok="t"/>
              </v:shape>
            </v:group>
            <v:group style="position:absolute;left:6135;top:4798;width:254;height:1613" coordorigin="6135,4798" coordsize="254,1613">
              <v:shape style="position:absolute;left:6135;top:4798;width:254;height:1613" coordorigin="6135,4798" coordsize="254,1613" path="m6215,4798l6195,4801,6175,4803,6154,4806,6135,4809,6389,6411,6215,4798e" filled="t" fillcolor="#2E3092" stroked="f">
                <v:path arrowok="t"/>
                <v:fill/>
              </v:shape>
            </v:group>
            <v:group style="position:absolute;left:6135;top:4798;width:254;height:1613" coordorigin="6135,4798" coordsize="254,1613">
              <v:shape style="position:absolute;left:6135;top:4798;width:254;height:1613" coordorigin="6135,4798" coordsize="254,1613" path="m6389,6411l6135,4809,6154,4806,6175,4803,6195,4801,6215,4798,6389,6411xe" filled="f" stroked="t" strokeweight=".485pt" strokecolor="#231F20">
                <v:path arrowok="t"/>
              </v:shape>
            </v:group>
            <v:group style="position:absolute;left:5996;top:4809;width:393;height:1602" coordorigin="5996,4809" coordsize="393,1602">
              <v:shape style="position:absolute;left:5996;top:4809;width:393;height:1602" coordorigin="5996,4809" coordsize="393,1602" path="m6134,4809l6055,4824,5996,4837,6389,6411,6134,4809e" filled="t" fillcolor="#F7941D" stroked="f">
                <v:path arrowok="t"/>
                <v:fill/>
              </v:shape>
            </v:group>
            <v:group style="position:absolute;left:5996;top:4809;width:393;height:1602" coordorigin="5996,4809" coordsize="393,1602">
              <v:shape style="position:absolute;left:5996;top:4809;width:393;height:1602" coordorigin="5996,4809" coordsize="393,1602" path="m6389,6411l5996,4837,6016,4833,6035,4828,6095,4816,6134,4809,6389,6411xe" filled="f" stroked="t" strokeweight=".485pt" strokecolor="#231F20">
                <v:path arrowok="t"/>
              </v:shape>
            </v:group>
            <v:group style="position:absolute;left:4984;top:4837;width:1405;height:1574" coordorigin="4984,4837" coordsize="1405,1574">
              <v:shape style="position:absolute;left:4984;top:4837;width:1405;height:1574" coordorigin="4984,4837" coordsize="1405,1574" path="m5996,4837l5930,4855,5866,4875,5803,4897,5742,4921,5682,4947,5624,4976,5568,5006,5514,5039,5461,5074,5409,5111,5359,5150,5311,5192,5265,5235,5220,5281,5176,5329,5135,5379,5095,5431,5056,5485,5019,5542,4984,5600,6389,6411,5996,4837e" filled="t" fillcolor="#FEBE10" stroked="f">
                <v:path arrowok="t"/>
                <v:fill/>
              </v:shape>
            </v:group>
            <v:group style="position:absolute;left:4984;top:4837;width:1405;height:1574" coordorigin="4984,4837" coordsize="1405,1574">
              <v:shape style="position:absolute;left:4984;top:4837;width:1405;height:1574" coordorigin="4984,4837" coordsize="1405,1574" path="m6389,6411l4984,5600,5019,5542,5056,5485,5095,5431,5135,5379,5176,5329,5220,5281,5265,5235,5311,5192,5359,5150,5409,5111,5461,5074,5514,5039,5568,5006,5624,4976,5682,4947,5742,4921,5803,4897,5866,4875,5930,4855,5996,4837,6389,6411xe" filled="f" stroked="t" strokeweight=".485pt" strokecolor="#231F20">
                <v:path arrowok="t"/>
              </v:shape>
            </v:group>
            <v:group style="position:absolute;left:4766;top:4789;width:3245;height:3245" coordorigin="4766,4789" coordsize="3245,3245">
              <v:shape style="position:absolute;left:4766;top:4789;width:3245;height:3245" coordorigin="4766,4789" coordsize="3245,3245" path="m4984,5600l4941,5679,4903,5757,4870,5834,4842,5912,4818,5991,4799,6070,4785,6152,4774,6235,4768,6322,4766,6411,4772,6545,4788,6675,4814,6801,4849,6924,4894,7043,4948,7157,5010,7266,5080,7370,5157,7467,5242,7559,5333,7643,5431,7721,5534,7791,5643,7853,5757,7907,5876,7951,5999,7987,6126,8013,6256,8029,6389,8034,6522,8029,6652,8013,6779,7987,6902,7951,7021,7907,7135,7853,7244,7791,7347,7721,7445,7643,7536,7559,7621,7467,7698,7370,7768,7266,7830,7157,7884,7043,7929,6924,7964,6801,7990,6675,8006,6545,8012,6411,6389,6411,4984,5600e" filled="t" fillcolor="#830A2C" stroked="f">
                <v:path arrowok="t"/>
                <v:fill/>
              </v:shape>
              <v:shape style="position:absolute;left:4766;top:4789;width:3245;height:3245" coordorigin="4766,4789" coordsize="3245,3245" path="m6389,4789l6389,6411,8012,6411,8006,6278,7990,6148,7964,6022,7929,5899,7884,5780,7830,5666,7768,5557,7698,5453,7621,5356,7536,5264,7445,5180,7347,5102,7244,5032,7135,4970,7021,4916,6902,4872,6779,4836,6652,4810,6522,4794,6389,4789e" filled="t" fillcolor="#830A2C" stroked="f">
                <v:path arrowok="t"/>
                <v:fill/>
              </v:shape>
            </v:group>
            <v:group style="position:absolute;left:4766;top:4789;width:3245;height:3245" coordorigin="4766,4789" coordsize="3245,3245">
              <v:shape style="position:absolute;left:4766;top:4789;width:3245;height:3245" coordorigin="4766,4789" coordsize="3245,3245" path="m6389,6411l6389,4789,6522,4794,6652,4810,6779,4836,6902,4872,7021,4916,7135,4970,7244,5032,7347,5102,7445,5180,7536,5264,7621,5356,7698,5453,7768,5557,7830,5666,7884,5780,7929,5899,7964,6022,7990,6148,8006,6278,8012,6411,8006,6545,7990,6675,7964,6801,7929,6924,7884,7043,7830,7157,7768,7266,7698,7370,7621,7467,7536,7559,7445,7643,7347,7721,7244,7791,7135,7853,7021,7907,6902,7951,6779,7987,6652,8013,6522,8029,6389,8034,6256,8029,6126,8013,5999,7987,5876,7951,5757,7907,5643,7853,5534,7791,5431,7721,5333,7643,5242,7559,5157,7467,5080,7370,5010,7266,4948,7157,4894,7043,4849,6924,4814,6801,4788,6675,4772,6545,4766,6411,4767,6366,4771,6278,4779,6193,4791,6111,4808,6030,4829,5951,4855,5873,4886,5795,4921,5718,4962,5640,6389,6411xe" filled="f" stroked="t" strokeweight=".485pt" strokecolor="#231F20">
                <v:path arrowok="t"/>
              </v:shape>
            </v:group>
            <v:group style="position:absolute;left:5973;top:4497;width:2;height:328" coordorigin="5973,4497" coordsize="2,328">
              <v:shape style="position:absolute;left:5973;top:4497;width:2;height:328" coordorigin="5973,4497" coordsize="0,328" path="m5973,4497l5973,4825e" filled="f" stroked="t" strokeweight="7.641pt" strokecolor="#231F20">
                <v:path arrowok="t"/>
              </v:shape>
            </v:group>
            <v:group style="position:absolute;left:6235;top:10136;width:168;height:1649" coordorigin="6235,10136" coordsize="168,1649">
              <v:shape style="position:absolute;left:6235;top:10136;width:168;height:1649" coordorigin="6235,10136" coordsize="168,1649" path="m6395,10136l6335,10137,6275,10141,6235,10145,6403,11785,6395,10136e" filled="t" fillcolor="#7AC7EA" stroked="f">
                <v:path arrowok="t"/>
                <v:fill/>
              </v:shape>
            </v:group>
            <v:group style="position:absolute;left:6235;top:10136;width:168;height:1649" coordorigin="6235,10136" coordsize="168,1649">
              <v:shape style="position:absolute;left:6235;top:10136;width:168;height:1649" coordorigin="6235,10136" coordsize="168,1649" path="m6403,11785l6235,10145,6255,10143,6275,10141,6335,10137,6395,10136,6403,11785xe" filled="f" stroked="t" strokeweight=".485pt" strokecolor="#231F20">
                <v:path arrowok="t"/>
              </v:shape>
            </v:group>
            <v:group style="position:absolute;left:5960;top:10145;width:443;height:1640" coordorigin="5960,10145" coordsize="443,1640">
              <v:shape style="position:absolute;left:5960;top:10145;width:443;height:1640" coordorigin="5960,10145" coordsize="443,1640" path="m6235,10145l6175,10152,6096,10166,6018,10184,5960,10200,6403,11785,6235,10145e" filled="t" fillcolor="#9ACF8B" stroked="f">
                <v:path arrowok="t"/>
                <v:fill/>
              </v:shape>
            </v:group>
            <v:group style="position:absolute;left:5960;top:10145;width:443;height:1640" coordorigin="5960,10145" coordsize="443,1640">
              <v:shape style="position:absolute;left:5960;top:10145;width:443;height:1640" coordorigin="5960,10145" coordsize="443,1640" path="m6403,11785l5960,10200,5980,10194,5999,10189,6057,10174,6135,10159,6215,10147,6235,10145,6403,11785xe" filled="f" stroked="t" strokeweight=".485pt" strokecolor="#231F20">
                <v:path arrowok="t"/>
              </v:shape>
            </v:group>
            <v:group style="position:absolute;left:4971;top:10200;width:1433;height:1585" coordorigin="4971,10200" coordsize="1433,1585">
              <v:shape style="position:absolute;left:4971;top:10200;width:1433;height:1585" coordorigin="4971,10200" coordsize="1433,1585" path="m5960,10200l5894,10220,5829,10244,5767,10269,5706,10296,5646,10326,5589,10358,5533,10392,5479,10428,5427,10467,5377,10508,5328,10551,5281,10596,5236,10643,5193,10693,5151,10744,5112,10798,5074,10855,5037,10913,5003,10973,4971,11036,6403,11785,5960,10200e" filled="t" fillcolor="#FEBE10" stroked="f">
                <v:path arrowok="t"/>
                <v:fill/>
              </v:shape>
            </v:group>
            <v:group style="position:absolute;left:4971;top:10200;width:1433;height:1585" coordorigin="4971,10200" coordsize="1433,1585">
              <v:shape style="position:absolute;left:4971;top:10200;width:1433;height:1585" coordorigin="4971,10200" coordsize="1433,1585" path="m6403,11785l4971,11036,5003,10973,5037,10913,5074,10855,5112,10798,5151,10744,5193,10693,5236,10643,5281,10596,5328,10551,5377,10508,5427,10467,5479,10428,5533,10392,5589,10358,5646,10326,5706,10296,5767,10269,5829,10244,5894,10220,5960,10200,6403,11785xe" filled="f" stroked="t" strokeweight=".485pt" strokecolor="#231F20">
                <v:path arrowok="t"/>
              </v:shape>
            </v:group>
            <v:group style="position:absolute;left:4795;top:11036;width:1608;height:2231" coordorigin="4795,11036" coordsize="1608,2231">
              <v:shape style="position:absolute;left:4795;top:11036;width:1608;height:2231" coordorigin="4795,11036" coordsize="1608,2231" path="m4971,11036l4905,11186,4863,11312,4831,11439,4809,11567,4797,11695,4795,11824,4803,11951,4821,12076,4847,12200,4883,12321,4927,12439,4981,12554,5043,12664,5113,12769,5191,12869,5277,12963,5372,13050,5473,13130,5582,13202,5698,13267,6403,11785,4971,11036e" filled="t" fillcolor="#76848F" stroked="f">
                <v:path arrowok="t"/>
                <v:fill/>
              </v:shape>
            </v:group>
            <v:group style="position:absolute;left:4795;top:11036;width:1608;height:2231" coordorigin="4795,11036" coordsize="1608,2231">
              <v:shape style="position:absolute;left:4795;top:11036;width:1608;height:2231" coordorigin="4795,11036" coordsize="1608,2231" path="m6403,11785l5698,13267,5582,13202,5473,13130,5372,13050,5277,12963,5191,12869,5113,12769,5043,12664,4981,12554,4927,12439,4883,12321,4847,12200,4821,12076,4803,11951,4795,11824,4797,11695,4809,11567,4831,11439,4863,11312,4905,11186,4958,11062,4971,11036,6403,11785xe" filled="f" stroked="t" strokeweight=".485pt" strokecolor="#231F20">
                <v:path arrowok="t"/>
              </v:shape>
            </v:group>
            <v:group style="position:absolute;left:5698;top:10136;width:2313;height:3298" coordorigin="5698,10136" coordsize="2313,3298">
              <v:shape style="position:absolute;left:5698;top:10136;width:2313;height:3298" coordorigin="5698,10136" coordsize="2313,3298" path="m6403,10136l6403,11785,5698,13267,5733,13283,5802,13314,5870,13342,5938,13365,6007,13385,6076,13401,6146,13414,6217,13424,6290,13430,6365,13433,6403,13434,6535,13428,6664,13412,6790,13386,6912,13349,7029,13304,7142,13249,7250,13186,7353,13115,7450,13037,7541,12951,7624,12858,7701,12758,7771,12653,7832,12542,7885,12426,7930,12306,7965,12181,7991,12052,8006,11920,8012,11785,8006,11649,7991,11517,7965,11388,7930,11263,7885,11143,7832,11027,7771,10916,7701,10811,7624,10712,7541,10619,7450,10533,7353,10454,7250,10383,7142,10320,7029,10265,6912,10220,6790,10184,6664,10157,6535,10141,6403,10136e" filled="t" fillcolor="#830A2C" stroked="f">
                <v:path arrowok="t"/>
                <v:fill/>
              </v:shape>
            </v:group>
            <v:group style="position:absolute;left:5698;top:10136;width:2313;height:3298" coordorigin="5698,10136" coordsize="2313,3298">
              <v:shape style="position:absolute;left:5698;top:10136;width:2313;height:3298" coordorigin="5698,10136" coordsize="2313,3298" path="m6403,11785l6403,10136,6535,10141,6664,10157,6790,10184,6912,10220,7029,10265,7142,10320,7250,10383,7353,10454,7450,10533,7541,10619,7624,10712,7701,10811,7771,10916,7832,11027,7885,11143,7930,11263,7965,11388,7991,11517,8006,11649,8012,11785,8006,11920,7991,12052,7965,12181,7930,12306,7885,12426,7832,12542,7771,12653,7701,12758,7624,12858,7541,12951,7450,13037,7353,13115,7250,13186,7142,13249,7029,13304,6912,13349,6790,13386,6664,13412,6535,13428,6403,13434,6365,13433,6290,13430,6217,13424,6146,13414,6076,13401,6007,13385,5938,13365,5870,13342,5802,13314,5733,13283,5698,13267,6403,11785xe" filled="f" stroked="t" strokeweight=".485pt" strokecolor="#231F2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23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he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global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distribution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confirmed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servers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Domain</w:t>
      </w:r>
      <w:r>
        <w:rPr>
          <w:rFonts w:ascii="Arial" w:hAnsi="Arial" w:cs="Arial" w:eastAsia="Arial"/>
          <w:sz w:val="26"/>
          <w:szCs w:val="26"/>
          <w:color w:val="830A2C"/>
          <w:spacing w:val="-2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Names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3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(DNS)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book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Internet.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program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contacts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cell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longer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remember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numbers,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allows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remember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“google.com”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instead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“google.com”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browse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DNS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translation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occurs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communicate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Google.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translated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referred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Fully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Qualified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(FQDNs).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200"/>
          <w:pgSz w:w="12240" w:h="15840"/>
        </w:sectPr>
      </w:pPr>
      <w:rPr/>
    </w:p>
    <w:p>
      <w:pPr>
        <w:spacing w:before="30" w:after="0" w:line="267" w:lineRule="exact"/>
        <w:ind w:left="3223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FFFFFF"/>
          <w:spacing w:val="0"/>
          <w:w w:val="81"/>
          <w:b/>
          <w:bCs/>
          <w:position w:val="-1"/>
        </w:rPr>
        <w:t>DNS</w:t>
      </w:r>
      <w:r>
        <w:rPr>
          <w:rFonts w:ascii="Arial" w:hAnsi="Arial" w:cs="Arial" w:eastAsia="Arial"/>
          <w:sz w:val="24"/>
          <w:szCs w:val="24"/>
          <w:color w:val="FFFFFF"/>
          <w:spacing w:val="13"/>
          <w:w w:val="81"/>
          <w:b/>
          <w:bCs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76"/>
          <w:b/>
          <w:bCs/>
          <w:position w:val="-1"/>
        </w:rPr>
        <w:t>QUE</w:t>
      </w:r>
      <w:r>
        <w:rPr>
          <w:rFonts w:ascii="Arial" w:hAnsi="Arial" w:cs="Arial" w:eastAsia="Arial"/>
          <w:sz w:val="24"/>
          <w:szCs w:val="24"/>
          <w:color w:val="FFFFFF"/>
          <w:spacing w:val="-4"/>
          <w:w w:val="76"/>
          <w:b/>
          <w:bCs/>
          <w:position w:val="-1"/>
        </w:rPr>
        <w:t>R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83"/>
          <w:b/>
          <w:bCs/>
          <w:position w:val="-1"/>
        </w:rPr>
        <w:t>Y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232" w:lineRule="exact"/>
        <w:ind w:left="2878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FFFFFF"/>
          <w:spacing w:val="0"/>
          <w:w w:val="100"/>
        </w:rPr>
        <w:t>1001100100011010100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63" w:lineRule="exact"/>
        <w:ind w:left="3176" w:right="-76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FFFFFF"/>
          <w:spacing w:val="0"/>
          <w:w w:val="85"/>
          <w:b/>
          <w:bCs/>
        </w:rPr>
        <w:t>“Here</w:t>
      </w:r>
      <w:r>
        <w:rPr>
          <w:rFonts w:ascii="Arial" w:hAnsi="Arial" w:cs="Arial" w:eastAsia="Arial"/>
          <w:sz w:val="24"/>
          <w:szCs w:val="24"/>
          <w:color w:val="FFFFFF"/>
          <w:spacing w:val="-3"/>
          <w:w w:val="85"/>
          <w:b/>
          <w:bCs/>
        </w:rPr>
        <w:t>’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85"/>
          <w:b/>
          <w:bCs/>
        </w:rPr>
        <w:t>s</w:t>
      </w:r>
      <w:r>
        <w:rPr>
          <w:rFonts w:ascii="Arial" w:hAnsi="Arial" w:cs="Arial" w:eastAsia="Arial"/>
          <w:sz w:val="24"/>
          <w:szCs w:val="24"/>
          <w:color w:val="FFFFFF"/>
          <w:spacing w:val="9"/>
          <w:w w:val="85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85"/>
          <w:b/>
          <w:bCs/>
        </w:rPr>
        <w:t>the</w:t>
      </w:r>
      <w:r>
        <w:rPr>
          <w:rFonts w:ascii="Arial" w:hAnsi="Arial" w:cs="Arial" w:eastAsia="Arial"/>
          <w:sz w:val="24"/>
          <w:szCs w:val="24"/>
          <w:color w:val="FFFFFF"/>
          <w:spacing w:val="10"/>
          <w:w w:val="85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85"/>
          <w:b/>
          <w:bCs/>
        </w:rPr>
        <w:t>IP</w:t>
      </w:r>
      <w:r>
        <w:rPr>
          <w:rFonts w:ascii="Arial" w:hAnsi="Arial" w:cs="Arial" w:eastAsia="Arial"/>
          <w:sz w:val="24"/>
          <w:szCs w:val="24"/>
          <w:color w:val="FFFFFF"/>
          <w:spacing w:val="17"/>
          <w:w w:val="85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FFFFFF"/>
          <w:spacing w:val="0"/>
          <w:w w:val="85"/>
          <w:b/>
          <w:bCs/>
        </w:rPr>
        <w:t>address”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49" w:lineRule="exact"/>
        <w:ind w:left="301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11"/>
          <w:w w:val="79"/>
          <w:b/>
          <w:bCs/>
        </w:rPr>
        <w:t>0101010001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8" w:after="0" w:line="271" w:lineRule="exact"/>
        <w:ind w:left="2918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FFFFFF"/>
          <w:spacing w:val="0"/>
          <w:w w:val="100"/>
          <w:b/>
          <w:bCs/>
          <w:position w:val="-1"/>
        </w:rPr>
        <w:t>1001100100011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32" w:after="0" w:line="240" w:lineRule="auto"/>
        <w:ind w:left="368" w:right="2394"/>
        <w:jc w:val="center"/>
        <w:rPr>
          <w:rFonts w:ascii="Arial" w:hAnsi="Arial" w:cs="Arial" w:eastAsia="Arial"/>
          <w:sz w:val="22"/>
          <w:szCs w:val="22"/>
        </w:rPr>
      </w:pPr>
      <w:rPr/>
      <w:r>
        <w:rPr/>
        <w:br w:type="column"/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84"/>
          <w:b/>
          <w:bCs/>
        </w:rPr>
        <w:t>ug-co.hugesoft.org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59" w:right="2615"/>
        <w:jc w:val="center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FFFFFF"/>
          <w:spacing w:val="11"/>
          <w:w w:val="79"/>
          <w:b/>
          <w:bCs/>
        </w:rPr>
        <w:t>0101010001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8" w:after="0" w:line="271" w:lineRule="exact"/>
        <w:ind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FFFFFF"/>
          <w:spacing w:val="0"/>
          <w:w w:val="100"/>
          <w:b/>
          <w:bCs/>
          <w:position w:val="-1"/>
        </w:rPr>
        <w:t>1010010010100101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5492" w:space="254"/>
            <w:col w:w="4554"/>
          </w:cols>
        </w:sectPr>
      </w:pPr>
      <w:rPr/>
    </w:p>
    <w:p>
      <w:pPr>
        <w:spacing w:before="33" w:after="0" w:line="240" w:lineRule="auto"/>
        <w:ind w:left="3251" w:right="-20"/>
        <w:jc w:val="left"/>
        <w:tabs>
          <w:tab w:pos="6820" w:val="left"/>
        </w:tabs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6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9185;width:10080;height:2" coordorigin="1080,9185" coordsize="10080,2">
              <v:shape style="position:absolute;left:1080;top:9185;width:10080;height:2" coordorigin="1080,9185" coordsize="10080,0" path="m1080,9185l11160,9185e" filled="f" stroked="t" strokeweight=".25pt" strokecolor="#233443">
                <v:path arrowok="t"/>
              </v:shape>
            </v:group>
            <v:group style="position:absolute;left:5762;top:5107;width:3330;height:622" coordorigin="5762,5107" coordsize="3330,622">
              <v:shape style="position:absolute;left:5762;top:5107;width:3330;height:622" coordorigin="5762,5107" coordsize="3330,622" path="m6290,5264l6183,5264,5762,5270,5762,5286,5762,5326,5764,5396,5770,5468,5782,5529,8818,5576,8818,5729,9092,5423,8956,5266,8819,5266,6290,5264e" filled="t" fillcolor="#98CC89" stroked="f">
                <v:path arrowok="t"/>
                <v:fill/>
              </v:shape>
              <v:shape style="position:absolute;left:5762;top:5107;width:3330;height:622" coordorigin="5762,5107" coordsize="3330,622" path="m8818,5107l8819,5266,8956,5266,8818,5107e" filled="t" fillcolor="#98CC89" stroked="f">
                <v:path arrowok="t"/>
                <v:fill/>
              </v:shape>
            </v:group>
            <v:group style="position:absolute;left:6418;top:5761;width:2752;height:299" coordorigin="6418,5761" coordsize="2752,299">
              <v:shape style="position:absolute;left:6418;top:5761;width:2752;height:299" coordorigin="6418,5761" coordsize="2752,299" path="m9170,5761l6481,5771,6418,5773,6421,5796,6443,5868,6477,5938,6515,5997,6558,6047,9163,6060,9163,6027,9164,6012,9165,5950,9168,5877,9168,5860,9169,5841,9170,5820,9170,5803,9170,5782,9170,5761e" filled="t" fillcolor="#9ACF8B" stroked="f">
                <v:path arrowok="t"/>
                <v:fill/>
              </v:shape>
            </v:group>
            <v:group style="position:absolute;left:5526;top:6220;width:3580;height:622" coordorigin="5526,6220" coordsize="3580,622">
              <v:shape style="position:absolute;left:5526;top:6220;width:3580;height:622" coordorigin="5526,6220" coordsize="3580,622" path="m5526,6376l5526,6685,8825,6691,8819,6843,9106,6531,8965,6379,8827,6379,5526,6376e" filled="t" fillcolor="#6BCEF3" stroked="f">
                <v:path arrowok="t"/>
                <v:fill/>
              </v:shape>
              <v:shape style="position:absolute;left:5526;top:6220;width:3580;height:622" coordorigin="5526,6220" coordsize="3580,622" path="m8819,6220l8827,6379,8965,6379,8819,6220e" filled="t" fillcolor="#6BCEF3" stroked="f">
                <v:path arrowok="t"/>
                <v:fill/>
              </v:shape>
              <v:shape style="position:absolute;left:1217;top:3984;width:6042;height:3296" type="#_x0000_t75">
                <v:imagedata r:id="rId201" o:title=""/>
              </v:shape>
            </v:group>
            <v:group style="position:absolute;left:9111;top:3559;width:940;height:2557" coordorigin="9111,3559" coordsize="940,2557">
              <v:shape style="position:absolute;left:9111;top:3559;width:940;height:2557" coordorigin="9111,3559" coordsize="940,2557" path="m10017,3559l9122,3559,9111,3568,9112,6090,9124,6108,9146,6116,10019,6116,10025,6115,10042,6105,10051,6083,10050,3586,10038,3568,10017,3559e" filled="t" fillcolor="#76848F" stroked="f">
                <v:path arrowok="t"/>
                <v:fill/>
              </v:shape>
            </v:group>
            <v:group style="position:absolute;left:10061;top:3561;width:931;height:2557" coordorigin="10061,3561" coordsize="931,2557">
              <v:shape style="position:absolute;left:10061;top:3561;width:931;height:2557" coordorigin="10061,3561" coordsize="931,2557" path="m10061,3561l10061,6117,10965,5742,10983,5730,10991,5713,10992,5693,10991,5649,10991,5585,10990,5503,10988,5405,10987,5295,10985,5174,10981,4912,10973,4381,10965,3916,10965,3876,10964,3859,10961,3837,10949,3821,10929,3811,10061,3561e" filled="t" fillcolor="#76848F" stroked="f">
                <v:path arrowok="t"/>
                <v:fill/>
              </v:shape>
            </v:group>
            <v:group style="position:absolute;left:10061;top:3561;width:931;height:2557" coordorigin="10061,3561" coordsize="931,2557">
              <v:shape style="position:absolute;left:10061;top:3561;width:931;height:2557" coordorigin="10061,3561" coordsize="931,2557" path="m10061,6117l10186,6065,10299,6018,10400,5976,10490,5939,10570,5906,10640,5877,10700,5852,10797,5812,10865,5783,10925,5758,10983,5730,10992,5693,10991,5649,10991,5585,10990,5503,10988,5405,10987,5295,10985,5174,10983,5046,10981,4912,10979,4777,10977,4641,10975,4508,10973,4381,10971,4261,10969,4153,10967,4057,10966,3977,10965,3916,10965,3876,10964,3859,10961,3837,10904,3803,10809,3776,10717,3750,10612,3719,10499,3687,10386,3655,10332,3639,10232,3610,10149,3586,10090,3569,10061,3561,10061,3594,10061,6117xe" filled="f" stroked="t" strokeweight="1pt" strokecolor="#FFFFFF">
                <v:path arrowok="t"/>
              </v:shape>
            </v:group>
            <v:group style="position:absolute;left:9111;top:6245;width:1153;height:2634" coordorigin="9111,6245" coordsize="1153,2634">
              <v:shape style="position:absolute;left:9111;top:6245;width:1153;height:2634" coordorigin="9111,6245" coordsize="1153,2634" path="m10093,6245l9279,6245,9214,6259,9160,6296,9124,6350,9111,6414,9111,8710,9112,8733,9134,8796,9178,8844,9236,8873,9281,8879,10095,8879,10161,8865,10214,8829,10251,8774,10264,8710,10264,6414,10262,6391,10240,6329,10197,6280,10138,6251,10093,6245e" filled="t" fillcolor="#76848F" stroked="f">
                <v:path arrowok="t"/>
                <v:fill/>
              </v:shape>
            </v:group>
            <v:group style="position:absolute;left:9296;top:6457;width:796;height:100" coordorigin="9296,6457" coordsize="796,100">
              <v:shape style="position:absolute;left:9296;top:6457;width:796;height:100" coordorigin="9296,6457" coordsize="796,100" path="m10042,6457l9344,6457,9296,6519,9305,6538,9322,6552,9344,6557,10054,6555,10073,6546,10087,6529,10092,6507,10090,6495,10081,6475,10064,6462,10042,6457e" filled="t" fillcolor="#FFFFFF" stroked="f">
                <v:path arrowok="t"/>
                <v:fill/>
              </v:shape>
            </v:group>
            <v:group style="position:absolute;left:9296;top:6656;width:796;height:100" coordorigin="9296,6656" coordsize="796,100">
              <v:shape style="position:absolute;left:9296;top:6656;width:796;height:100" coordorigin="9296,6656" coordsize="796,100" path="m10042,6656l9344,6656,9296,6718,9305,6738,9322,6751,9344,6756,10054,6755,10073,6745,10087,6728,10092,6706,10090,6694,10081,6675,10064,6661,10042,6656e" filled="t" fillcolor="#FFFFFF" stroked="f">
                <v:path arrowok="t"/>
                <v:fill/>
              </v:shape>
            </v:group>
            <v:group style="position:absolute;left:9604;top:8386;width:179;height:178" coordorigin="9604,8386" coordsize="179,178">
              <v:shape style="position:absolute;left:9604;top:8386;width:179;height:178" coordorigin="9604,8386" coordsize="179,178" path="m9673,8386l9623,8421,9604,8490,9610,8510,9655,8554,9702,8564,9724,8559,9772,8517,9783,8474,9783,8470,9744,8403,9673,8386e" filled="t" fillcolor="#FFFFFF" stroked="f">
                <v:path arrowok="t"/>
                <v:fill/>
              </v:shape>
            </v:group>
            <v:group style="position:absolute;left:9169;top:7038;width:1049;height:1049" coordorigin="9169,7038" coordsize="1049,1049">
              <v:shape style="position:absolute;left:9169;top:7038;width:1049;height:1049" coordorigin="9169,7038" coordsize="1049,1049" path="m9693,7038l9608,7045,9527,7064,9452,7096,9383,7139,9322,7191,9270,7252,9227,7321,9195,7396,9175,7477,9169,7562,9170,7605,9184,7688,9210,7766,9247,7838,9295,7903,9352,7960,9417,8008,9489,8045,9567,8071,9650,8085,9693,8087,9736,8085,9819,8071,9897,8045,9969,8008,10034,7960,10091,7903,10139,7838,10176,7766,10202,7688,10216,7605,10217,7562,10216,7519,10202,7436,10176,7358,10139,7286,10091,7221,10034,7164,9969,7116,9897,7079,9819,7053,9736,7039,9693,7038e" filled="t" fillcolor="#6BCEF3" stroked="f">
                <v:path arrowok="t"/>
                <v:fill/>
              </v:shape>
            </v:group>
            <v:group style="position:absolute;left:9341;top:7247;width:320;height:633" coordorigin="9341,7247" coordsize="320,633">
              <v:shape style="position:absolute;left:9341;top:7247;width:320;height:633" coordorigin="9341,7247" coordsize="320,633" path="m9661,7461l9661,7416,9659,7392,9642,7328,9603,7278,9543,7250,9518,7247,9488,7248,9415,7269,9369,7309,9345,7365,9341,7722,9342,7745,9361,7806,9402,7852,9467,7878,9494,7880,9523,7879,9592,7857,9636,7814,9658,7755,9661,7651,9555,7651,9555,7726,9552,7752,9544,7772,9528,7784,9504,7788,9479,7785,9462,7775,9452,7757,9447,7733,9447,7407,9449,7379,9457,7359,9471,7346,9492,7339,9514,7342,9531,7351,9544,7366,9552,7387,9555,7461,9661,7461xe" filled="f" stroked="t" strokeweight=".712pt" strokecolor="#FFFFFF">
                <v:path arrowok="t"/>
              </v:shape>
            </v:group>
            <v:group style="position:absolute;left:9755;top:7248;width:304;height:624" coordorigin="9755,7248" coordsize="304,624">
              <v:shape style="position:absolute;left:9755;top:7248;width:304;height:624" coordorigin="9755,7248" coordsize="304,624" path="m10049,7872l10049,7785,9862,7785,9886,7751,9928,7690,9963,7638,10003,7571,10030,7516,10051,7454,10059,7383,10057,7362,10033,7303,9983,7262,9938,7248,9909,7249,9838,7268,9790,7307,9763,7362,9758,7436,9859,7436,9859,7394,9862,7369,9871,7349,9886,7336,9907,7330,9927,7334,9943,7345,9953,7363,9958,7390,9957,7405,9944,7468,9915,7537,9883,7595,9842,7660,9792,7734,9755,7789,9755,7872,10049,7872xe" filled="f" stroked="t" strokeweight=".712pt" strokecolor="#FFFFFF">
                <v:path arrowok="t"/>
              </v:shape>
            </v:group>
            <v:group style="position:absolute;left:9176;top:5599;width:810;height:214" coordorigin="9176,5599" coordsize="810,214">
              <v:shape style="position:absolute;left:9176;top:5599;width:810;height:214" coordorigin="9176,5599" coordsize="810,214" path="m9986,5813l9176,5813,9176,5599,9986,5599,9986,5813e" filled="t" fillcolor="#6BCEF3" stroked="f">
                <v:path arrowok="t"/>
                <v:fill/>
              </v:shape>
            </v:group>
            <v:group style="position:absolute;left:9201;top:3817;width:785;height:2" coordorigin="9201,3817" coordsize="785,2">
              <v:shape style="position:absolute;left:9201;top:3817;width:785;height:2" coordorigin="9201,3817" coordsize="785,0" path="m9201,3817l9986,3817e" filled="f" stroked="t" strokeweight="2.35pt" strokecolor="#6BCEF3">
                <v:path arrowok="t"/>
              </v:shape>
            </v:group>
            <v:group style="position:absolute;left:9198;top:3987;width:785;height:2" coordorigin="9198,3987" coordsize="785,2">
              <v:shape style="position:absolute;left:9198;top:3987;width:785;height:2" coordorigin="9198,3987" coordsize="785,0" path="m9198,3987l9983,3987e" filled="f" stroked="t" strokeweight="2.35pt" strokecolor="#6BCEF3">
                <v:path arrowok="t"/>
              </v:shape>
            </v:group>
            <v:group style="position:absolute;left:9198;top:4169;width:785;height:2" coordorigin="9198,4169" coordsize="785,2">
              <v:shape style="position:absolute;left:9198;top:4169;width:785;height:2" coordorigin="9198,4169" coordsize="785,0" path="m9198,4169l9983,4169e" filled="f" stroked="t" strokeweight="2.35pt" strokecolor="#6BCEF3">
                <v:path arrowok="t"/>
              </v:shape>
            </v:group>
            <v:group style="position:absolute;left:9198;top:4357;width:785;height:2" coordorigin="9198,4357" coordsize="785,2">
              <v:shape style="position:absolute;left:9198;top:4357;width:785;height:2" coordorigin="9198,4357" coordsize="785,0" path="m9198,4357l9983,4357e" filled="f" stroked="t" strokeweight="2.35pt" strokecolor="#6BCEF3">
                <v:path arrowok="t"/>
              </v:shape>
            </v:group>
            <v:group style="position:absolute;left:10144;top:4296;width:760;height:971" coordorigin="10144,4296" coordsize="760,971">
              <v:shape style="position:absolute;left:10144;top:4296;width:760;height:971" coordorigin="10144,4296" coordsize="760,971" path="m10524,4296l10144,4838,10524,5267,10905,4725,10524,4296e" filled="t" fillcolor="#6BCEF3" stroked="f">
                <v:path arrowok="t"/>
                <v:fill/>
              </v:shape>
            </v:group>
            <v:group style="position:absolute;left:10144;top:4296;width:760;height:971" coordorigin="10144,4296" coordsize="760,971">
              <v:shape style="position:absolute;left:10144;top:4296;width:760;height:971" coordorigin="10144,4296" coordsize="760,971" path="m10905,4725l10524,5267,10144,4838,10524,4296,10905,4725xe" filled="f" stroked="t" strokeweight="1pt" strokecolor="#FFFFFF">
                <v:path arrowok="t"/>
              </v:shape>
            </v:group>
            <v:group style="position:absolute;left:10310;top:4649;width:119;height:279" coordorigin="10310,4649" coordsize="119,279">
              <v:shape style="position:absolute;left:10310;top:4649;width:119;height:279" coordorigin="10310,4649" coordsize="119,279" path="m10362,4649l10310,4653,10310,4928,10384,4910,10417,4875,10347,4875,10347,4696,10363,4694,10424,4694,10422,4687,10413,4668,10399,4656,10382,4650,10362,4649e" filled="t" fillcolor="#FFFFFF" stroked="f">
                <v:path arrowok="t"/>
                <v:fill/>
              </v:shape>
              <v:shape style="position:absolute;left:10310;top:4649;width:119;height:279" coordorigin="10310,4649" coordsize="119,279" path="m10424,4694l10363,4694,10380,4699,10389,4715,10392,4744,10392,4825,10387,4850,10376,4865,10360,4872,10347,4875,10417,4875,10421,4867,10427,4843,10429,4814,10428,4713,10424,4694e" filled="t" fillcolor="#FFFFFF" stroked="f">
                <v:path arrowok="t"/>
                <v:fill/>
              </v:shape>
            </v:group>
            <v:group style="position:absolute;left:10461;top:4633;width:126;height:264" coordorigin="10461,4633" coordsize="126,264">
              <v:shape style="position:absolute;left:10461;top:4633;width:126;height:264" coordorigin="10461,4633" coordsize="126,264" path="m10502,4639l10461,4642,10461,4897,10495,4890,10495,4728,10496,4728,10534,4728,10502,4639e" filled="t" fillcolor="#FFFFFF" stroked="f">
                <v:path arrowok="t"/>
                <v:fill/>
              </v:shape>
              <v:shape style="position:absolute;left:10461;top:4633;width:126;height:264" coordorigin="10461,4633" coordsize="126,264" path="m10534,4728l10496,4728,10552,4879,10587,4872,10587,4779,10553,4779,10534,4728e" filled="t" fillcolor="#FFFFFF" stroked="f">
                <v:path arrowok="t"/>
                <v:fill/>
              </v:shape>
              <v:shape style="position:absolute;left:10461;top:4633;width:126;height:264" coordorigin="10461,4633" coordsize="126,264" path="m10587,4633l10554,4635,10554,4779,10553,4779,10587,4779,10587,4633e" filled="t" fillcolor="#FFFFFF" stroked="f">
                <v:path arrowok="t"/>
                <v:fill/>
              </v:shape>
            </v:group>
            <v:group style="position:absolute;left:10617;top:4626;width:119;height:228" coordorigin="10617,4626" coordsize="119,228">
              <v:shape style="position:absolute;left:10617;top:4626;width:119;height:228" coordorigin="10617,4626" coordsize="119,228" path="m10651,4788l10617,4811,10625,4831,10636,4845,10652,4853,10671,4855,10695,4851,10710,4841,10722,4828,10726,4820,10675,4820,10661,4813,10651,4788e" filled="t" fillcolor="#FFFFFF" stroked="f">
                <v:path arrowok="t"/>
                <v:fill/>
              </v:shape>
              <v:shape style="position:absolute;left:10617;top:4626;width:119;height:228" coordorigin="10617,4626" coordsize="119,228" path="m10688,4626l10630,4652,10621,4701,10627,4721,10640,4736,10656,4747,10672,4756,10687,4765,10698,4776,10703,4791,10695,4811,10675,4820,10726,4820,10731,4809,10735,4786,10736,4758,10724,4739,10708,4726,10690,4717,10674,4708,10662,4699,10657,4686,10657,4670,10664,4660,10678,4659,10731,4659,10733,4657,10724,4643,10709,4632,10688,4626e" filled="t" fillcolor="#FFFFFF" stroked="f">
                <v:path arrowok="t"/>
                <v:fill/>
              </v:shape>
              <v:shape style="position:absolute;left:10617;top:4626;width:119;height:228" coordorigin="10617,4626" coordsize="119,228" path="m10731,4659l10678,4659,10694,4665,10704,4687,10731,4659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FFFFFF"/>
          <w:spacing w:val="9"/>
          <w:w w:val="80"/>
          <w:b/>
          <w:bCs/>
        </w:rPr>
        <w:t>010010000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80"/>
          <w:b/>
          <w:bCs/>
        </w:rPr>
        <w:t>1</w:t>
      </w:r>
      <w:r>
        <w:rPr>
          <w:rFonts w:ascii="Arial" w:hAnsi="Arial" w:cs="Arial" w:eastAsia="Arial"/>
          <w:sz w:val="22"/>
          <w:szCs w:val="22"/>
          <w:color w:val="FFFFFF"/>
          <w:spacing w:val="-41"/>
          <w:w w:val="8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FFFFFF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22"/>
          <w:szCs w:val="22"/>
          <w:color w:val="FFFFFF"/>
          <w:spacing w:val="11"/>
          <w:w w:val="79"/>
          <w:b/>
          <w:bCs/>
        </w:rPr>
        <w:t>0100100001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965" w:lineRule="exact"/>
        <w:ind w:right="1164"/>
        <w:jc w:val="right"/>
        <w:rPr>
          <w:rFonts w:ascii="Arial" w:hAnsi="Arial" w:cs="Arial" w:eastAsia="Arial"/>
          <w:sz w:val="85"/>
          <w:szCs w:val="85"/>
        </w:rPr>
      </w:pPr>
      <w:rPr/>
      <w:r>
        <w:rPr>
          <w:rFonts w:ascii="Arial" w:hAnsi="Arial" w:cs="Arial" w:eastAsia="Arial"/>
          <w:sz w:val="85"/>
          <w:szCs w:val="85"/>
          <w:color w:val="9ACF8B"/>
          <w:spacing w:val="0"/>
          <w:w w:val="74"/>
          <w:b/>
          <w:bCs/>
          <w:position w:val="-2"/>
        </w:rPr>
        <w:t>C2</w:t>
      </w:r>
      <w:r>
        <w:rPr>
          <w:rFonts w:ascii="Arial" w:hAnsi="Arial" w:cs="Arial" w:eastAsia="Arial"/>
          <w:sz w:val="85"/>
          <w:szCs w:val="85"/>
          <w:color w:val="000000"/>
          <w:spacing w:val="0"/>
          <w:w w:val="100"/>
          <w:position w:val="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24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ns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queries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are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5"/>
          <w:b/>
          <w:bCs/>
          <w:position w:val="-1"/>
        </w:rPr>
        <w:t>resolve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5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FQD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many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C2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5"/>
          <w:b/>
          <w:bCs/>
          <w:position w:val="-1"/>
        </w:rPr>
        <w:t>server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5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IPs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44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0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67" w:after="0" w:line="203" w:lineRule="exact"/>
        <w:ind w:left="100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  <w:position w:val="-1"/>
        </w:rPr>
        <w:t>2004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NumType w:start="45"/>
          <w:pgMar w:footer="751" w:header="0" w:top="1040" w:bottom="940" w:left="980" w:right="960"/>
          <w:footerReference w:type="default" r:id="rId203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2005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2006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3" w:after="0" w:line="240" w:lineRule="auto"/>
        <w:ind w:left="9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br w:type="column"/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0"/>
          <w:b/>
          <w:bCs/>
        </w:rPr>
        <w:t>APT1</w:t>
      </w:r>
      <w:r>
        <w:rPr>
          <w:rFonts w:ascii="Arial" w:hAnsi="Arial" w:cs="Arial" w:eastAsia="Arial"/>
          <w:sz w:val="22"/>
          <w:szCs w:val="22"/>
          <w:color w:val="231F20"/>
          <w:spacing w:val="29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90"/>
          <w:b/>
          <w:bCs/>
        </w:rPr>
        <w:t>Zone</w:t>
      </w:r>
      <w:r>
        <w:rPr>
          <w:rFonts w:ascii="Arial" w:hAnsi="Arial" w:cs="Arial" w:eastAsia="Arial"/>
          <w:sz w:val="22"/>
          <w:szCs w:val="22"/>
          <w:color w:val="231F20"/>
          <w:spacing w:val="2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231F20"/>
          <w:spacing w:val="0"/>
          <w:w w:val="100"/>
          <w:b/>
          <w:bCs/>
        </w:rPr>
        <w:t>Registrations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430" w:lineRule="atLeast"/>
        <w:ind w:left="2720" w:right="2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hugesoft.org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ustvb.com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30" w:lineRule="exact"/>
        <w:ind w:right="13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  <w:position w:val="1"/>
        </w:rPr>
        <w:t>uszzcs.com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7" w:lineRule="auto"/>
        <w:ind w:left="2689" w:right="-20"/>
        <w:jc w:val="righ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hvmetal.com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8"/>
        </w:rPr>
        <w:t>hkcastte.com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186" w:lineRule="auto"/>
        <w:ind w:right="207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arrowservice.net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blackcake.net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businessconsults.net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infosupports.com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newsonet.net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36" w:after="0" w:line="271" w:lineRule="auto"/>
        <w:ind w:right="186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br w:type="column"/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discussed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above.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play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important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role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campaigns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embeds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years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19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2,551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redacted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implicated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2,046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rather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hard-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addresses,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dynamically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decide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connections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address)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98" w:lineRule="exact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3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3"/>
        </w:rPr>
        <w:t>“point”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100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3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3"/>
        </w:rPr>
        <w:t>FQDN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3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3"/>
        </w:rPr>
        <w:t>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540" w:space="148"/>
            <w:col w:w="3765" w:space="1350"/>
            <w:col w:w="4497"/>
          </w:cols>
        </w:sectPr>
      </w:pPr>
      <w:rPr/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6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3773;top:13185;width:185;height:387" coordorigin="3773,13185" coordsize="185,387">
              <v:shape style="position:absolute;left:3773;top:13185;width:185;height:387" coordorigin="3773,13185" coordsize="185,387" path="m3773,13572l3958,13185e" filled="f" stroked="t" strokeweight="1.0pt" strokecolor="#020303">
                <v:path arrowok="t"/>
              </v:shape>
            </v:group>
            <v:group style="position:absolute;left:4029;top:13330;width:314;height:20" coordorigin="4029,13330" coordsize="314,20">
              <v:shape style="position:absolute;left:4029;top:13330;width:314;height:20" coordorigin="4029,13330" coordsize="314,20" path="m4343,13330l4029,13350e" filled="f" stroked="t" strokeweight="1pt" strokecolor="#231F20">
                <v:path arrowok="t"/>
              </v:shape>
            </v:group>
            <v:group style="position:absolute;left:2944;top:12555;width:1014;height:267" coordorigin="2944,12555" coordsize="1014,267">
              <v:shape style="position:absolute;left:2944;top:12555;width:1014;height:267" coordorigin="2944,12555" coordsize="1014,267" path="m2944,12822l3958,12555e" filled="f" stroked="t" strokeweight="1pt" strokecolor="#020303">
                <v:path arrowok="t"/>
              </v:shape>
            </v:group>
            <v:group style="position:absolute;left:1698;top:12357;width:2283;height:2" coordorigin="1698,12357" coordsize="2283,2">
              <v:shape style="position:absolute;left:1698;top:12357;width:2283;height:2" coordorigin="1698,12357" coordsize="2283,0" path="m1698,12357l3981,12357e" filled="f" stroked="t" strokeweight="1.803pt" strokecolor="#020303">
                <v:path arrowok="t"/>
              </v:shape>
            </v:group>
            <v:group style="position:absolute;left:4045;top:12051;width:297;height:187" coordorigin="4045,12051" coordsize="297,187">
              <v:shape style="position:absolute;left:4045;top:12051;width:297;height:187" coordorigin="4045,12051" coordsize="297,187" path="m4343,12239l4045,12051e" filled="f" stroked="t" strokeweight="1pt" strokecolor="#020303">
                <v:path arrowok="t"/>
              </v:shape>
            </v:group>
            <v:group style="position:absolute;left:4045;top:11972;width:297;height:2" coordorigin="4045,11972" coordsize="297,2">
              <v:shape style="position:absolute;left:4045;top:11972;width:297;height:2" coordorigin="4045,11972" coordsize="297,0" path="m4343,11972l4045,11972e" filled="f" stroked="t" strokeweight="1pt" strokecolor="#020303">
                <v:path arrowok="t"/>
              </v:shape>
            </v:group>
            <v:group style="position:absolute;left:4045;top:11772;width:322;height:2" coordorigin="4045,11772" coordsize="322,2">
              <v:shape style="position:absolute;left:4045;top:11772;width:322;height:2" coordorigin="4045,11772" coordsize="322,0" path="m4367,11772l4045,11772e" filled="f" stroked="t" strokeweight="1pt" strokecolor="#020303">
                <v:path arrowok="t"/>
              </v:shape>
            </v:group>
            <v:group style="position:absolute;left:4045;top:11619;width:322;height:2" coordorigin="4045,11619" coordsize="322,2">
              <v:shape style="position:absolute;left:4045;top:11619;width:322;height:2" coordorigin="4045,11619" coordsize="322,0" path="m4045,11619l4367,11619e" filled="f" stroked="t" strokeweight="7.006pt" strokecolor="#020303">
                <v:path arrowok="t"/>
              </v:shape>
            </v:group>
            <v:group style="position:absolute;left:2944;top:10403;width:1020;height:362" coordorigin="2944,10403" coordsize="1020,362">
              <v:shape style="position:absolute;left:2944;top:10403;width:1020;height:362" coordorigin="2944,10403" coordsize="1020,362" path="m3964,10403l2944,10765e" filled="f" stroked="t" strokeweight="1pt" strokecolor="#020303">
                <v:path arrowok="t"/>
              </v:shape>
            </v:group>
            <v:group style="position:absolute;left:4029;top:10147;width:314;height:2" coordorigin="4029,10147" coordsize="314,2">
              <v:shape style="position:absolute;left:4029;top:10147;width:314;height:2" coordorigin="4029,10147" coordsize="314,0" path="m4029,10147l4343,10147e" filled="f" stroked="t" strokeweight="2.557pt" strokecolor="#020303">
                <v:path arrowok="t"/>
              </v:shape>
            </v:group>
            <v:group style="position:absolute;left:4045;top:10328;width:322;height:2" coordorigin="4045,10328" coordsize="322,2">
              <v:shape style="position:absolute;left:4045;top:10328;width:322;height:2" coordorigin="4045,10328" coordsize="322,0" path="m4045,10328l4367,10328e" filled="f" stroked="t" strokeweight="5.9pt" strokecolor="#020303">
                <v:path arrowok="t"/>
              </v:shape>
            </v:group>
            <v:group style="position:absolute;left:4012;top:9719;width:355;height:239" coordorigin="4012,9719" coordsize="355,239">
              <v:shape style="position:absolute;left:4012;top:9719;width:355;height:239" coordorigin="4012,9719" coordsize="355,239" path="m4367,9719l4012,9959e" filled="f" stroked="t" strokeweight="1pt" strokecolor="#020303">
                <v:path arrowok="t"/>
              </v:shape>
            </v:group>
            <v:group style="position:absolute;left:4045;top:9313;width:322;height:251" coordorigin="4045,9313" coordsize="322,251">
              <v:shape style="position:absolute;left:4045;top:9313;width:322;height:251" coordorigin="4045,9313" coordsize="322,251" path="m4367,9313l4045,9564e" filled="f" stroked="t" strokeweight="1pt" strokecolor="#020303">
                <v:path arrowok="t"/>
              </v:shape>
            </v:group>
            <v:group style="position:absolute;left:3752;top:9797;width:244;height:132" coordorigin="3752,9797" coordsize="244,132">
              <v:shape style="position:absolute;left:3752;top:9797;width:244;height:132" coordorigin="3752,9797" coordsize="244,132" path="m3752,9929l3996,9797e" filled="f" stroked="t" strokeweight="1pt" strokecolor="#020303">
                <v:path arrowok="t"/>
              </v:shape>
            </v:group>
            <v:group style="position:absolute;left:3752;top:9309;width:206;height:443" coordorigin="3752,9309" coordsize="206,443">
              <v:shape style="position:absolute;left:3752;top:9309;width:206;height:443" coordorigin="3752,9309" coordsize="206,443" path="m3752,9309l3958,9752e" filled="f" stroked="t" strokeweight="1pt" strokecolor="#020303">
                <v:path arrowok="t"/>
              </v:shape>
            </v:group>
            <v:group style="position:absolute;left:3752;top:6739;width:206;height:680" coordorigin="3752,6739" coordsize="206,680">
              <v:shape style="position:absolute;left:3752;top:6739;width:206;height:680" coordorigin="3752,6739" coordsize="206,680" path="m3752,6739l3958,7419e" filled="f" stroked="t" strokeweight="1.0pt" strokecolor="#020303">
                <v:path arrowok="t"/>
              </v:shape>
            </v:group>
            <v:group style="position:absolute;left:2944;top:8585;width:1014;height:238" coordorigin="2944,8585" coordsize="1014,238">
              <v:shape style="position:absolute;left:2944;top:8585;width:1014;height:238" coordorigin="2944,8585" coordsize="1014,238" path="m2944,8585l3958,8824e" filled="f" stroked="t" strokeweight="1pt" strokecolor="#020303">
                <v:path arrowok="t"/>
              </v:shape>
            </v:group>
            <v:group style="position:absolute;left:3744;top:6018;width:237;height:293" coordorigin="3744,6018" coordsize="237,293">
              <v:shape style="position:absolute;left:3744;top:6018;width:237;height:293" coordorigin="3744,6018" coordsize="237,293" path="m3744,6018l3981,6311e" filled="f" stroked="t" strokeweight="1pt" strokecolor="#020303">
                <v:path arrowok="t"/>
              </v:shape>
            </v:group>
            <v:group style="position:absolute;left:4036;top:12492;width:307;height:3" coordorigin="4036,12492" coordsize="307,3">
              <v:shape style="position:absolute;left:4036;top:12492;width:307;height:3" coordorigin="4036,12492" coordsize="307,3" path="m4343,12492l4036,12494e" filled="f" stroked="t" strokeweight="1.0pt" strokecolor="#020303">
                <v:path arrowok="t"/>
              </v:shape>
            </v:group>
            <v:group style="position:absolute;left:3996;top:2132;width:17;height:12098" coordorigin="3996,2132" coordsize="17,12098">
              <v:shape style="position:absolute;left:3996;top:2132;width:17;height:12098" coordorigin="3996,2132" coordsize="17,12098" path="m3996,2132l4012,14230e" filled="f" stroked="t" strokeweight="1pt" strokecolor="#020303">
                <v:path arrowok="t"/>
              </v:shape>
            </v:group>
            <v:group style="position:absolute;left:3952;top:2359;width:107;height:127" coordorigin="3952,2359" coordsize="107,127">
              <v:shape style="position:absolute;left:3952;top:2359;width:107;height:127" coordorigin="3952,2359" coordsize="107,127" path="m3999,2359l3981,2366,3966,2381,3956,2401,3952,2427,3958,2450,3969,2469,3986,2481,4006,2486,4018,2485,4035,2476,4048,2461,4057,2439,4060,2412,4053,2391,4040,2374,4022,2363,3999,2359e" filled="t" fillcolor="#94C883" stroked="f">
                <v:path arrowok="t"/>
                <v:fill/>
              </v:shape>
            </v:group>
            <v:group style="position:absolute;left:3952;top:2858;width:107;height:127" coordorigin="3952,2858" coordsize="107,127">
              <v:shape style="position:absolute;left:3952;top:2858;width:107;height:127" coordorigin="3952,2858" coordsize="107,127" path="m3999,2858l3981,2865,3966,2879,3956,2900,3952,2925,3958,2948,3969,2967,3986,2980,4006,2984,4018,2983,4035,2975,4048,2959,4057,2938,4060,2911,4053,2890,4040,2873,4022,2862,3999,2858e" filled="t" fillcolor="#94C883" stroked="f">
                <v:path arrowok="t"/>
                <v:fill/>
              </v:shape>
            </v:group>
            <v:group style="position:absolute;left:3952;top:2924;width:107;height:127" coordorigin="3952,2924" coordsize="107,127">
              <v:shape style="position:absolute;left:3952;top:2924;width:107;height:127" coordorigin="3952,2924" coordsize="107,127" path="m3999,2924l3981,2932,3966,2946,3956,2967,3952,2992,3958,3015,3969,3034,3986,3047,4006,3051,4018,3050,4035,3041,4048,3026,4057,3005,4060,2978,4053,2956,4040,2939,4022,2928,3999,2924e" filled="t" fillcolor="#94C883" stroked="f">
                <v:path arrowok="t"/>
                <v:fill/>
              </v:shape>
            </v:group>
            <v:group style="position:absolute;left:3952;top:3563;width:107;height:127" coordorigin="3952,3563" coordsize="107,127">
              <v:shape style="position:absolute;left:3952;top:3563;width:107;height:127" coordorigin="3952,3563" coordsize="107,127" path="m3999,3563l3981,3570,3966,3585,3956,3606,3952,3631,3958,3654,3969,3673,3986,3685,4006,3690,4018,3689,4035,3680,4048,3665,4057,3643,4060,3616,4053,3595,4040,3578,4022,3567,3999,3563e" filled="t" fillcolor="#94C883" stroked="f">
                <v:path arrowok="t"/>
                <v:fill/>
              </v:shape>
            </v:group>
            <v:group style="position:absolute;left:3952;top:3613;width:107;height:127" coordorigin="3952,3613" coordsize="107,127">
              <v:shape style="position:absolute;left:3952;top:3613;width:107;height:127" coordorigin="3952,3613" coordsize="107,127" path="m3999,3613l3981,3620,3966,3635,3956,3655,3952,3681,3958,3704,3969,3723,3986,3735,4006,3740,4018,3739,4035,3730,4048,3715,4057,3693,4060,3666,4053,3645,4040,3628,4022,3617,3999,3613e" filled="t" fillcolor="#94C883" stroked="f">
                <v:path arrowok="t"/>
                <v:fill/>
              </v:shape>
            </v:group>
            <v:group style="position:absolute;left:3952;top:5174;width:107;height:127" coordorigin="3952,5174" coordsize="107,127">
              <v:shape style="position:absolute;left:3952;top:5174;width:107;height:127" coordorigin="3952,5174" coordsize="107,127" path="m3999,5174l3981,5182,3966,5196,3956,5217,3952,5242,3958,5265,3969,5284,3986,5297,4006,5301,4018,5300,4035,5291,4048,5276,4057,5255,4060,5228,4053,5206,4040,5189,4022,5178,3999,5174e" filled="t" fillcolor="#94C883" stroked="f">
                <v:path arrowok="t"/>
                <v:fill/>
              </v:shape>
            </v:group>
            <v:group style="position:absolute;left:3952;top:5495;width:107;height:127" coordorigin="3952,5495" coordsize="107,127">
              <v:shape style="position:absolute;left:3952;top:5495;width:107;height:127" coordorigin="3952,5495" coordsize="107,127" path="m3999,5495l3981,5502,3966,5517,3956,5537,3952,5563,3958,5586,3969,5605,3986,5617,4006,5622,4018,5620,4035,5612,4048,5597,4057,5575,4060,5548,4053,5527,4040,5510,4022,5499,3999,5495e" filled="t" fillcolor="#94C883" stroked="f">
                <v:path arrowok="t"/>
                <v:fill/>
              </v:shape>
            </v:group>
            <v:group style="position:absolute;left:3952;top:6005;width:107;height:127" coordorigin="3952,6005" coordsize="107,127">
              <v:shape style="position:absolute;left:3952;top:6005;width:107;height:127" coordorigin="3952,6005" coordsize="107,127" path="m3999,6005l3981,6013,3966,6027,3956,6048,3952,6073,3958,6096,3969,6115,3986,6128,4006,6132,4018,6131,4035,6122,4048,6107,4057,6086,4060,6058,4053,6037,4040,6020,4022,6009,3999,6005e" filled="t" fillcolor="#94C883" stroked="f">
                <v:path arrowok="t"/>
                <v:fill/>
              </v:shape>
            </v:group>
            <v:group style="position:absolute;left:3952;top:6802;width:107;height:127" coordorigin="3952,6802" coordsize="107,127">
              <v:shape style="position:absolute;left:3952;top:6802;width:107;height:127" coordorigin="3952,6802" coordsize="107,127" path="m3999,6802l3981,6809,3966,6824,3956,6844,3952,6870,3958,6893,3969,6912,3986,6924,4006,6929,4018,6928,4035,6919,4048,6904,4057,6882,4060,6855,4053,6834,4040,6817,4022,6806,3999,6802e" filled="t" fillcolor="#94C883" stroked="f">
                <v:path arrowok="t"/>
                <v:fill/>
              </v:shape>
            </v:group>
            <v:group style="position:absolute;left:3952;top:7348;width:107;height:127" coordorigin="3952,7348" coordsize="107,127">
              <v:shape style="position:absolute;left:3952;top:7348;width:107;height:127" coordorigin="3952,7348" coordsize="107,127" path="m3999,7348l3981,7355,3966,7370,3956,7390,3952,7416,3958,7439,3969,7458,3986,7470,4006,7475,4018,7474,4035,7465,4048,7450,4057,7428,4060,7401,4053,7380,4040,7363,4022,7352,3999,7348e" filled="t" fillcolor="#94C883" stroked="f">
                <v:path arrowok="t"/>
                <v:fill/>
              </v:shape>
            </v:group>
            <v:group style="position:absolute;left:3952;top:13683;width:107;height:127" coordorigin="3952,13683" coordsize="107,127">
              <v:shape style="position:absolute;left:3952;top:13683;width:107;height:127" coordorigin="3952,13683" coordsize="107,127" path="m3999,13683l3981,13690,3966,13705,3956,13725,3952,13750,3958,13774,3969,13792,3986,13805,4006,13810,4018,13808,4035,13800,4048,13785,4057,13763,4060,13736,4053,13715,4040,13698,4022,13687,3999,13683e" filled="t" fillcolor="#94C883" stroked="f">
                <v:path arrowok="t"/>
                <v:fill/>
              </v:shape>
            </v:group>
            <v:group style="position:absolute;left:3952;top:13287;width:107;height:127" coordorigin="3952,13287" coordsize="107,127">
              <v:shape style="position:absolute;left:3952;top:13287;width:107;height:127" coordorigin="3952,13287" coordsize="107,127" path="m3999,13287l3981,13294,3966,13308,3956,13329,3952,13354,3958,13378,3969,13396,3986,13409,4006,13414,4018,13412,4035,13404,4048,13388,4057,13367,4060,13340,4053,13319,4040,13302,4022,13291,3999,13287e" filled="t" fillcolor="#94C883" stroked="f">
                <v:path arrowok="t"/>
                <v:fill/>
              </v:shape>
            </v:group>
            <v:group style="position:absolute;left:3952;top:13113;width:107;height:127" coordorigin="3952,13113" coordsize="107,127">
              <v:shape style="position:absolute;left:3952;top:13113;width:107;height:127" coordorigin="3952,13113" coordsize="107,127" path="m3999,13113l3981,13121,3966,13135,3956,13156,3952,13181,3958,13204,3969,13223,3986,13236,4006,13240,4018,13239,4035,13230,4048,13215,4057,13193,4060,13166,4053,13145,4040,13128,4022,13117,3999,13113e" filled="t" fillcolor="#94C883" stroked="f">
                <v:path arrowok="t"/>
                <v:fill/>
              </v:shape>
            </v:group>
            <v:group style="position:absolute;left:3952;top:12612;width:107;height:127" coordorigin="3952,12612" coordsize="107,127">
              <v:shape style="position:absolute;left:3952;top:12612;width:107;height:127" coordorigin="3952,12612" coordsize="107,127" path="m3999,12612l3981,12619,3966,12633,3956,12654,3952,12679,3958,12702,3969,12721,3986,12734,4006,12738,4018,12737,4035,12729,4048,12713,4057,12692,4060,12665,4053,12643,4040,12626,4022,12615,3999,12612e" filled="t" fillcolor="#94C883" stroked="f">
                <v:path arrowok="t"/>
                <v:fill/>
              </v:shape>
            </v:group>
            <v:group style="position:absolute;left:3952;top:12484;width:107;height:127" coordorigin="3952,12484" coordsize="107,127">
              <v:shape style="position:absolute;left:3952;top:12484;width:107;height:127" coordorigin="3952,12484" coordsize="107,127" path="m3999,12484l3981,12491,3966,12506,3956,12526,3952,12552,3958,12575,3969,12594,3986,12606,4006,12611,4018,12610,4035,12601,4048,12586,4057,12564,4060,12537,4053,12516,4040,12499,4022,12488,3999,12484e" filled="t" fillcolor="#94C883" stroked="f">
                <v:path arrowok="t"/>
                <v:fill/>
              </v:shape>
            </v:group>
            <v:group style="position:absolute;left:3952;top:12338;width:107;height:127" coordorigin="3952,12338" coordsize="107,127">
              <v:shape style="position:absolute;left:3952;top:12338;width:107;height:127" coordorigin="3952,12338" coordsize="107,127" path="m3999,12338l3981,12346,3966,12360,3956,12381,3952,12406,3958,12429,3969,12448,3986,12461,4006,12465,4018,12464,4035,12455,4048,12440,4057,12419,4060,12391,4053,12370,4040,12353,4022,12342,3999,12338e" filled="t" fillcolor="#94C883" stroked="f">
                <v:path arrowok="t"/>
                <v:fill/>
              </v:shape>
            </v:group>
            <v:group style="position:absolute;left:3952;top:12423;width:107;height:127" coordorigin="3952,12423" coordsize="107,127">
              <v:shape style="position:absolute;left:3952;top:12423;width:107;height:127" coordorigin="3952,12423" coordsize="107,127" path="m3999,12423l3981,12430,3966,12445,3956,12465,3952,12491,3958,12514,3969,12533,3986,12545,4006,12550,4018,12548,4035,12540,4048,12525,4057,12503,4060,12476,4053,12455,4040,12438,4022,12427,3999,12423e" filled="t" fillcolor="#94C883" stroked="f">
                <v:path arrowok="t"/>
                <v:fill/>
              </v:shape>
            </v:group>
            <v:group style="position:absolute;left:3952;top:11230;width:107;height:127" coordorigin="3952,11230" coordsize="107,127">
              <v:shape style="position:absolute;left:3952;top:11230;width:107;height:127" coordorigin="3952,11230" coordsize="107,127" path="m3999,11230l3981,11237,3966,11252,3956,11272,3952,11298,3958,11321,3969,11340,3986,11352,4006,11357,4018,11355,4035,11347,4048,11332,4057,11310,4060,11283,4053,11262,4040,11245,4022,11234,3999,11230e" filled="t" fillcolor="#94C883" stroked="f">
                <v:path arrowok="t"/>
                <v:fill/>
              </v:shape>
            </v:group>
            <v:group style="position:absolute;left:3952;top:11141;width:107;height:127" coordorigin="3952,11141" coordsize="107,127">
              <v:shape style="position:absolute;left:3952;top:11141;width:107;height:127" coordorigin="3952,11141" coordsize="107,127" path="m3999,11141l3981,11148,3966,11163,3956,11183,3952,11209,3958,11232,3969,11251,3986,11263,4006,11268,4018,11267,4035,11258,4048,11243,4057,11221,4060,11194,4053,11173,4040,11156,4022,11145,3999,11141e" filled="t" fillcolor="#94C883" stroked="f">
                <v:path arrowok="t"/>
                <v:fill/>
              </v:shape>
            </v:group>
            <v:group style="position:absolute;left:3952;top:10400;width:107;height:127" coordorigin="3952,10400" coordsize="107,127">
              <v:shape style="position:absolute;left:3952;top:10400;width:107;height:127" coordorigin="3952,10400" coordsize="107,127" path="m3999,10400l3981,10407,3966,10421,3956,10442,3952,10467,3958,10490,3969,10509,3986,10522,4006,10526,4018,10525,4035,10517,4048,10501,4057,10480,4060,10453,4053,10431,4040,10414,4022,10403,3999,10400e" filled="t" fillcolor="#94C883" stroked="f">
                <v:path arrowok="t"/>
                <v:fill/>
              </v:shape>
            </v:group>
            <v:group style="position:absolute;left:3952;top:10324;width:107;height:127" coordorigin="3952,10324" coordsize="107,127">
              <v:shape style="position:absolute;left:3952;top:10324;width:107;height:127" coordorigin="3952,10324" coordsize="107,127" path="m3999,10324l3981,10331,3966,10345,3956,10366,3952,10391,3958,10415,3969,10433,3986,10446,4006,10451,4018,10449,4035,10441,4048,10425,4057,10404,4060,10377,4053,10356,4040,10339,4022,10328,3999,10324e" filled="t" fillcolor="#94C883" stroked="f">
                <v:path arrowok="t"/>
                <v:fill/>
              </v:shape>
            </v:group>
            <v:group style="position:absolute;left:3952;top:10196;width:107;height:127" coordorigin="3952,10196" coordsize="107,127">
              <v:shape style="position:absolute;left:3952;top:10196;width:107;height:127" coordorigin="3952,10196" coordsize="107,127" path="m3999,10196l3981,10204,3966,10218,3956,10239,3952,10264,3958,10287,3969,10306,3986,10319,4006,10323,4018,10322,4035,10313,4048,10298,4057,10277,4060,10249,4053,10228,4040,10211,4022,10200,3999,10196e" filled="t" fillcolor="#94C883" stroked="f">
                <v:path arrowok="t"/>
                <v:fill/>
              </v:shape>
            </v:group>
            <v:group style="position:absolute;left:3952;top:10087;width:107;height:127" coordorigin="3952,10087" coordsize="107,127">
              <v:shape style="position:absolute;left:3952;top:10087;width:107;height:127" coordorigin="3952,10087" coordsize="107,127" path="m3999,10087l3981,10095,3966,10109,3956,10130,3952,10155,3958,10178,3969,10197,3986,10210,4006,10214,4018,10213,4035,10204,4048,10189,4057,10168,4060,10140,4053,10119,4040,10102,4022,10091,3999,10087e" filled="t" fillcolor="#94C883" stroked="f">
                <v:path arrowok="t"/>
                <v:fill/>
              </v:shape>
            </v:group>
            <v:group style="position:absolute;left:3952;top:10045;width:107;height:127" coordorigin="3952,10045" coordsize="107,127">
              <v:shape style="position:absolute;left:3952;top:10045;width:107;height:127" coordorigin="3952,10045" coordsize="107,127" path="m3999,10045l3981,10053,3966,10067,3956,10088,3952,10113,3958,10136,3969,10155,3986,10168,4006,10172,4018,10171,4035,10162,4048,10147,4057,10125,4060,10098,4053,10077,4040,10060,4022,10049,3999,10045e" filled="t" fillcolor="#94C883" stroked="f">
                <v:path arrowok="t"/>
                <v:fill/>
              </v:shape>
            </v:group>
            <v:group style="position:absolute;left:3952;top:9883;width:107;height:127" coordorigin="3952,9883" coordsize="107,127">
              <v:shape style="position:absolute;left:3952;top:9883;width:107;height:127" coordorigin="3952,9883" coordsize="107,127" path="m3999,9883l3981,9890,3966,9905,3956,9925,3952,9951,3958,9974,3969,9993,3986,10005,4006,10010,4018,10008,4035,10000,4048,9985,4057,9963,4060,9936,4053,9915,4040,9898,4022,9887,3999,9883e" filled="t" fillcolor="#94C883" stroked="f">
                <v:path arrowok="t"/>
                <v:fill/>
              </v:shape>
            </v:group>
            <v:group style="position:absolute;left:3952;top:9681;width:107;height:127" coordorigin="3952,9681" coordsize="107,127">
              <v:shape style="position:absolute;left:3952;top:9681;width:107;height:127" coordorigin="3952,9681" coordsize="107,127" path="m3999,9681l3981,9688,3966,9703,3956,9723,3952,9749,3958,9772,3969,9791,3986,9803,4006,9808,4018,9807,4035,9798,4048,9783,4057,9761,4060,9734,4053,9713,4040,9696,4022,9685,3999,9681e" filled="t" fillcolor="#94C883" stroked="f">
                <v:path arrowok="t"/>
                <v:fill/>
              </v:shape>
            </v:group>
            <v:group style="position:absolute;left:3952;top:9501;width:107;height:127" coordorigin="3952,9501" coordsize="107,127">
              <v:shape style="position:absolute;left:3952;top:9501;width:107;height:127" coordorigin="3952,9501" coordsize="107,127" path="m3999,9501l3981,9508,3966,9522,3956,9543,3952,9568,3958,9591,3969,9610,3986,9623,4006,9627,4018,9626,4035,9617,4048,9602,4057,9581,4060,9554,4053,9532,4040,9515,4022,9504,3999,9501e" filled="t" fillcolor="#94C883" stroked="f">
                <v:path arrowok="t"/>
                <v:fill/>
              </v:shape>
            </v:group>
            <v:group style="position:absolute;left:3952;top:8565;width:107;height:127" coordorigin="3952,8565" coordsize="107,127">
              <v:shape style="position:absolute;left:3952;top:8565;width:107;height:127" coordorigin="3952,8565" coordsize="107,127" path="m3999,8565l3981,8572,3966,8586,3956,8607,3952,8632,3958,8655,3969,8674,3986,8687,4006,8691,4018,8690,4035,8682,4048,8666,4057,8645,4060,8618,4053,8597,4040,8580,4022,8568,3999,8565e" filled="t" fillcolor="#94C883" stroked="f">
                <v:path arrowok="t"/>
                <v:fill/>
              </v:shape>
            </v:group>
            <v:group style="position:absolute;left:3952;top:8692;width:107;height:127" coordorigin="3952,8692" coordsize="107,127">
              <v:shape style="position:absolute;left:3952;top:8692;width:107;height:127" coordorigin="3952,8692" coordsize="107,127" path="m3999,8692l3981,8699,3966,8714,3956,8734,3952,8759,3958,8783,3969,8802,3986,8814,4006,8819,4018,8817,4035,8809,4048,8794,4057,8772,4060,8745,4053,8724,4040,8707,4022,8696,3999,8692e" filled="t" fillcolor="#94C883" stroked="f">
                <v:path arrowok="t"/>
                <v:fill/>
              </v:shape>
            </v:group>
            <v:group style="position:absolute;left:3952;top:8819;width:107;height:127" coordorigin="3952,8819" coordsize="107,127">
              <v:shape style="position:absolute;left:3952;top:8819;width:107;height:127" coordorigin="3952,8819" coordsize="107,127" path="m3999,8819l3981,8826,3966,8841,3956,8861,3952,8887,3958,8910,3969,8929,3986,8941,4006,8946,4018,8945,4035,8936,4048,8921,4057,8899,4060,8872,4053,8851,4040,8834,4022,8823,3999,8819e" filled="t" fillcolor="#94C883" stroked="f">
                <v:path arrowok="t"/>
                <v:fill/>
              </v:shape>
            </v:group>
            <v:group style="position:absolute;left:3952;top:8752;width:107;height:127" coordorigin="3952,8752" coordsize="107,127">
              <v:shape style="position:absolute;left:3952;top:8752;width:107;height:127" coordorigin="3952,8752" coordsize="107,127" path="m3999,8752l3981,8759,3966,8774,3956,8795,3952,8820,3958,8843,3969,8862,3986,8874,4006,8879,4018,8878,4035,8869,4048,8854,4057,8832,4060,8805,4053,8784,4040,8767,4022,8756,3999,8752e" filled="t" fillcolor="#94C883" stroked="f">
                <v:path arrowok="t"/>
                <v:fill/>
              </v:shape>
            </v:group>
            <v:group style="position:absolute;left:3952;top:7548;width:107;height:127" coordorigin="3952,7548" coordsize="107,127">
              <v:shape style="position:absolute;left:3952;top:7548;width:107;height:127" coordorigin="3952,7548" coordsize="107,127" path="m3999,7548l3981,7555,3966,7570,3956,7590,3952,7616,3958,7639,3969,7658,3986,7670,4006,7675,4018,7674,4035,7665,4048,7650,4057,7628,4060,7601,4053,7580,4040,7563,4022,7552,3999,7548e" filled="t" fillcolor="#94C883" stroked="f">
                <v:path arrowok="t"/>
                <v:fill/>
              </v:shape>
            </v:group>
            <v:group style="position:absolute;left:3952;top:7611;width:107;height:127" coordorigin="3952,7611" coordsize="107,127">
              <v:shape style="position:absolute;left:3952;top:7611;width:107;height:127" coordorigin="3952,7611" coordsize="107,127" path="m3999,7611l3981,7618,3966,7633,3956,7653,3952,7678,3958,7702,3969,7721,3986,7733,4006,7738,4018,7736,4035,7728,4048,7713,4057,7691,4060,7664,4053,7643,4040,7626,4022,7615,3999,7611e" filled="t" fillcolor="#94C883" stroked="f">
                <v:path arrowok="t"/>
                <v:fill/>
              </v:shape>
            </v:group>
            <v:group style="position:absolute;left:3952;top:7675;width:107;height:127" coordorigin="3952,7675" coordsize="107,127">
              <v:shape style="position:absolute;left:3952;top:7675;width:107;height:127" coordorigin="3952,7675" coordsize="107,127" path="m3999,7675l3981,7683,3966,7697,3956,7718,3952,7743,3958,7766,3969,7785,3986,7798,4006,7802,4018,7801,4035,7792,4048,7777,4057,7756,4060,7728,4053,7707,4040,7690,4022,7679,3999,7675e" filled="t" fillcolor="#94C883" stroked="f">
                <v:path arrowok="t"/>
                <v:fill/>
              </v:shape>
            </v:group>
            <v:group style="position:absolute;left:3952;top:7725;width:107;height:127" coordorigin="3952,7725" coordsize="107,127">
              <v:shape style="position:absolute;left:3952;top:7725;width:107;height:127" coordorigin="3952,7725" coordsize="107,127" path="m3999,7725l3981,7732,3966,7747,3956,7767,3952,7793,3958,7816,3969,7835,3986,7847,4006,7852,4018,7850,4035,7842,4048,7827,4057,7805,4060,7778,4053,7757,4040,7740,4022,7729,3999,7725e" filled="t" fillcolor="#94C883" stroked="f">
                <v:path arrowok="t"/>
                <v:fill/>
              </v:shape>
            </v:group>
            <v:group style="position:absolute;left:3952;top:6225;width:107;height:127" coordorigin="3952,6225" coordsize="107,127">
              <v:shape style="position:absolute;left:3952;top:6225;width:107;height:127" coordorigin="3952,6225" coordsize="107,127" path="m3999,6225l3981,6232,3966,6247,3956,6267,3952,6292,3958,6316,3969,6334,3986,6347,4006,6352,4018,6350,4035,6342,4048,6326,4057,6305,4060,6278,4053,6257,4040,6240,4022,6229,3999,6225e" filled="t" fillcolor="#94C883" stroked="f">
                <v:path arrowok="t"/>
                <v:fill/>
              </v:shape>
            </v:group>
            <v:group style="position:absolute;left:3952;top:6304;width:107;height:127" coordorigin="3952,6304" coordsize="107,127">
              <v:shape style="position:absolute;left:3952;top:6304;width:107;height:127" coordorigin="3952,6304" coordsize="107,127" path="m3999,6304l3981,6311,3966,6325,3956,6346,3952,6371,3958,6394,3969,6413,3986,6426,4006,6430,4018,6429,4035,6421,4048,6405,4057,6384,4060,6357,4053,6336,4040,6319,4022,6308,3999,6304e" filled="t" fillcolor="#94C883" stroked="f">
                <v:path arrowok="t"/>
                <v:fill/>
              </v:shape>
            </v:group>
            <v:group style="position:absolute;left:3952;top:6271;width:107;height:127" coordorigin="3952,6271" coordsize="107,127">
              <v:shape style="position:absolute;left:3952;top:6271;width:107;height:127" coordorigin="3952,6271" coordsize="107,127" path="m3999,6271l3981,6278,3966,6293,3956,6313,3952,6338,3958,6362,3969,6380,3986,6393,4006,6398,4018,6396,4035,6388,4048,6373,4057,6351,4060,6324,4053,6303,4040,6286,4022,6275,3999,6271e" filled="t" fillcolor="#94C883" stroked="f">
                <v:path arrowok="t"/>
                <v:fill/>
              </v:shape>
            </v:group>
            <v:group style="position:absolute;left:3952;top:11637;width:107;height:127" coordorigin="3952,11637" coordsize="107,127">
              <v:shape style="position:absolute;left:3952;top:11637;width:107;height:127" coordorigin="3952,11637" coordsize="107,127" path="m3999,11637l3981,11644,3966,11659,3956,11680,3952,11705,3958,11728,3969,11747,3986,11759,4006,11764,4018,11763,4035,11754,4048,11739,4057,11717,4060,11690,4053,11669,4040,11652,4022,11641,3999,11637e" filled="t" fillcolor="#94C883" stroked="f">
                <v:path arrowok="t"/>
                <v:fill/>
              </v:shape>
            </v:group>
            <v:group style="position:absolute;left:3952;top:11707;width:107;height:127" coordorigin="3952,11707" coordsize="107,127">
              <v:shape style="position:absolute;left:3952;top:11707;width:107;height:127" coordorigin="3952,11707" coordsize="107,127" path="m3999,11707l3981,11715,3966,11729,3956,11750,3952,11775,3958,11798,3969,11817,3986,11830,4006,11834,4018,11833,4035,11824,4048,11809,4057,11788,4060,11760,4053,11739,4040,11722,4022,11711,3999,11707e" filled="t" fillcolor="#94C883" stroked="f">
                <v:path arrowok="t"/>
                <v:fill/>
              </v:shape>
            </v:group>
            <v:group style="position:absolute;left:3952;top:11765;width:107;height:127" coordorigin="3952,11765" coordsize="107,127">
              <v:shape style="position:absolute;left:3952;top:11765;width:107;height:127" coordorigin="3952,11765" coordsize="107,127" path="m3999,11765l3981,11772,3966,11786,3956,11807,3952,11832,3958,11855,3969,11874,3986,11887,4006,11891,4018,11890,4035,11882,4048,11866,4057,11845,4060,11818,4053,11796,4040,11780,4022,11768,3999,11765e" filled="t" fillcolor="#94C883" stroked="f">
                <v:path arrowok="t"/>
                <v:fill/>
              </v:shape>
            </v:group>
            <v:group style="position:absolute;left:3952;top:11965;width:107;height:127" coordorigin="3952,11965" coordsize="107,127">
              <v:shape style="position:absolute;left:3952;top:11965;width:107;height:127" coordorigin="3952,11965" coordsize="107,127" path="m3999,11965l3981,11972,3966,11987,3956,12007,3952,12032,3958,12056,3969,12074,3986,12087,4006,12092,4018,12090,4035,12082,4048,12067,4057,12045,4060,12018,4053,11997,4040,11980,4022,11969,3999,11965e" filled="t" fillcolor="#94C883" stroked="f">
                <v:path arrowok="t"/>
                <v:fill/>
              </v:shape>
            </v:group>
            <v:group style="position:absolute;left:3952;top:11882;width:107;height:127" coordorigin="3952,11882" coordsize="107,127">
              <v:shape style="position:absolute;left:3952;top:11882;width:107;height:127" coordorigin="3952,11882" coordsize="107,127" path="m3999,11882l3981,11889,3966,11904,3956,11924,3952,11950,3958,11973,3969,11992,3986,12004,4006,12009,4018,12007,4035,11999,4048,11984,4057,11962,4060,11935,4053,11914,4040,11897,4022,11886,3999,11882e" filled="t" fillcolor="#94C883" stroked="f">
                <v:path arrowok="t"/>
                <v:fill/>
              </v:shape>
            </v:group>
            <v:group style="position:absolute;left:1668;top:5444;width:2084;height:2" coordorigin="1668,5444" coordsize="2084,2">
              <v:shape style="position:absolute;left:1668;top:5444;width:2084;height:2" coordorigin="1668,5444" coordsize="2084,0" path="m1668,5444l3752,5444e" filled="f" stroked="t" strokeweight="1pt" strokecolor="#020303">
                <v:path arrowok="t"/>
              </v:shape>
            </v:group>
            <v:group style="position:absolute;left:3744;top:5444;width:237;height:788" coordorigin="3744,5444" coordsize="237,788">
              <v:shape style="position:absolute;left:3744;top:5444;width:237;height:788" coordorigin="3744,5444" coordsize="237,788" path="m3744,5444l3981,6232e" filled="f" stroked="t" strokeweight="1pt" strokecolor="#020303">
                <v:path arrowok="t"/>
              </v:shape>
            </v:group>
            <v:group style="position:absolute;left:1685;top:6018;width:2066;height:2" coordorigin="1685,6018" coordsize="2066,2">
              <v:shape style="position:absolute;left:1685;top:6018;width:2066;height:2" coordorigin="1685,6018" coordsize="2066,0" path="m1685,6018l3752,6018e" filled="f" stroked="t" strokeweight="1pt" strokecolor="#020303">
                <v:path arrowok="t"/>
              </v:shape>
            </v:group>
            <v:group style="position:absolute;left:1685;top:6739;width:2066;height:2" coordorigin="1685,6739" coordsize="2066,2">
              <v:shape style="position:absolute;left:1685;top:6739;width:2066;height:2" coordorigin="1685,6739" coordsize="2066,0" path="m1685,6739l3752,6739e" filled="f" stroked="t" strokeweight="1pt" strokecolor="#020303">
                <v:path arrowok="t"/>
              </v:shape>
            </v:group>
            <v:group style="position:absolute;left:1685;top:7644;width:2075;height:2" coordorigin="1685,7644" coordsize="2075,2">
              <v:shape style="position:absolute;left:1685;top:7644;width:2075;height:2" coordorigin="1685,7644" coordsize="2075,0" path="m1685,7644l3760,7644e" filled="f" stroked="t" strokeweight="1pt" strokecolor="#020303">
                <v:path arrowok="t"/>
              </v:shape>
            </v:group>
            <v:group style="position:absolute;left:3752;top:7461;width:229;height:182" coordorigin="3752,7461" coordsize="229,182">
              <v:shape style="position:absolute;left:3752;top:7461;width:229;height:182" coordorigin="3752,7461" coordsize="229,182" path="m3752,7644l3981,7461e" filled="f" stroked="t" strokeweight="1pt" strokecolor="#020303">
                <v:path arrowok="t"/>
              </v:shape>
            </v:group>
            <v:group style="position:absolute;left:4293;top:7586;width:1454;height:2" coordorigin="4293,7586" coordsize="1454,2">
              <v:shape style="position:absolute;left:4293;top:7586;width:1454;height:2" coordorigin="4293,7586" coordsize="1454,0" path="m4293,7586l5747,7586e" filled="f" stroked="t" strokeweight="1pt" strokecolor="#020303">
                <v:path arrowok="t"/>
              </v:shape>
            </v:group>
            <v:group style="position:absolute;left:4058;top:7602;width:250;height:2" coordorigin="4058,7602" coordsize="250,2">
              <v:shape style="position:absolute;left:4058;top:7602;width:250;height:2" coordorigin="4058,7602" coordsize="250,0" path="m4058,7602l4309,7602e" filled="f" stroked="t" strokeweight="1.625pt" strokecolor="#020303">
                <v:path arrowok="t"/>
              </v:shape>
            </v:group>
            <v:group style="position:absolute;left:4058;top:7704;width:309;height:2" coordorigin="4058,7704" coordsize="309,2">
              <v:shape style="position:absolute;left:4058;top:7704;width:309;height:2" coordorigin="4058,7704" coordsize="309,0" path="m4058,7704l4367,7704e" filled="f" stroked="t" strokeweight="2.292pt" strokecolor="#020303">
                <v:path arrowok="t"/>
              </v:shape>
            </v:group>
            <v:group style="position:absolute;left:4058;top:7746;width:309;height:229" coordorigin="4058,7746" coordsize="309,229">
              <v:shape style="position:absolute;left:4058;top:7746;width:309;height:229" coordorigin="4058,7746" coordsize="309,229" path="m4367,7975l4058,7746e" filled="f" stroked="t" strokeweight="1pt" strokecolor="#020303">
                <v:path arrowok="t"/>
              </v:shape>
            </v:group>
            <v:group style="position:absolute;left:3744;top:8195;width:223;height:591" coordorigin="3744,8195" coordsize="223,591">
              <v:shape style="position:absolute;left:3744;top:8195;width:223;height:591" coordorigin="3744,8195" coordsize="223,591" path="m3744,8195l3967,8787e" filled="f" stroked="t" strokeweight="1pt" strokecolor="#020303">
                <v:path arrowok="t"/>
              </v:shape>
            </v:group>
            <v:group style="position:absolute;left:1685;top:8195;width:2066;height:2" coordorigin="1685,8195" coordsize="2066,2">
              <v:shape style="position:absolute;left:1685;top:8195;width:2066;height:2" coordorigin="1685,8195" coordsize="2066,0" path="m1685,8195l3752,8195e" filled="f" stroked="t" strokeweight="1pt" strokecolor="#020303">
                <v:path arrowok="t"/>
              </v:shape>
            </v:group>
            <v:group style="position:absolute;left:4045;top:7831;width:322;height:428" coordorigin="4045,7831" coordsize="322,428">
              <v:shape style="position:absolute;left:4045;top:7831;width:322;height:428" coordorigin="4045,7831" coordsize="322,428" path="m4045,7831l4367,8259e" filled="f" stroked="t" strokeweight="1pt" strokecolor="#020303">
                <v:path arrowok="t"/>
              </v:shape>
            </v:group>
            <v:group style="position:absolute;left:1685;top:9309;width:2066;height:2" coordorigin="1685,9309" coordsize="2066,2">
              <v:shape style="position:absolute;left:1685;top:9309;width:2066;height:2" coordorigin="1685,9309" coordsize="2066,0" path="m1685,9309l3752,9309e" filled="f" stroked="t" strokeweight="1pt" strokecolor="#020303">
                <v:path arrowok="t"/>
              </v:shape>
            </v:group>
            <v:group style="position:absolute;left:1685;top:9929;width:2066;height:2" coordorigin="1685,9929" coordsize="2066,2">
              <v:shape style="position:absolute;left:1685;top:9929;width:2066;height:2" coordorigin="1685,9929" coordsize="2066,0" path="m1685,9929l3752,9929e" filled="f" stroked="t" strokeweight="1pt" strokecolor="#020303">
                <v:path arrowok="t"/>
              </v:shape>
            </v:group>
            <v:group style="position:absolute;left:2944;top:11652;width:1014;height:184" coordorigin="2944,11652" coordsize="1014,184">
              <v:shape style="position:absolute;left:2944;top:11652;width:1014;height:184" coordorigin="2944,11652" coordsize="1014,184" path="m2944,11652l3958,11836e" filled="f" stroked="t" strokeweight="1pt" strokecolor="#020303">
                <v:path arrowok="t"/>
              </v:shape>
            </v:group>
            <v:group style="position:absolute;left:4053;top:10489;width:315;height:179" coordorigin="4053,10489" coordsize="315,179">
              <v:shape style="position:absolute;left:4053;top:10489;width:315;height:179" coordorigin="4053,10489" coordsize="315,179" path="m4367,10668l4053,10489e" filled="f" stroked="t" strokeweight="1pt" strokecolor="#020303">
                <v:path arrowok="t"/>
              </v:shape>
            </v:group>
            <v:group style="position:absolute;left:2399;top:10117;width:1559;height:112" coordorigin="2399,10117" coordsize="1559,112">
              <v:shape style="position:absolute;left:2399;top:10117;width:1559;height:112" coordorigin="2399,10117" coordsize="1559,112" path="m2399,10229l3958,10117e" filled="f" stroked="t" strokeweight="1pt" strokecolor="#020303">
                <v:path arrowok="t"/>
              </v:shape>
            </v:group>
            <v:group style="position:absolute;left:1698;top:13572;width:2075;height:2" coordorigin="1698,13572" coordsize="2075,2">
              <v:shape style="position:absolute;left:1698;top:13572;width:2075;height:2" coordorigin="1698,13572" coordsize="2075,0" path="m1698,13572l3773,13572e" filled="f" stroked="t" strokeweight="1pt" strokecolor="#020303">
                <v:path arrowok="t"/>
              </v:shape>
            </v:group>
            <v:group style="position:absolute;left:3952;top:6163;width:107;height:127" coordorigin="3952,6163" coordsize="107,127">
              <v:shape style="position:absolute;left:3952;top:6163;width:107;height:127" coordorigin="3952,6163" coordsize="107,127" path="m3999,6163l3981,6170,3966,6184,3956,6205,3952,6230,3958,6253,3969,6272,3986,6285,4006,6289,4018,6288,4035,6280,4048,6264,4057,6243,4060,6216,4053,6195,4040,6178,4022,6166,3999,6163e" filled="t" fillcolor="#94C883" stroked="f">
                <v:path arrowok="t"/>
                <v:fill/>
              </v:shape>
            </v:group>
            <w10:wrap type="none"/>
          </v:group>
        </w:pict>
      </w:r>
      <w:r>
        <w:rPr>
          <w:sz w:val="22"/>
          <w:szCs w:val="22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2007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2008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2009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2010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2011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9"/>
        </w:rPr>
        <w:t>2012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68" w:lineRule="exact"/>
        <w:ind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purpledail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</w:rPr>
        <w:t>y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183" w:lineRule="auto"/>
        <w:ind w:left="17" w:right="94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avvmail.com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shepmas.com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188" w:lineRule="exact"/>
        <w:ind w:left="17" w:right="91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syscation.com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tibethome.org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67" w:lineRule="exact"/>
        <w:ind w:left="17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microsoft-update-info.com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189" w:lineRule="auto"/>
        <w:ind w:left="17" w:right="57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busketball.com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comrepai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</w:rPr>
        <w:t>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gmailboxes.com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oplaymagzine.com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171" w:lineRule="auto"/>
        <w:ind w:left="17" w:right="70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maltempata.com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nirvanaol.com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320" w:lineRule="atLeast"/>
        <w:ind w:left="17" w:right="784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7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cnndail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</w:rPr>
        <w:t>y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52" w:lineRule="exact"/>
        <w:ind w:left="1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myyahoonews.com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76" w:lineRule="exact"/>
        <w:ind w:left="1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satellitebbs.com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3" w:lineRule="auto"/>
        <w:ind w:left="17" w:right="96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msnhome.org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usabbs.org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7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2"/>
        </w:rPr>
        <w:t>ns06.net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0" w:after="0" w:line="520" w:lineRule="atLeast"/>
        <w:ind w:left="17" w:right="32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6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copporationnews.com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60" w:lineRule="atLeast"/>
        <w:ind w:left="30" w:right="706" w:firstLine="-13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7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nytimesnews.net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51" w:lineRule="exact"/>
        <w:ind w:left="30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cnnnewsdail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</w:rPr>
        <w:t>y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73" w:lineRule="exact"/>
        <w:ind w:left="30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applesoftupdate.com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450" w:lineRule="atLeast"/>
        <w:ind w:left="30" w:right="256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4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micyuisyahooapis.com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86" w:lineRule="exact"/>
        <w:ind w:left="30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infobusinessus.org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96" w:lineRule="exact"/>
        <w:ind w:left="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2"/>
        </w:rPr>
        <w:t>attnpowe</w:t>
      </w:r>
      <w:r>
        <w:rPr>
          <w:rFonts w:ascii="Arial" w:hAnsi="Arial" w:cs="Arial" w:eastAsia="Arial"/>
          <w:sz w:val="18"/>
          <w:szCs w:val="18"/>
          <w:color w:val="231F20"/>
          <w:spacing w:val="-10"/>
          <w:w w:val="100"/>
          <w:position w:val="2"/>
        </w:rPr>
        <w:t>r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  <w:position w:val="2"/>
        </w:rPr>
        <w:t>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ifexcel.com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4" w:lineRule="auto"/>
        <w:ind w:left="21" w:right="819"/>
        <w:jc w:val="both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bpyoyo.com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skyswim.net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cslisten.com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0" w:lineRule="atLeast"/>
        <w:ind w:left="21" w:right="55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bigish.net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chileexe77.com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55" w:lineRule="exact"/>
        <w:ind w:left="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issnbgkit.net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74" w:lineRule="exact"/>
        <w:ind w:left="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progammerli.com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71" w:after="0" w:line="281" w:lineRule="auto"/>
        <w:ind w:left="21" w:right="58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idirectech.com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livemymsn.com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5" w:after="0" w:line="240" w:lineRule="auto"/>
        <w:ind w:left="21" w:right="-67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6"/>
        </w:rPr>
        <w:t>webservicesupdate.com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177" w:lineRule="auto"/>
        <w:ind w:left="21" w:right="17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giftnews.org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onefastgame.net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conferencesinfo.com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0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482" w:lineRule="auto"/>
        <w:ind w:left="21" w:right="564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5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cometowa</w:t>
      </w:r>
      <w:r>
        <w:rPr>
          <w:rFonts w:ascii="Arial" w:hAnsi="Arial" w:cs="Arial" w:eastAsia="Arial"/>
          <w:sz w:val="18"/>
          <w:szCs w:val="18"/>
          <w:color w:val="231F20"/>
          <w:spacing w:val="-13"/>
          <w:w w:val="100"/>
        </w:rPr>
        <w:t>y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40" w:after="0" w:line="285" w:lineRule="auto"/>
        <w:ind w:left="21" w:right="585" w:firstLine="-21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6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usnftc.org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53" w:after="0" w:line="240" w:lineRule="auto"/>
        <w:ind w:left="21" w:right="-20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6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350" w:lineRule="atLeast"/>
        <w:ind w:left="21" w:right="48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phoenixtvus.com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ushongkong.org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11" w:after="0" w:line="282" w:lineRule="auto"/>
        <w:ind w:left="21" w:right="47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newsesport.com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youipcam.com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1"/>
        </w:rPr>
        <w:t>olmusic100.com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35" w:after="0" w:line="190" w:lineRule="exact"/>
        <w:ind w:left="21" w:right="65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todayusa.org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bluecoate.com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459" w:lineRule="auto"/>
        <w:ind w:left="21" w:right="419"/>
        <w:jc w:val="left"/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4</w:t>
      </w:r>
      <w:r>
        <w:rPr>
          <w:rFonts w:ascii="Arial" w:hAnsi="Arial" w:cs="Arial" w:eastAsia="Arial"/>
          <w:sz w:val="18"/>
          <w:szCs w:val="18"/>
          <w:color w:val="231F20"/>
          <w:spacing w:val="14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18"/>
          <w:szCs w:val="18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created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231F20"/>
          <w:spacing w:val="0"/>
          <w:w w:val="97"/>
        </w:rPr>
        <w:t>bigdepression.net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4" w:lineRule="exact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br w:type="column"/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resume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over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right="14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flexibility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myriad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avoid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blocked.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right="9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categories: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(2)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third-party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zones,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(3)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hijacked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domains.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0"/>
          <w:w w:val="92"/>
        </w:rPr>
        <w:t>REGISTERE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</w:rPr>
        <w:t>D</w:t>
      </w:r>
      <w:r>
        <w:rPr>
          <w:rFonts w:ascii="Arial" w:hAnsi="Arial" w:cs="Arial" w:eastAsia="Arial"/>
          <w:sz w:val="22"/>
          <w:szCs w:val="22"/>
          <w:color w:val="830A2C"/>
          <w:spacing w:val="41"/>
          <w:w w:val="92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Z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ONES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right="20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controlled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owne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“hugesoft.org”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represents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zone.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“ug-co.hugesoft.org”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“7cback.hugesoft.org”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“hugesoft.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org”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called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“subdomains”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zone.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“hugesoft.org”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subdomains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wish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controls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resolutions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zones,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know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thousands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resolved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(which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suspect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hops)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source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right="20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became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aware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“hugesoft.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org”,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eNom,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right="32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October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registrant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“uglygorilla@163.com”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visible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“whois”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3,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2013,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following: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4" w:equalWidth="0">
            <w:col w:w="540" w:space="148"/>
            <w:col w:w="2092" w:space="607"/>
            <w:col w:w="1876" w:space="539"/>
            <w:col w:w="4498"/>
          </w:cols>
        </w:sectPr>
      </w:pPr>
      <w:rPr/>
    </w:p>
    <w:p>
      <w:pPr>
        <w:spacing w:before="76" w:after="0" w:line="240" w:lineRule="auto"/>
        <w:ind w:left="82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64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6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6060;width:10080;height:2" coordorigin="1080,6060" coordsize="10080,2">
              <v:shape style="position:absolute;left:1080;top:6060;width:10080;height:2" coordorigin="1080,6060" coordsize="10080,0" path="m1080,6060l11160,6060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1"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9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Name:HUGESOFT.ORG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50" w:lineRule="auto"/>
        <w:ind w:left="820" w:right="522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Created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7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On:25-Oct-2004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-12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09:46:18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"/>
          <w:w w:val="13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UTC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5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8"/>
          <w:w w:val="14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7"/>
        </w:rPr>
        <w:t>Name:huge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1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"/>
          <w:w w:val="11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60"/>
        </w:rPr>
        <w:t>soft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50" w:lineRule="auto"/>
        <w:ind w:left="820" w:right="558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Organization:hugesoft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6"/>
          <w:w w:val="14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Street1:shanghai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City:shanghai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6"/>
          <w:w w:val="14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State/Province:S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Postal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26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Code:200001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50" w:lineRule="auto"/>
        <w:ind w:left="820" w:right="594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Country:CN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5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8"/>
          <w:w w:val="14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5"/>
        </w:rPr>
        <w:t>Phone:+86.21000021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82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Registrant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40"/>
          <w:w w:val="138"/>
        </w:rPr>
        <w:t> </w:t>
      </w:r>
      <w:hyperlink r:id="rId204">
        <w:r>
          <w:rPr>
            <w:rFonts w:ascii="Times New Roman" w:hAnsi="Times New Roman" w:cs="Times New Roman" w:eastAsia="Times New Roman"/>
            <w:sz w:val="20"/>
            <w:szCs w:val="20"/>
            <w:color w:val="231F20"/>
            <w:spacing w:val="0"/>
            <w:w w:val="138"/>
          </w:rPr>
          <w:t>Email:uglygorilla@163.com</w:t>
        </w:r>
        <w:r>
          <w:rPr>
            <w:rFonts w:ascii="Times New Roman" w:hAnsi="Times New Roman" w:cs="Times New Roman" w:eastAsia="Times New Roman"/>
            <w:sz w:val="20"/>
            <w:szCs w:val="20"/>
            <w:color w:val="000000"/>
            <w:spacing w:val="0"/>
            <w:w w:val="100"/>
          </w:rPr>
        </w:r>
      </w:hyperlink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19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accurate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successfull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“shanghai”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street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Nevertheless,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noteworthy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appeared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registration,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along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begins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“+86”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international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code.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listed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city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(22%)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registrations.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frequency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cities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appeared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10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Locations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supplied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registration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data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other</w:t>
      </w:r>
      <w:r>
        <w:rPr>
          <w:rFonts w:ascii="Arial" w:hAnsi="Arial" w:cs="Arial" w:eastAsia="Arial"/>
          <w:sz w:val="20"/>
          <w:szCs w:val="20"/>
          <w:color w:val="233443"/>
          <w:spacing w:val="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than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hanghai,</w:t>
      </w:r>
      <w:r>
        <w:rPr>
          <w:rFonts w:ascii="Arial" w:hAnsi="Arial" w:cs="Arial" w:eastAsia="Arial"/>
          <w:sz w:val="20"/>
          <w:szCs w:val="20"/>
          <w:color w:val="233443"/>
          <w:spacing w:val="40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China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760.999069" w:type="dxa"/>
      </w:tblPr>
      <w:tblGrid/>
      <w:tr>
        <w:trPr>
          <w:trHeight w:val="288" w:hRule="exact"/>
        </w:trPr>
        <w:tc>
          <w:tcPr>
            <w:tcW w:w="1188" w:type="dxa"/>
            <w:tcBorders>
              <w:top w:val="single" w:sz="2.000013" w:space="0" w:color="76848F"/>
              <w:bottom w:val="single" w:sz="2.000152" w:space="0" w:color="76848F"/>
              <w:left w:val="single" w:sz="2.000586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umber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13" w:space="0" w:color="76848F"/>
              <w:bottom w:val="single" w:sz="2.00015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City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13" w:space="0" w:color="76848F"/>
              <w:bottom w:val="single" w:sz="2.00015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tate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13" w:space="0" w:color="76848F"/>
              <w:bottom w:val="single" w:sz="2.000152" w:space="0" w:color="76848F"/>
              <w:left w:val="single" w:sz="2" w:space="0" w:color="FFFFFF"/>
              <w:right w:val="single" w:sz="2.002344" w:space="0" w:color="76848F"/>
            </w:tcBorders>
            <w:shd w:val="clear" w:color="auto" w:fill="830A2C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Country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52" w:space="0" w:color="76848F"/>
              <w:bottom w:val="single" w:sz="2.000155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52" w:space="0" w:color="76848F"/>
              <w:bottom w:val="single" w:sz="2.000155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Beijing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52" w:space="0" w:color="76848F"/>
              <w:bottom w:val="single" w:sz="2.000155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52" w:space="0" w:color="76848F"/>
              <w:bottom w:val="single" w:sz="2.000155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55" w:space="0" w:color="76848F"/>
              <w:bottom w:val="single" w:sz="2.000195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55" w:space="0" w:color="76848F"/>
              <w:bottom w:val="single" w:sz="2.000195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Calgary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55" w:space="0" w:color="76848F"/>
              <w:bottom w:val="single" w:sz="2.000195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/>
            <w:rPr/>
          </w:p>
        </w:tc>
        <w:tc>
          <w:tcPr>
            <w:tcW w:w="1620" w:type="dxa"/>
            <w:tcBorders>
              <w:top w:val="single" w:sz="2.000155" w:space="0" w:color="76848F"/>
              <w:bottom w:val="single" w:sz="2.000195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Canada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95" w:space="0" w:color="76848F"/>
              <w:bottom w:val="single" w:sz="2.000192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95" w:space="0" w:color="76848F"/>
              <w:bottom w:val="single" w:sz="2.000192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Guizhou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95" w:space="0" w:color="76848F"/>
              <w:bottom w:val="single" w:sz="2.000192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95" w:space="0" w:color="76848F"/>
              <w:bottom w:val="single" w:sz="2.000192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92" w:space="0" w:color="76848F"/>
              <w:bottom w:val="single" w:sz="2.000054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92" w:space="0" w:color="76848F"/>
              <w:bottom w:val="single" w:sz="2.000054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Pasadena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92" w:space="0" w:color="76848F"/>
              <w:bottom w:val="single" w:sz="2.000054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92" w:space="0" w:color="76848F"/>
              <w:bottom w:val="single" w:sz="2.000054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54" w:space="0" w:color="76848F"/>
              <w:bottom w:val="single" w:sz="2.000051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54" w:space="0" w:color="76848F"/>
              <w:bottom w:val="single" w:sz="2.000051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Houston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54" w:space="0" w:color="76848F"/>
              <w:bottom w:val="single" w:sz="2.000051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TX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54" w:space="0" w:color="76848F"/>
              <w:bottom w:val="single" w:sz="2.000051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51" w:space="0" w:color="76848F"/>
              <w:bottom w:val="single" w:sz="2.000087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51" w:space="0" w:color="76848F"/>
              <w:bottom w:val="single" w:sz="2.000087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Sydney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51" w:space="0" w:color="76848F"/>
              <w:bottom w:val="single" w:sz="2.000087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/>
            <w:rPr/>
          </w:p>
        </w:tc>
        <w:tc>
          <w:tcPr>
            <w:tcW w:w="1620" w:type="dxa"/>
            <w:tcBorders>
              <w:top w:val="single" w:sz="2.000051" w:space="0" w:color="76848F"/>
              <w:bottom w:val="single" w:sz="2.000087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Australia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87" w:space="0" w:color="76848F"/>
              <w:bottom w:val="single" w:sz="2.000091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87" w:space="0" w:color="76848F"/>
              <w:bottom w:val="single" w:sz="2.000091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Salt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Lake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87" w:space="0" w:color="76848F"/>
              <w:bottom w:val="single" w:sz="2.000091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87" w:space="0" w:color="76848F"/>
              <w:bottom w:val="single" w:sz="2.000091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91" w:space="0" w:color="76848F"/>
              <w:bottom w:val="single" w:sz="2.000229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91" w:space="0" w:color="76848F"/>
              <w:bottom w:val="single" w:sz="2.000229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3"/>
              </w:rPr>
              <w:t>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ashington,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DC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91" w:space="0" w:color="76848F"/>
              <w:bottom w:val="single" w:sz="2.000229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/>
            <w:rPr/>
          </w:p>
        </w:tc>
        <w:tc>
          <w:tcPr>
            <w:tcW w:w="1620" w:type="dxa"/>
            <w:tcBorders>
              <w:top w:val="single" w:sz="2.000091" w:space="0" w:color="76848F"/>
              <w:bottom w:val="single" w:sz="2.000229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229" w:space="0" w:color="76848F"/>
              <w:bottom w:val="single" w:sz="2.000232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229" w:space="0" w:color="76848F"/>
              <w:bottom w:val="single" w:sz="2.000232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Homewood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229" w:space="0" w:color="76848F"/>
              <w:bottom w:val="single" w:sz="2.000232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229" w:space="0" w:color="76848F"/>
              <w:bottom w:val="single" w:sz="2.000232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232" w:space="0" w:color="76848F"/>
              <w:bottom w:val="single" w:sz="2.000118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232" w:space="0" w:color="76848F"/>
              <w:bottom w:val="single" w:sz="2.000118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Kalkaska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232" w:space="0" w:color="76848F"/>
              <w:bottom w:val="single" w:sz="2.000118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MI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232" w:space="0" w:color="76848F"/>
              <w:bottom w:val="single" w:sz="2.000118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18" w:space="0" w:color="76848F"/>
              <w:bottom w:val="single" w:sz="2.000115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18" w:space="0" w:color="76848F"/>
              <w:bottom w:val="single" w:sz="2.000115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Shallotte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18" w:space="0" w:color="76848F"/>
              <w:bottom w:val="single" w:sz="2.000115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NC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18" w:space="0" w:color="76848F"/>
              <w:bottom w:val="single" w:sz="2.000115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15" w:space="0" w:color="76848F"/>
              <w:bottom w:val="single" w:sz="2.000023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15" w:space="0" w:color="76848F"/>
              <w:bottom w:val="single" w:sz="2.000023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0"/>
                <w:w w:val="89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ellow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Spring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15" w:space="0" w:color="76848F"/>
              <w:bottom w:val="single" w:sz="2.000023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OH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15" w:space="0" w:color="76848F"/>
              <w:bottom w:val="single" w:sz="2.000023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23" w:space="0" w:color="76848F"/>
              <w:bottom w:val="single" w:sz="2.000027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23" w:space="0" w:color="76848F"/>
              <w:bottom w:val="single" w:sz="2.000027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New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1"/>
                <w:w w:val="83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23" w:space="0" w:color="76848F"/>
              <w:bottom w:val="single" w:sz="2.000027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23" w:space="0" w:color="76848F"/>
              <w:bottom w:val="single" w:sz="2.000027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27" w:space="0" w:color="76848F"/>
              <w:bottom w:val="single" w:sz="2.000079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27" w:space="0" w:color="76848F"/>
              <w:bottom w:val="single" w:sz="2.000079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Provo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27" w:space="0" w:color="76848F"/>
              <w:bottom w:val="single" w:sz="2.000079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UT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27" w:space="0" w:color="76848F"/>
              <w:bottom w:val="single" w:sz="2.000079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79" w:space="0" w:color="76848F"/>
              <w:bottom w:val="single" w:sz="2.000076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79" w:space="0" w:color="76848F"/>
              <w:bottom w:val="single" w:sz="2.000076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Shenzhen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79" w:space="0" w:color="76848F"/>
              <w:bottom w:val="single" w:sz="2.000076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79" w:space="0" w:color="76848F"/>
              <w:bottom w:val="single" w:sz="2.000076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76" w:space="0" w:color="76848F"/>
              <w:bottom w:val="single" w:sz="2.000062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76" w:space="0" w:color="76848F"/>
              <w:bottom w:val="single" w:sz="2.000062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Birmingham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76" w:space="0" w:color="76848F"/>
              <w:bottom w:val="single" w:sz="2.000062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76" w:space="0" w:color="76848F"/>
              <w:bottom w:val="single" w:sz="2.000062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62" w:space="0" w:color="76848F"/>
              <w:bottom w:val="single" w:sz="2.000065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62" w:space="0" w:color="76848F"/>
              <w:bottom w:val="single" w:sz="2.000065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Scottsdale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62" w:space="0" w:color="76848F"/>
              <w:bottom w:val="single" w:sz="2.000065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AZ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62" w:space="0" w:color="76848F"/>
              <w:bottom w:val="single" w:sz="2.000065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65" w:space="0" w:color="76848F"/>
              <w:bottom w:val="single" w:sz="2.000068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65" w:space="0" w:color="76848F"/>
              <w:bottom w:val="single" w:sz="2.000068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Sunnyvale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65" w:space="0" w:color="76848F"/>
              <w:bottom w:val="single" w:sz="2.000068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65" w:space="0" w:color="76848F"/>
              <w:bottom w:val="single" w:sz="2.000068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68" w:space="0" w:color="76848F"/>
              <w:bottom w:val="single" w:sz="2.000037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68" w:space="0" w:color="76848F"/>
              <w:bottom w:val="single" w:sz="2.000037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Albany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68" w:space="0" w:color="76848F"/>
              <w:bottom w:val="single" w:sz="2.000037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68" w:space="0" w:color="76848F"/>
              <w:bottom w:val="single" w:sz="2.000037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37" w:space="0" w:color="76848F"/>
              <w:bottom w:val="single" w:sz="2.000101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37" w:space="0" w:color="76848F"/>
              <w:bottom w:val="single" w:sz="2.000101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Pearl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River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37" w:space="0" w:color="76848F"/>
              <w:bottom w:val="single" w:sz="2.000101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37" w:space="0" w:color="76848F"/>
              <w:bottom w:val="single" w:sz="2.000101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01" w:space="0" w:color="76848F"/>
              <w:bottom w:val="single" w:sz="2.000104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01" w:space="0" w:color="76848F"/>
              <w:bottom w:val="single" w:sz="2.000104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Chicago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01" w:space="0" w:color="76848F"/>
              <w:bottom w:val="single" w:sz="2.000104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01" w:space="0" w:color="76848F"/>
              <w:bottom w:val="single" w:sz="2.000104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104" w:space="0" w:color="76848F"/>
              <w:bottom w:val="single" w:sz="2.000002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104" w:space="0" w:color="76848F"/>
              <w:bottom w:val="single" w:sz="2.000002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Moscow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104" w:space="0" w:color="76848F"/>
              <w:bottom w:val="single" w:sz="2.000002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104" w:space="0" w:color="76848F"/>
              <w:bottom w:val="single" w:sz="2.000002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Guatemala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02" w:space="0" w:color="76848F"/>
              <w:bottom w:val="single" w:sz="2.000001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02" w:space="0" w:color="76848F"/>
              <w:bottom w:val="single" w:sz="2.000001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Nanning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02" w:space="0" w:color="76848F"/>
              <w:bottom w:val="single" w:sz="2.000001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02" w:space="0" w:color="76848F"/>
              <w:bottom w:val="single" w:sz="2.000001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01" w:space="0" w:color="76848F"/>
              <w:bottom w:val="single" w:sz="2.000004" w:space="0" w:color="76848F"/>
              <w:left w:val="single" w:sz="2.000586" w:space="0" w:color="76848F"/>
              <w:right w:val="single" w:sz="2.000562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01" w:space="0" w:color="76848F"/>
              <w:bottom w:val="single" w:sz="2.000004" w:space="0" w:color="76848F"/>
              <w:left w:val="single" w:sz="2.000562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100"/>
              </w:rPr>
              <w:t>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uhua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01" w:space="0" w:color="76848F"/>
              <w:bottom w:val="single" w:sz="2.000004" w:space="0" w:color="76848F"/>
              <w:left w:val="single" w:sz="2.002246" w:space="0" w:color="76848F"/>
              <w:right w:val="single" w:sz="2.002246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1620" w:type="dxa"/>
            <w:tcBorders>
              <w:top w:val="single" w:sz="2.000001" w:space="0" w:color="76848F"/>
              <w:bottom w:val="single" w:sz="2.000004" w:space="0" w:color="76848F"/>
              <w:left w:val="single" w:sz="2.002246" w:space="0" w:color="76848F"/>
              <w:right w:val="single" w:sz="2.002344" w:space="0" w:color="76848F"/>
            </w:tcBorders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88" w:hRule="exact"/>
        </w:trPr>
        <w:tc>
          <w:tcPr>
            <w:tcW w:w="1188" w:type="dxa"/>
            <w:tcBorders>
              <w:top w:val="single" w:sz="2.000004" w:space="0" w:color="76848F"/>
              <w:bottom w:val="single" w:sz="2.000021" w:space="0" w:color="76848F"/>
              <w:left w:val="single" w:sz="2.000586" w:space="0" w:color="76848F"/>
              <w:right w:val="single" w:sz="2.000562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27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950" w:type="dxa"/>
            <w:tcBorders>
              <w:top w:val="single" w:sz="2.000004" w:space="0" w:color="76848F"/>
              <w:bottom w:val="single" w:sz="2.000021" w:space="0" w:color="76848F"/>
              <w:left w:val="single" w:sz="2.000562" w:space="0" w:color="76848F"/>
              <w:right w:val="single" w:sz="2.002246" w:space="0" w:color="76848F"/>
            </w:tcBorders>
            <w:shd w:val="clear" w:color="auto" w:fill="DADDE0"/>
          </w:tcPr>
          <w:p>
            <w:pPr>
              <w:spacing w:before="26" w:after="0" w:line="240" w:lineRule="auto"/>
              <w:ind w:left="17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Registration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information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blocked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available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990" w:type="dxa"/>
            <w:tcBorders>
              <w:top w:val="single" w:sz="2.000004" w:space="0" w:color="76848F"/>
              <w:bottom w:val="single" w:sz="2.000021" w:space="0" w:color="76848F"/>
              <w:left w:val="single" w:sz="2.002246" w:space="0" w:color="76848F"/>
              <w:right w:val="single" w:sz="2.002246" w:space="0" w:color="76848F"/>
            </w:tcBorders>
            <w:shd w:val="clear" w:color="auto" w:fill="DADDE0"/>
          </w:tcPr>
          <w:p>
            <w:pPr/>
            <w:rPr/>
          </w:p>
        </w:tc>
        <w:tc>
          <w:tcPr>
            <w:tcW w:w="1620" w:type="dxa"/>
            <w:tcBorders>
              <w:top w:val="single" w:sz="2.000004" w:space="0" w:color="76848F"/>
              <w:bottom w:val="single" w:sz="2.000021" w:space="0" w:color="76848F"/>
              <w:left w:val="single" w:sz="2.002246" w:space="0" w:color="76848F"/>
              <w:right w:val="single" w:sz="2.002344" w:space="0" w:color="76848F"/>
            </w:tcBorders>
            <w:shd w:val="clear" w:color="auto" w:fill="DADDE0"/>
          </w:tcPr>
          <w:p>
            <w:pPr/>
            <w:rPr/>
          </w:p>
        </w:tc>
      </w:tr>
    </w:tbl>
    <w:p>
      <w:pPr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6" w:after="0" w:line="271" w:lineRule="auto"/>
        <w:ind w:left="100" w:right="578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62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6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342;width:10080;height:2" coordorigin="1080,13342" coordsize="10080,2">
              <v:shape style="position:absolute;left:1080;top:13342;width:10080;height:2" coordorigin="1080,13342" coordsize="10080,0" path="m1080,13342l11160,13342e" filled="f" stroked="t" strokeweight=".25pt" strokecolor="#233443">
                <v:path arrowok="t"/>
              </v:shape>
              <v:shape style="position:absolute;left:1080;top:7453;width:10080;height:5648" type="#_x0000_t75">
                <v:imagedata r:id="rId205" o:title="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obviously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false.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“uszzcs.com”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2005: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940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Victor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etejedaa@yahoo.com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+86.8005439436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13" w:after="0" w:line="240" w:lineRule="auto"/>
        <w:ind w:left="940"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Michael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Murphy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3" w:lineRule="exact"/>
        <w:ind w:left="94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795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Livermore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6"/>
          <w:w w:val="12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66"/>
        </w:rPr>
        <w:t>St.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40" w:lineRule="auto"/>
        <w:ind w:left="94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Yellow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1"/>
        </w:rPr>
        <w:t>Spring,Ohio,UNITED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9"/>
          <w:w w:val="12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STATES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0"/>
        </w:rPr>
        <w:t>45387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25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Here,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prefix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(“+86”)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accompanied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States.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States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prefix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“+1”,</w:t>
      </w:r>
      <w:r>
        <w:rPr>
          <w:rFonts w:ascii="Arial" w:hAnsi="Arial" w:cs="Arial" w:eastAsia="Arial"/>
          <w:sz w:val="20"/>
          <w:szCs w:val="20"/>
          <w:color w:val="231F20"/>
          <w:spacing w:val="4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unlikely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living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Ohio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beginning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“+86”.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city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spelled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incorrectl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should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ellow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Springs”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instead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ellow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Spring”.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could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one-time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spelling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mistake,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except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spelled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city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incorrectly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times,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“uszzcs.com”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“attnpowe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8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.com”.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registrant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really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thought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ellow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Spring”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correct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spelling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89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ellow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Springs,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Ohio.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18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Overall,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combination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relatively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high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“Shanghai”</w:t>
      </w:r>
      <w:r>
        <w:rPr>
          <w:rFonts w:ascii="Arial" w:hAnsi="Arial" w:cs="Arial" w:eastAsia="Arial"/>
          <w:sz w:val="20"/>
          <w:szCs w:val="20"/>
          <w:color w:val="231F20"/>
          <w:spacing w:val="-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obviously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false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partially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uncoordinated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until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present,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registrants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tried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fabricate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non-Shanghai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supported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contextual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“lfengg@163.com,”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zones.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“ww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.china-one.org,”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“lfengg@163.com”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Optical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echnology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Co.,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Ltd.,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website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production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across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river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25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email</w:t>
      </w:r>
      <w:r>
        <w:rPr>
          <w:rFonts w:ascii="Arial" w:hAnsi="Arial" w:cs="Arial" w:eastAsia="Arial"/>
          <w:sz w:val="20"/>
          <w:szCs w:val="20"/>
          <w:color w:val="233443"/>
          <w:spacing w:val="3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address</w:t>
      </w:r>
      <w:r>
        <w:rPr>
          <w:rFonts w:ascii="Arial" w:hAnsi="Arial" w:cs="Arial" w:eastAsia="Arial"/>
          <w:sz w:val="20"/>
          <w:szCs w:val="20"/>
          <w:color w:val="233443"/>
          <w:spacing w:val="-1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used</w:t>
      </w:r>
      <w:r>
        <w:rPr>
          <w:rFonts w:ascii="Arial" w:hAnsi="Arial" w:cs="Arial" w:eastAsia="Arial"/>
          <w:sz w:val="20"/>
          <w:szCs w:val="20"/>
          <w:color w:val="233443"/>
          <w:spacing w:val="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register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zones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also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contact</w:t>
      </w:r>
      <w:r>
        <w:rPr>
          <w:rFonts w:ascii="Arial" w:hAnsi="Arial" w:cs="Arial" w:eastAsia="Arial"/>
          <w:sz w:val="20"/>
          <w:szCs w:val="20"/>
          <w:color w:val="233443"/>
          <w:spacing w:val="26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</w:rPr>
        <w:t>for</w:t>
      </w:r>
      <w:r>
        <w:rPr>
          <w:rFonts w:ascii="Arial" w:hAnsi="Arial" w:cs="Arial" w:eastAsia="Arial"/>
          <w:sz w:val="20"/>
          <w:szCs w:val="20"/>
          <w:color w:val="233443"/>
          <w:spacing w:val="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hanghai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91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company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w w:val="118"/>
          <w:b/>
          <w:bCs/>
        </w:rPr>
        <w:t>n</w:t>
      </w:r>
      <w:r>
        <w:rPr>
          <w:rFonts w:ascii="Arial" w:hAnsi="Arial" w:cs="Arial" w:eastAsia="Arial"/>
          <w:sz w:val="22"/>
          <w:szCs w:val="22"/>
          <w:color w:val="830A2C"/>
          <w:w w:val="90"/>
          <w:b/>
          <w:bCs/>
        </w:rPr>
        <w:t>aming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hemes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00" w:right="2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half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according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themes: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news,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technology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business.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cause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appear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benign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glance.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created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purpose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intrusions.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(Note: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general.)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38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news-themed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well-known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media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outlets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CNN,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ahoo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Reuters.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English-speaking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countries,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“aunewsonline.com”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(Australia),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“canadatvsite.com”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(Canada),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“todayusa.org”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(U.S.).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news-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themed: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206"/>
          <w:pgSz w:w="12240" w:h="15840"/>
        </w:sectPr>
      </w:pPr>
      <w:rPr/>
    </w:p>
    <w:p>
      <w:pPr>
        <w:spacing w:before="40" w:after="0" w:line="251" w:lineRule="auto"/>
        <w:ind w:left="100" w:right="-54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aoldaily.com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aunewsonline.com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canadatvsite.com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canoedaily.com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cnndaily.com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cnndaily.net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cnnnewsdaily.com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defenceonline.net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0"/>
        </w:rPr>
        <w:t>freshreaders.net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3"/>
        </w:rPr>
        <w:t>giftnews.org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55" w:lineRule="auto"/>
        <w:ind w:right="-54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3"/>
        </w:rPr>
        <w:t>issnbgkit.net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5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mediaxsds.net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myyahoonews.com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newsesport.com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newsonet.net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newsonlinesite.com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newspappers.org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nytimesnews.net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oplaymagzine.com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phoenixtvus.com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40" w:after="0" w:line="252" w:lineRule="auto"/>
        <w:ind w:right="825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/>
        <w:br w:type="column"/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purpledaily.com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reutersnewsonline.com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rssadvanced.org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3"/>
        </w:rPr>
        <w:t>saltlakenews.org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sportreadok.net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todayusa.org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usapappers.com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usnewssite.com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yahoodaily.com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2141" w:space="1359"/>
            <w:col w:w="2161" w:space="1239"/>
            <w:col w:w="3400"/>
          </w:cols>
        </w:sectPr>
      </w:pPr>
      <w:rPr/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atLeast"/>
        <w:ind w:left="100" w:right="256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technology-themed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reference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well-known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technology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companies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(AOL,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Apple,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Google,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Microsoft),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antivirus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vendors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(McAfee,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Symantec),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products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(Blackberr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Bluecoat).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generic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referencing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topics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software: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40" w:after="0" w:line="250" w:lineRule="auto"/>
        <w:ind w:left="100" w:right="-54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aolon1ine.com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applesoftupdate.com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blackberrycluter.com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bluecoate.com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comrepair.net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dnsweb.org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9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downloadsite.me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0"/>
        </w:rPr>
        <w:t>firefoxupdata.com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51" w:lineRule="auto"/>
        <w:ind w:right="-54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globalowa.com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gmailboxes.com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3"/>
        </w:rPr>
        <w:t>hugesoft.org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3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idirectech.com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ifexcel.com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infosupports.com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7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livemymsn.com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mcafeepaying.com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52" w:lineRule="auto"/>
        <w:ind w:right="346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microsoft-update-info.com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9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micyuisyahooapis.com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0"/>
        </w:rPr>
        <w:t>msnhome.org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19" w:after="0" w:line="252" w:lineRule="auto"/>
        <w:ind w:right="825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pcclubddk.net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progammerli.com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8"/>
        </w:rPr>
        <w:t>softsolutionbox.net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8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symanteconline.net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webservicesupdate.com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2501" w:space="999"/>
            <w:col w:w="1921" w:space="1479"/>
            <w:col w:w="3400"/>
          </w:cols>
        </w:sectPr>
      </w:pPr>
      <w:rPr/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Finall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  <w:position w:val="-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reflect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theme.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professionals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might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visit: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40" w:after="0" w:line="243" w:lineRule="auto"/>
        <w:ind w:left="100" w:right="-54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advanbusiness.com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businessconsults.net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4"/>
        </w:rPr>
        <w:t>businessformars.com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61" w:lineRule="auto"/>
        <w:ind w:right="-54"/>
        <w:jc w:val="both"/>
        <w:rPr>
          <w:rFonts w:ascii="Courier New" w:hAnsi="Courier New" w:cs="Courier New" w:eastAsia="Courier New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companyinfosite.com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6"/>
        </w:rPr>
        <w:t>conferencesinfo.com</w:t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36"/>
        </w:rPr>
        <w:t> </w:t>
      </w:r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copporationnews.com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spacing w:before="20" w:after="0" w:line="240" w:lineRule="auto"/>
        <w:ind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231F20"/>
          <w:spacing w:val="0"/>
          <w:w w:val="144"/>
        </w:rPr>
        <w:t>infobusinessus.org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right="-20"/>
        <w:jc w:val="left"/>
        <w:rPr>
          <w:rFonts w:ascii="Courier New" w:hAnsi="Courier New" w:cs="Courier New" w:eastAsia="Courier New"/>
          <w:sz w:val="20"/>
          <w:szCs w:val="20"/>
        </w:rPr>
      </w:pPr>
      <w:rPr/>
      <w:r>
        <w:rPr>
          <w:rFonts w:ascii="Courier New" w:hAnsi="Courier New" w:cs="Courier New" w:eastAsia="Courier New"/>
          <w:sz w:val="20"/>
          <w:szCs w:val="20"/>
          <w:color w:val="231F20"/>
          <w:spacing w:val="0"/>
          <w:w w:val="100"/>
        </w:rPr>
        <w:t>jobsadvanced.com</w:t>
      </w:r>
      <w:r>
        <w:rPr>
          <w:rFonts w:ascii="Courier New" w:hAnsi="Courier New" w:cs="Courier New" w:eastAsia="Courier New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3" w:equalWidth="0">
            <w:col w:w="2501" w:space="999"/>
            <w:col w:w="2281" w:space="1119"/>
            <w:col w:w="3400"/>
          </w:cols>
        </w:sectPr>
      </w:pPr>
      <w:rPr/>
    </w:p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6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020;width:10080;height:2" coordorigin="1080,14020" coordsize="10080,2">
              <v:shape style="position:absolute;left:1080;top:14020;width:10080;height:2" coordorigin="1080,14020" coordsize="10080,0" path="m1080,14020l11160,14020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71" w:lineRule="auto"/>
        <w:ind w:left="100" w:right="40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every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stays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lasting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renewed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every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infrastructure.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allowed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expire,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transferred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attempted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imitate.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September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89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ahoo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complaint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“zheng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youjun”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“Arizona,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USA”,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-20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“myyahoonews.com”.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7"/>
          <w:position w:val="7"/>
        </w:rPr>
        <w:t>37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7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19"/>
          <w:w w:val="97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1"/>
          <w:position w:val="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ahoo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alleged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“&lt;myyahoonews.com&gt;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confusingly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60" w:lineRule="atLeast"/>
        <w:ind w:left="100" w:right="1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Complainant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AHOO!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mark”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“[zheng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youjun]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&lt;myyahoonews.com&gt;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faith.”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response,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Arbitration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Forum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“myyahoonews.com”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resolved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37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89"/>
          <w:position w:val="0"/>
        </w:rPr>
        <w:t>Y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89"/>
          <w:position w:val="0"/>
        </w:rPr>
        <w:t>ahoo!</w:t>
      </w:r>
      <w:r>
        <w:rPr>
          <w:rFonts w:ascii="Arial" w:hAnsi="Arial" w:cs="Arial" w:eastAsia="Arial"/>
          <w:sz w:val="16"/>
          <w:szCs w:val="16"/>
          <w:color w:val="231F20"/>
          <w:spacing w:val="5"/>
          <w:w w:val="89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Inc.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v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.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Zheng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National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Arbitration</w:t>
      </w:r>
      <w:r>
        <w:rPr>
          <w:rFonts w:ascii="Arial" w:hAnsi="Arial" w:cs="Arial" w:eastAsia="Arial"/>
          <w:sz w:val="16"/>
          <w:szCs w:val="16"/>
          <w:color w:val="231F20"/>
          <w:spacing w:val="17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Forum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Claim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Number: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6"/>
          <w:position w:val="0"/>
        </w:rPr>
        <w:t>F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A1109001409001,</w:t>
      </w:r>
      <w:r>
        <w:rPr>
          <w:rFonts w:ascii="Arial" w:hAnsi="Arial" w:cs="Arial" w:eastAsia="Arial"/>
          <w:sz w:val="16"/>
          <w:szCs w:val="16"/>
          <w:color w:val="231F20"/>
          <w:spacing w:val="35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(October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31,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2011)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(</w:t>
      </w:r>
      <w:r>
        <w:rPr>
          <w:rFonts w:ascii="Arial" w:hAnsi="Arial" w:cs="Arial" w:eastAsia="Arial"/>
          <w:sz w:val="16"/>
          <w:szCs w:val="16"/>
          <w:color w:val="231F20"/>
          <w:spacing w:val="-14"/>
          <w:w w:val="93"/>
          <w:position w:val="0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yrus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R.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Atkinson,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J</w:t>
      </w:r>
      <w:r>
        <w:rPr>
          <w:rFonts w:ascii="Arial" w:hAnsi="Arial" w:cs="Arial" w:eastAsia="Arial"/>
          <w:sz w:val="16"/>
          <w:szCs w:val="16"/>
          <w:color w:val="231F20"/>
          <w:spacing w:val="-12"/>
          <w:w w:val="100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.,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panelist),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http://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8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231F20"/>
          <w:spacing w:val="0"/>
          <w:w w:val="97"/>
          <w:position w:val="-1"/>
        </w:rPr>
        <w:t>domains.adrforum.com/domains/decisions/1409001.htm,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7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48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07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96" w:after="0" w:line="271" w:lineRule="auto"/>
        <w:ind w:left="120" w:right="381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546;width:10080;height:2" coordorigin="1080,13546" coordsize="10080,2">
              <v:shape style="position:absolute;left:1080;top:13546;width:10080;height:2" coordorigin="1080,13546" coordsize="10080,0" path="m1080,13546l11160,13546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page,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substantially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orldSID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website...in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effort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login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credentials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under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false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pretenses.”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surprisingl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“zheng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youjun”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respond.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Subsequentl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“myyahoonews.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com”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transferred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8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ahoo.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w w:val="90"/>
          <w:b/>
          <w:bCs/>
        </w:rPr>
        <w:t>hird-Party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ervices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20" w:right="2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third-party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service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“dynamic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DNS.”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service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allows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subdomains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under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service.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years,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20" w:right="9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hundreds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manne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change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resolution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simply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services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update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resolution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via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web-based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interface.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dynamic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DNS,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recently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“appspot.com”,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suggesting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Google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App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Engine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service.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95"/>
          <w:b/>
          <w:bCs/>
        </w:rPr>
        <w:t>h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5"/>
          <w:b/>
          <w:bCs/>
        </w:rPr>
        <w:t>ijacked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5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FQD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18"/>
          <w:b/>
          <w:bCs/>
        </w:rPr>
        <w:t>n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79"/>
          <w:b/>
          <w:bCs/>
        </w:rPr>
        <w:t>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120" w:right="34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associated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points.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“hijacked”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reason,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leveraged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purposes.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hijacked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main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purposes.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First,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20" w:right="32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place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files)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Second,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embed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hijacked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C2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0"/>
          <w:w w:val="92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2"/>
        </w:rPr>
        <w:t>VIDENC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38"/>
          <w:w w:val="92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F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15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89"/>
        </w:rPr>
        <w:t>V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89"/>
        </w:rPr>
        <w:t>AS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37"/>
          <w:w w:val="89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NFRASTRUCTURE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60" w:lineRule="atLeast"/>
        <w:ind w:left="120" w:right="42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noted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above,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confirmed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existence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937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(listening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applications)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distinct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(709),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(109).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three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resolving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988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“sinkhole”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38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2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“domain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parking”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39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6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addresses: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States: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559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China: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263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aiwan: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25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Korea: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22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Kingdom: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14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Canada: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0" w:right="-20"/>
        <w:jc w:val="left"/>
        <w:tabs>
          <w:tab w:pos="48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Other: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83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250" w:lineRule="auto"/>
        <w:ind w:left="120" w:right="273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38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sinkhole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server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accepts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redirected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connections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known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malicious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domains.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Attempted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connections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C2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FQDNs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are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redirected</w:t>
      </w:r>
      <w:r>
        <w:rPr>
          <w:rFonts w:ascii="Arial" w:hAnsi="Arial" w:cs="Arial" w:eastAsia="Arial"/>
          <w:sz w:val="16"/>
          <w:szCs w:val="16"/>
          <w:color w:val="231F20"/>
          <w:spacing w:val="3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sinkholes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once</w:t>
      </w:r>
      <w:r>
        <w:rPr>
          <w:rFonts w:ascii="Arial" w:hAnsi="Arial" w:cs="Arial" w:eastAsia="Arial"/>
          <w:sz w:val="16"/>
          <w:szCs w:val="16"/>
          <w:color w:val="231F20"/>
          <w:spacing w:val="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malicious</w:t>
      </w:r>
      <w:r>
        <w:rPr>
          <w:rFonts w:ascii="Arial" w:hAnsi="Arial" w:cs="Arial" w:eastAsia="Arial"/>
          <w:sz w:val="16"/>
          <w:szCs w:val="16"/>
          <w:color w:val="231F20"/>
          <w:spacing w:val="1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zones</w:t>
      </w:r>
      <w:r>
        <w:rPr>
          <w:rFonts w:ascii="Arial" w:hAnsi="Arial" w:cs="Arial" w:eastAsia="Arial"/>
          <w:sz w:val="16"/>
          <w:szCs w:val="16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are</w:t>
      </w:r>
      <w:r>
        <w:rPr>
          <w:rFonts w:ascii="Arial" w:hAnsi="Arial" w:cs="Arial" w:eastAsia="Arial"/>
          <w:sz w:val="16"/>
          <w:szCs w:val="16"/>
          <w:color w:val="231F20"/>
          <w:spacing w:val="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re-registered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by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research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organizations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security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companies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coordination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with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registration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companies.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50" w:lineRule="auto"/>
        <w:ind w:left="120" w:right="309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39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 </w:t>
      </w:r>
      <w:r>
        <w:rPr>
          <w:rFonts w:ascii="Arial" w:hAnsi="Arial" w:cs="Arial" w:eastAsia="Arial"/>
          <w:sz w:val="9"/>
          <w:szCs w:val="9"/>
          <w:color w:val="231F20"/>
          <w:spacing w:val="23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Some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IP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addresses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are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used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“domain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parking”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once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original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registrant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loses</w:t>
      </w:r>
      <w:r>
        <w:rPr>
          <w:rFonts w:ascii="Arial" w:hAnsi="Arial" w:cs="Arial" w:eastAsia="Arial"/>
          <w:sz w:val="16"/>
          <w:szCs w:val="16"/>
          <w:color w:val="231F20"/>
          <w:spacing w:val="-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control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zone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or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otherwise-registered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FQDN,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e.g.,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when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zone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expires.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These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IP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addresses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usually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host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advertisements.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pgNumType w:start="49"/>
          <w:pgMar w:footer="751" w:header="0" w:top="1480" w:bottom="940" w:left="960" w:right="960"/>
          <w:footerReference w:type="default" r:id="rId208"/>
          <w:pgSz w:w="12240" w:h="15840"/>
        </w:sectPr>
      </w:pPr>
      <w:rPr/>
    </w:p>
    <w:p>
      <w:pPr>
        <w:spacing w:before="96" w:after="0" w:line="271" w:lineRule="auto"/>
        <w:ind w:left="100" w:right="163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58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5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2542;width:10080;height:2" coordorigin="1080,2542" coordsize="10080,2">
              <v:shape style="position:absolute;left:1080;top:2542;width:10080;height:2" coordorigin="1080,2542" coordsize="10080,0" path="m1080,2542l11160,2542e" filled="f" stroked="t" strokeweight=".25pt" strokecolor="#23344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vast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again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belong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meaning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probably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communicated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bypassing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infrastructure: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11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  <w:position w:val="-1"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FQD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79"/>
          <w:b/>
          <w:bCs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  <w:position w:val="-1"/>
        </w:rPr>
        <w:t>have</w:t>
      </w:r>
      <w:r>
        <w:rPr>
          <w:rFonts w:ascii="Arial" w:hAnsi="Arial" w:cs="Arial" w:eastAsia="Arial"/>
          <w:sz w:val="20"/>
          <w:szCs w:val="20"/>
          <w:color w:val="233443"/>
          <w:spacing w:val="17"/>
          <w:w w:val="86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  <w:position w:val="-1"/>
        </w:rPr>
        <w:t>resolved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-1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IP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addresses</w:t>
      </w:r>
      <w:r>
        <w:rPr>
          <w:rFonts w:ascii="Arial" w:hAnsi="Arial" w:cs="Arial" w:eastAsia="Arial"/>
          <w:sz w:val="20"/>
          <w:szCs w:val="20"/>
          <w:color w:val="233443"/>
          <w:spacing w:val="-8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within</w:t>
      </w:r>
      <w:r>
        <w:rPr>
          <w:rFonts w:ascii="Arial" w:hAnsi="Arial" w:cs="Arial" w:eastAsia="Arial"/>
          <w:sz w:val="20"/>
          <w:szCs w:val="20"/>
          <w:color w:val="233443"/>
          <w:spacing w:val="35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these</w:t>
      </w:r>
      <w:r>
        <w:rPr>
          <w:rFonts w:ascii="Arial" w:hAnsi="Arial" w:cs="Arial" w:eastAsia="Arial"/>
          <w:sz w:val="20"/>
          <w:szCs w:val="20"/>
          <w:color w:val="233443"/>
          <w:spacing w:val="17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8"/>
          <w:b/>
          <w:bCs/>
          <w:position w:val="-1"/>
        </w:rPr>
        <w:t>Chinese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8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net</w:t>
      </w:r>
      <w:r>
        <w:rPr>
          <w:rFonts w:ascii="Arial" w:hAnsi="Arial" w:cs="Arial" w:eastAsia="Arial"/>
          <w:sz w:val="20"/>
          <w:szCs w:val="20"/>
          <w:color w:val="233443"/>
          <w:spacing w:val="-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blocks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670.99968" w:type="dxa"/>
      </w:tblPr>
      <w:tblGrid/>
      <w:tr>
        <w:trPr>
          <w:trHeight w:val="324" w:hRule="exact"/>
        </w:trPr>
        <w:tc>
          <w:tcPr>
            <w:tcW w:w="1008" w:type="dxa"/>
            <w:tcBorders>
              <w:top w:val="single" w:sz="2.000099" w:space="0" w:color="76848F"/>
              <w:bottom w:val="single" w:sz="2.000022" w:space="0" w:color="76848F"/>
              <w:left w:val="single" w:sz="2.000171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umber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et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block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FFFFFF"/>
              <w:right w:val="single" w:sz="2.000684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71"/>
                <w:b/>
                <w:bCs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88"/>
                <w:b/>
                <w:bCs/>
              </w:rPr>
              <w:t>egistered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wner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22" w:space="0" w:color="76848F"/>
              <w:bottom w:val="single" w:sz="2.000121" w:space="0" w:color="76848F"/>
              <w:left w:val="single" w:sz="2.000171" w:space="0" w:color="76848F"/>
              <w:right w:val="single" w:sz="2.00014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150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22" w:space="0" w:color="76848F"/>
              <w:bottom w:val="single" w:sz="2.000121" w:space="0" w:color="76848F"/>
              <w:left w:val="single" w:sz="2.000146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223.167.255.255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22" w:space="0" w:color="76848F"/>
              <w:bottom w:val="single" w:sz="2.000121" w:space="0" w:color="76848F"/>
              <w:left w:val="single" w:sz="2.000586" w:space="0" w:color="76848F"/>
              <w:right w:val="single" w:sz="2.000684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121" w:space="0" w:color="76848F"/>
              <w:bottom w:val="single" w:sz="2.000044" w:space="0" w:color="76848F"/>
              <w:left w:val="single" w:sz="2.000171" w:space="0" w:color="76848F"/>
              <w:right w:val="single" w:sz="2.000146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68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21" w:space="0" w:color="76848F"/>
              <w:bottom w:val="single" w:sz="2.000044" w:space="0" w:color="76848F"/>
              <w:left w:val="single" w:sz="2.000146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58.247.255.255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121" w:space="0" w:color="76848F"/>
              <w:bottom w:val="single" w:sz="2.000044" w:space="0" w:color="76848F"/>
              <w:left w:val="single" w:sz="2.000586" w:space="0" w:color="76848F"/>
              <w:right w:val="single" w:sz="2.000684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44" w:space="0" w:color="76848F"/>
              <w:bottom w:val="single" w:sz="2.000143" w:space="0" w:color="76848F"/>
              <w:left w:val="single" w:sz="2.000171" w:space="0" w:color="76848F"/>
              <w:right w:val="single" w:sz="2.00014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10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44" w:space="0" w:color="76848F"/>
              <w:bottom w:val="single" w:sz="2.000143" w:space="0" w:color="76848F"/>
              <w:left w:val="single" w:sz="2.000146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112.64.0.0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112.65.255.255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44" w:space="0" w:color="76848F"/>
              <w:bottom w:val="single" w:sz="2.000143" w:space="0" w:color="76848F"/>
              <w:left w:val="single" w:sz="2.000586" w:space="0" w:color="76848F"/>
              <w:right w:val="single" w:sz="2.000684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143" w:space="0" w:color="76848F"/>
              <w:bottom w:val="single" w:sz="2.000066" w:space="0" w:color="76848F"/>
              <w:left w:val="single" w:sz="2.000171" w:space="0" w:color="76848F"/>
              <w:right w:val="single" w:sz="2.000146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7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43" w:space="0" w:color="76848F"/>
              <w:bottom w:val="single" w:sz="2.000066" w:space="0" w:color="76848F"/>
              <w:left w:val="single" w:sz="2.000146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114.80.0.0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114.95.255.255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143" w:space="0" w:color="76848F"/>
              <w:bottom w:val="single" w:sz="2.000066" w:space="0" w:color="76848F"/>
              <w:left w:val="single" w:sz="2.000586" w:space="0" w:color="76848F"/>
              <w:right w:val="single" w:sz="2.000684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66" w:space="0" w:color="76848F"/>
              <w:bottom w:val="single" w:sz="2.000165" w:space="0" w:color="76848F"/>
              <w:left w:val="single" w:sz="2.000171" w:space="0" w:color="76848F"/>
              <w:right w:val="single" w:sz="2.00014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66" w:space="0" w:color="76848F"/>
              <w:bottom w:val="single" w:sz="2.000165" w:space="0" w:color="76848F"/>
              <w:left w:val="single" w:sz="2.000146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139.226.0.0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139.227.255.255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66" w:space="0" w:color="76848F"/>
              <w:bottom w:val="single" w:sz="2.000165" w:space="0" w:color="76848F"/>
              <w:left w:val="single" w:sz="2.000586" w:space="0" w:color="76848F"/>
              <w:right w:val="single" w:sz="2.000684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165" w:space="0" w:color="76848F"/>
              <w:bottom w:val="single" w:sz="2.000087" w:space="0" w:color="76848F"/>
              <w:left w:val="single" w:sz="2.000171" w:space="0" w:color="76848F"/>
              <w:right w:val="single" w:sz="2.000146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165" w:space="0" w:color="76848F"/>
              <w:bottom w:val="single" w:sz="2.000087" w:space="0" w:color="76848F"/>
              <w:left w:val="single" w:sz="2.000146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222.64.0.0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222.73.255.25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165" w:space="0" w:color="76848F"/>
              <w:bottom w:val="single" w:sz="2.000087" w:space="0" w:color="76848F"/>
              <w:left w:val="single" w:sz="2.000586" w:space="0" w:color="76848F"/>
              <w:right w:val="single" w:sz="2.000684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87" w:space="0" w:color="76848F"/>
              <w:bottom w:val="single" w:sz="2.000057" w:space="0" w:color="76848F"/>
              <w:left w:val="single" w:sz="2.000171" w:space="0" w:color="76848F"/>
              <w:right w:val="single" w:sz="2.00014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87" w:space="0" w:color="76848F"/>
              <w:bottom w:val="single" w:sz="2.000057" w:space="0" w:color="76848F"/>
              <w:left w:val="single" w:sz="2.000146" w:space="0" w:color="76848F"/>
              <w:right w:val="single" w:sz="2.000586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116.224.0.0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–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116.239.255.255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87" w:space="0" w:color="76848F"/>
              <w:bottom w:val="single" w:sz="2.000057" w:space="0" w:color="76848F"/>
              <w:left w:val="single" w:sz="2.000586" w:space="0" w:color="76848F"/>
              <w:right w:val="single" w:sz="2.000684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324" w:hRule="exact"/>
        </w:trPr>
        <w:tc>
          <w:tcPr>
            <w:tcW w:w="1008" w:type="dxa"/>
            <w:tcBorders>
              <w:top w:val="single" w:sz="2.000057" w:space="0" w:color="76848F"/>
              <w:bottom w:val="single" w:sz="2.000109" w:space="0" w:color="76848F"/>
              <w:left w:val="single" w:sz="2.000171" w:space="0" w:color="76848F"/>
              <w:right w:val="single" w:sz="2.000146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9"/>
                <w:b/>
                <w:bCs/>
              </w:rPr>
              <w:t>16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3240" w:type="dxa"/>
            <w:tcBorders>
              <w:top w:val="single" w:sz="2.000057" w:space="0" w:color="76848F"/>
              <w:bottom w:val="single" w:sz="2.000109" w:space="0" w:color="76848F"/>
              <w:left w:val="single" w:sz="2.000146" w:space="0" w:color="76848F"/>
              <w:right w:val="single" w:sz="2.000586" w:space="0" w:color="76848F"/>
            </w:tcBorders>
          </w:tcPr>
          <w:p>
            <w:pPr>
              <w:spacing w:before="44" w:after="0" w:line="240" w:lineRule="auto"/>
              <w:ind w:left="87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(Non-Shanghai)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680" w:type="dxa"/>
            <w:tcBorders>
              <w:top w:val="single" w:sz="2.000057" w:space="0" w:color="76848F"/>
              <w:bottom w:val="single" w:sz="2.000109" w:space="0" w:color="76848F"/>
              <w:left w:val="single" w:sz="2.000586" w:space="0" w:color="76848F"/>
              <w:right w:val="single" w:sz="2.000684" w:space="0" w:color="76848F"/>
            </w:tcBorders>
          </w:tcPr>
          <w:p>
            <w:pPr/>
            <w:rPr/>
          </w:p>
        </w:tc>
      </w:tr>
    </w:tbl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71" w:lineRule="auto"/>
        <w:ind w:left="100" w:right="18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statistics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indicate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400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U.S.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servers,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as-yet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unconfirmed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Mandiant.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2,500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FQDNs,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resolved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addresses.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estimate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(conservatively)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1,000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servers.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56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5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  <v:shape style="position:absolute;left:1080;top:10591;width:10080;height:3799" type="#_x0000_t75">
                <v:imagedata r:id="rId209" o:title=""/>
              </v:shape>
            </v:group>
            <v:group style="position:absolute;left:1080;top:10621;width:10080;height:2" coordorigin="1080,10621" coordsize="10080,2">
              <v:shape style="position:absolute;left:1080;top:10621;width:10080;height:2" coordorigin="1080,10621" coordsize="10080,0" path="m1080,10621l11160,10621e" filled="f" stroked="t" strokeweight="3pt" strokecolor="#830A2C">
                <v:path arrowok="t"/>
              </v:shape>
              <v:shape style="position:absolute;left:1169;top:10747;width:1795;height:1393" type="#_x0000_t75">
                <v:imagedata r:id="rId210" o:title="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780" w:right="-20"/>
        <w:jc w:val="left"/>
        <w:tabs>
          <w:tab w:pos="450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3"/>
          <w:b/>
          <w:bCs/>
          <w:position w:val="-1"/>
        </w:rPr>
        <w:t>1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3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2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5"/>
          <w:b/>
          <w:bCs/>
          <w:position w:val="-1"/>
        </w:rPr>
        <w:t>en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5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ghost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machine.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effort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underscore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individuals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0" w:right="9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keyboards,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decided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expose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select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made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operational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choices,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facilitating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authors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weapons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expressed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interest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warfare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efforts,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disclosed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locations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9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mobile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campaigns.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3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attributing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involve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synthesis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pieces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singular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comprehensive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picture.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unified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viewpoint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reveals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attribution,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coherent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pockets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behavior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perceive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teams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“personas.”</w:t>
      </w:r>
      <w:r>
        <w:rPr>
          <w:rFonts w:ascii="Arial" w:hAnsi="Arial" w:cs="Arial" w:eastAsia="Arial"/>
          <w:sz w:val="20"/>
          <w:szCs w:val="20"/>
          <w:color w:val="231F20"/>
          <w:spacing w:val="-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manage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technical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hops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Fully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Qualified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(FQDNs),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de-conflict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amongst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themselves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coordinating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FQDNs,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CNO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(e.g.,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malware)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13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additional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element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favor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trackers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Great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Firewall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(GF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oC).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hackers,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constrained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strict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rules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place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Communist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(CPC),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deployed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GF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88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oC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censorship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measure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restrict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sites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google.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facebook.com,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twitte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.com.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nature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hackers’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GF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oC.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creates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situation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easiest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log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Facebook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witter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infrastructure.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noticed,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effective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identities.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2155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Great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0"/>
          <w:b/>
          <w:bCs/>
        </w:rPr>
        <w:t>Firewall</w:t>
      </w:r>
      <w:r>
        <w:rPr>
          <w:rFonts w:ascii="Arial" w:hAnsi="Arial" w:cs="Arial" w:eastAsia="Arial"/>
          <w:sz w:val="22"/>
          <w:szCs w:val="22"/>
          <w:color w:val="830A2C"/>
          <w:spacing w:val="20"/>
          <w:w w:val="9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2"/>
          <w:szCs w:val="22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China?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71" w:lineRule="auto"/>
        <w:ind w:left="2155" w:right="42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“Great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Firewall”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term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describe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technical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censor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block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restrict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services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considers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sensitive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inappropriate.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“Inappropriate”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ranges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pornography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political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dissent,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media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news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sites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portray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460" w:right="70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officials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negative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light.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“Great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Firewall”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blocking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particular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addresses;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blocking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redirecting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names;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filtering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blocking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URL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containing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keywords;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rate-limiting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resetting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TCP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connections.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censors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routinely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monitor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blogs,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media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“inappropriate”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content,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removing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found.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citizens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wish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censored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content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resort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workarounds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encryption.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460" w:right="4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continues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improve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further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restrict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recently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December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2012)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blocking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additional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services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limiting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blocking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encryption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technologies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Virtual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Private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394" w:lineRule="exact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Hacker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Profile:</w:t>
      </w:r>
      <w:r>
        <w:rPr>
          <w:rFonts w:ascii="Arial" w:hAnsi="Arial" w:cs="Arial" w:eastAsia="Arial"/>
          <w:sz w:val="26"/>
          <w:szCs w:val="26"/>
          <w:color w:val="830A2C"/>
          <w:spacing w:val="-1"/>
          <w:w w:val="100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Ugly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Gorilla</w:t>
      </w:r>
      <w:r>
        <w:rPr>
          <w:rFonts w:ascii="Arial" w:hAnsi="Arial" w:cs="Arial" w:eastAsia="Arial"/>
          <w:sz w:val="26"/>
          <w:szCs w:val="26"/>
          <w:color w:val="830A2C"/>
          <w:spacing w:val="-8"/>
          <w:w w:val="100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2"/>
          <w:position w:val="-1"/>
        </w:rPr>
        <w:t>(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92"/>
          <w:position w:val="-1"/>
        </w:rPr>
        <w:t>W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2"/>
          <w:position w:val="-1"/>
        </w:rPr>
        <w:t>ang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2"/>
          <w:position w:val="-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Dong/</w:t>
      </w:r>
      <w:r>
        <w:rPr>
          <w:rFonts w:ascii="Microsoft JhengHei" w:hAnsi="Microsoft JhengHei" w:cs="Microsoft JhengHei" w:eastAsia="Microsoft JhengHei"/>
          <w:sz w:val="26"/>
          <w:szCs w:val="26"/>
          <w:color w:val="830A2C"/>
          <w:spacing w:val="0"/>
          <w:w w:val="100"/>
          <w:position w:val="-1"/>
        </w:rPr>
        <w:t>汪东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  <w:position w:val="-1"/>
        </w:rPr>
        <w:t>)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  <w:position w:val="0"/>
        </w:rPr>
      </w:r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171" w:lineRule="auto"/>
        <w:ind w:left="100" w:right="572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story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“Ugly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Gorilla”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(UG)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dates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then-professor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Zhang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Zhaozhong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4"/>
        </w:rPr>
        <w:t>张召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4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94"/>
        </w:rPr>
        <w:t>忠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retired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admiral,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6" w:after="0" w:line="271" w:lineRule="auto"/>
        <w:ind w:left="100" w:right="560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helping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shape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future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warfare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strateg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7"/>
        </w:rPr>
        <w:t>40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3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2"/>
          <w:w w:val="93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Professor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Zhang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strong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advocate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  <w:position w:val="0"/>
        </w:rPr>
        <w:t>“informationization”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8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units,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published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works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military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39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strategy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“Network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arfare”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网络战争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“Winning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打赢信息化战争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75" w:after="0" w:line="171" w:lineRule="auto"/>
        <w:ind w:left="100" w:right="570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Director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“Military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echnology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Equipment”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军事科技与装备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National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Defense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University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国防大学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professor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Zhang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was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6" w:after="0" w:line="260" w:lineRule="atLeast"/>
        <w:ind w:left="100" w:right="555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invited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titled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“Outlook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2004: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International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Situation”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January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211"/>
          <w:pgSz w:w="12240" w:h="15840"/>
        </w:sectPr>
      </w:pPr>
      <w:rPr/>
    </w:p>
    <w:p>
      <w:pPr>
        <w:spacing w:before="87" w:after="0" w:line="174" w:lineRule="auto"/>
        <w:ind w:left="100" w:right="-7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question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answer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session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hosted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Daily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解放军报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中国军网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young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nickname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“Greenfield”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绿野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particularly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prescient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5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question.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/>
        <w:br w:type="column"/>
      </w:r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3" w:lineRule="auto"/>
        <w:ind w:right="15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26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Professor</w:t>
      </w:r>
      <w:r>
        <w:rPr>
          <w:rFonts w:ascii="Arial" w:hAnsi="Arial" w:cs="Arial" w:eastAsia="Arial"/>
          <w:sz w:val="20"/>
          <w:szCs w:val="20"/>
          <w:color w:val="233443"/>
          <w:spacing w:val="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Zhang</w:t>
      </w:r>
      <w:r>
        <w:rPr>
          <w:rFonts w:ascii="Arial" w:hAnsi="Arial" w:cs="Arial" w:eastAsia="Arial"/>
          <w:sz w:val="20"/>
          <w:szCs w:val="20"/>
          <w:color w:val="233443"/>
          <w:spacing w:val="25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3443"/>
          <w:spacing w:val="0"/>
          <w:w w:val="100"/>
        </w:rPr>
        <w:t>张召忠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)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16</w:t>
      </w:r>
      <w:r>
        <w:rPr>
          <w:rFonts w:ascii="Arial" w:hAnsi="Arial" w:cs="Arial" w:eastAsia="Arial"/>
          <w:sz w:val="20"/>
          <w:szCs w:val="20"/>
          <w:color w:val="233443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Jan</w:t>
      </w:r>
      <w:r>
        <w:rPr>
          <w:rFonts w:ascii="Arial" w:hAnsi="Arial" w:cs="Arial" w:eastAsia="Arial"/>
          <w:sz w:val="20"/>
          <w:szCs w:val="20"/>
          <w:color w:val="233443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2004,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source</w:t>
      </w:r>
      <w:r>
        <w:rPr>
          <w:rFonts w:ascii="Arial" w:hAnsi="Arial" w:cs="Arial" w:eastAsia="Arial"/>
          <w:sz w:val="20"/>
          <w:szCs w:val="20"/>
          <w:color w:val="233443"/>
          <w:spacing w:val="13"/>
          <w:w w:val="86"/>
          <w:b/>
          <w:bCs/>
        </w:rPr>
        <w:t> </w:t>
      </w:r>
      <w:hyperlink r:id="rId212">
        <w:r>
          <w:rPr>
            <w:rFonts w:ascii="Arial" w:hAnsi="Arial" w:cs="Arial" w:eastAsia="Arial"/>
            <w:sz w:val="20"/>
            <w:szCs w:val="20"/>
            <w:color w:val="233443"/>
            <w:spacing w:val="0"/>
            <w:w w:val="90"/>
            <w:b/>
            <w:bCs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3443"/>
            <w:spacing w:val="-11"/>
            <w:w w:val="90"/>
            <w:b/>
            <w:bCs/>
          </w:rPr>
          <w:t>w</w:t>
        </w:r>
        <w:r>
          <w:rPr>
            <w:rFonts w:ascii="Arial" w:hAnsi="Arial" w:cs="Arial" w:eastAsia="Arial"/>
            <w:sz w:val="20"/>
            <w:szCs w:val="20"/>
            <w:color w:val="233443"/>
            <w:spacing w:val="0"/>
            <w:w w:val="97"/>
            <w:b/>
            <w:bCs/>
          </w:rPr>
          <w:t>.chinamil.com.cn/site1/gflt/2004-09/30/</w:t>
        </w:r>
        <w:r>
          <w:rPr>
            <w:rFonts w:ascii="Arial" w:hAnsi="Arial" w:cs="Arial" w:eastAsia="Arial"/>
            <w:sz w:val="20"/>
            <w:szCs w:val="20"/>
            <w:color w:val="233443"/>
            <w:spacing w:val="0"/>
            <w:w w:val="97"/>
            <w:b/>
            <w:bCs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content_705216.htm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4668" w:space="328"/>
            <w:col w:w="5304"/>
          </w:cols>
        </w:sectPr>
      </w:pPr>
      <w:rPr/>
    </w:p>
    <w:p>
      <w:pPr>
        <w:spacing w:before="1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4212;width:10080;height:2" coordorigin="1080,14212" coordsize="10080,2">
              <v:shape style="position:absolute;left:1080;top:14212;width:10080;height:2" coordorigin="1080,14212" coordsize="10080,0" path="m1080,14212l11160,14212e" filled="f" stroked="t" strokeweight=".25pt" strokecolor="#231F20">
                <v:path arrowok="t"/>
              </v:shape>
            </v:group>
            <v:group style="position:absolute;left:5976;top:6245;width:5184;height:2" coordorigin="5976,6245" coordsize="5184,2">
              <v:shape style="position:absolute;left:5976;top:6245;width:5184;height:2" coordorigin="5976,6245" coordsize="5184,0" path="m5976,6245l11160,6245e" filled="f" stroked="t" strokeweight=".25pt" strokecolor="#233443">
                <v:path arrowok="t"/>
              </v:shape>
              <v:shape style="position:absolute;left:5976;top:2117;width:5184;height:3940" type="#_x0000_t75">
                <v:imagedata r:id="rId213" o:title=""/>
              </v:shape>
            </v:group>
            <w10:wrap type="none"/>
          </v:group>
        </w:pict>
      </w:r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45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“Professor</w:t>
      </w:r>
      <w:r>
        <w:rPr>
          <w:rFonts w:ascii="Arial" w:hAnsi="Arial" w:cs="Arial" w:eastAsia="Arial"/>
          <w:sz w:val="20"/>
          <w:szCs w:val="20"/>
          <w:color w:val="830A2C"/>
          <w:spacing w:val="-8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Zhang,</w:t>
      </w:r>
      <w:r>
        <w:rPr>
          <w:rFonts w:ascii="Arial" w:hAnsi="Arial" w:cs="Arial" w:eastAsia="Arial"/>
          <w:sz w:val="20"/>
          <w:szCs w:val="20"/>
          <w:color w:val="830A2C"/>
          <w:spacing w:val="3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I</w:t>
      </w:r>
      <w:r>
        <w:rPr>
          <w:rFonts w:ascii="Arial" w:hAnsi="Arial" w:cs="Arial" w:eastAsia="Arial"/>
          <w:sz w:val="20"/>
          <w:szCs w:val="20"/>
          <w:color w:val="830A2C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6"/>
          <w:b/>
          <w:bCs/>
        </w:rPr>
        <w:t>read</w:t>
      </w:r>
      <w:r>
        <w:rPr>
          <w:rFonts w:ascii="Arial" w:hAnsi="Arial" w:cs="Arial" w:eastAsia="Arial"/>
          <w:sz w:val="20"/>
          <w:szCs w:val="20"/>
          <w:color w:val="830A2C"/>
          <w:spacing w:val="25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6"/>
          <w:b/>
          <w:bCs/>
        </w:rPr>
        <w:t>your</w:t>
      </w:r>
      <w:r>
        <w:rPr>
          <w:rFonts w:ascii="Arial" w:hAnsi="Arial" w:cs="Arial" w:eastAsia="Arial"/>
          <w:sz w:val="20"/>
          <w:szCs w:val="20"/>
          <w:color w:val="830A2C"/>
          <w:spacing w:val="4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6"/>
          <w:b/>
          <w:bCs/>
        </w:rPr>
        <w:t>book</w:t>
      </w:r>
      <w:r>
        <w:rPr>
          <w:rFonts w:ascii="Arial" w:hAnsi="Arial" w:cs="Arial" w:eastAsia="Arial"/>
          <w:sz w:val="20"/>
          <w:szCs w:val="20"/>
          <w:color w:val="830A2C"/>
          <w:spacing w:val="13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6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18"/>
          <w:b/>
          <w:bCs/>
        </w:rPr>
        <w:t>n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etwork</w:t>
      </w:r>
      <w:r>
        <w:rPr>
          <w:rFonts w:ascii="Arial" w:hAnsi="Arial" w:cs="Arial" w:eastAsia="Arial"/>
          <w:sz w:val="20"/>
          <w:szCs w:val="20"/>
          <w:color w:val="830A2C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-6"/>
          <w:w w:val="89"/>
          <w:b/>
          <w:bCs/>
        </w:rPr>
        <w:t>w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arfare‘</w:t>
      </w:r>
      <w:r>
        <w:rPr>
          <w:rFonts w:ascii="Arial" w:hAnsi="Arial" w:cs="Arial" w:eastAsia="Arial"/>
          <w:sz w:val="20"/>
          <w:szCs w:val="20"/>
          <w:color w:val="830A2C"/>
          <w:spacing w:val="4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830A2C"/>
          <w:spacing w:val="15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was</w:t>
      </w:r>
      <w:r>
        <w:rPr>
          <w:rFonts w:ascii="Arial" w:hAnsi="Arial" w:cs="Arial" w:eastAsia="Arial"/>
          <w:sz w:val="20"/>
          <w:szCs w:val="20"/>
          <w:color w:val="830A2C"/>
          <w:spacing w:val="-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deeply</w:t>
      </w:r>
      <w:r>
        <w:rPr>
          <w:rFonts w:ascii="Arial" w:hAnsi="Arial" w:cs="Arial" w:eastAsia="Arial"/>
          <w:sz w:val="20"/>
          <w:szCs w:val="20"/>
          <w:color w:val="830A2C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impressed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left="1450" w:right="158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830A2C"/>
          <w:spacing w:val="0"/>
          <w:w w:val="85"/>
          <w:b/>
          <w:bCs/>
        </w:rPr>
        <w:t>by</w:t>
      </w:r>
      <w:r>
        <w:rPr>
          <w:rFonts w:ascii="Arial" w:hAnsi="Arial" w:cs="Arial" w:eastAsia="Arial"/>
          <w:sz w:val="20"/>
          <w:szCs w:val="20"/>
          <w:color w:val="830A2C"/>
          <w:spacing w:val="13"/>
          <w:w w:val="85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views</w:t>
      </w:r>
      <w:r>
        <w:rPr>
          <w:rFonts w:ascii="Arial" w:hAnsi="Arial" w:cs="Arial" w:eastAsia="Arial"/>
          <w:sz w:val="20"/>
          <w:szCs w:val="20"/>
          <w:color w:val="830A2C"/>
          <w:spacing w:val="-5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830A2C"/>
          <w:spacing w:val="19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arguments</w:t>
      </w:r>
      <w:r>
        <w:rPr>
          <w:rFonts w:ascii="Arial" w:hAnsi="Arial" w:cs="Arial" w:eastAsia="Arial"/>
          <w:sz w:val="20"/>
          <w:szCs w:val="20"/>
          <w:color w:val="830A2C"/>
          <w:spacing w:val="2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book.</w:t>
      </w:r>
      <w:r>
        <w:rPr>
          <w:rFonts w:ascii="Arial" w:hAnsi="Arial" w:cs="Arial" w:eastAsia="Arial"/>
          <w:sz w:val="20"/>
          <w:szCs w:val="20"/>
          <w:color w:val="830A2C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It</w:t>
      </w:r>
      <w:r>
        <w:rPr>
          <w:rFonts w:ascii="Arial" w:hAnsi="Arial" w:cs="Arial" w:eastAsia="Arial"/>
          <w:sz w:val="20"/>
          <w:szCs w:val="20"/>
          <w:color w:val="830A2C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0"/>
          <w:szCs w:val="20"/>
          <w:color w:val="830A2C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said</w:t>
      </w:r>
      <w:r>
        <w:rPr>
          <w:rFonts w:ascii="Arial" w:hAnsi="Arial" w:cs="Arial" w:eastAsia="Arial"/>
          <w:sz w:val="20"/>
          <w:szCs w:val="20"/>
          <w:color w:val="830A2C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that</w:t>
      </w:r>
      <w:r>
        <w:rPr>
          <w:rFonts w:ascii="Arial" w:hAnsi="Arial" w:cs="Arial" w:eastAsia="Arial"/>
          <w:sz w:val="20"/>
          <w:szCs w:val="20"/>
          <w:color w:val="830A2C"/>
          <w:spacing w:val="-2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the</w:t>
      </w:r>
      <w:r>
        <w:rPr>
          <w:rFonts w:ascii="Arial" w:hAnsi="Arial" w:cs="Arial" w:eastAsia="Arial"/>
          <w:sz w:val="20"/>
          <w:szCs w:val="20"/>
          <w:color w:val="830A2C"/>
          <w:spacing w:val="-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.s.</w:t>
      </w:r>
      <w:r>
        <w:rPr>
          <w:rFonts w:ascii="Arial" w:hAnsi="Arial" w:cs="Arial" w:eastAsia="Arial"/>
          <w:sz w:val="20"/>
          <w:szCs w:val="20"/>
          <w:color w:val="830A2C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military</w:t>
      </w:r>
      <w:r>
        <w:rPr>
          <w:rFonts w:ascii="Arial" w:hAnsi="Arial" w:cs="Arial" w:eastAsia="Arial"/>
          <w:sz w:val="20"/>
          <w:szCs w:val="20"/>
          <w:color w:val="830A2C"/>
          <w:spacing w:val="3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has</w:t>
      </w:r>
      <w:r>
        <w:rPr>
          <w:rFonts w:ascii="Arial" w:hAnsi="Arial" w:cs="Arial" w:eastAsia="Arial"/>
          <w:sz w:val="20"/>
          <w:szCs w:val="20"/>
          <w:color w:val="830A2C"/>
          <w:spacing w:val="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set</w:t>
      </w:r>
      <w:r>
        <w:rPr>
          <w:rFonts w:ascii="Arial" w:hAnsi="Arial" w:cs="Arial" w:eastAsia="Arial"/>
          <w:sz w:val="20"/>
          <w:szCs w:val="20"/>
          <w:color w:val="830A2C"/>
          <w:spacing w:val="8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up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dedicated</w:t>
      </w:r>
      <w:r>
        <w:rPr>
          <w:rFonts w:ascii="Arial" w:hAnsi="Arial" w:cs="Arial" w:eastAsia="Arial"/>
          <w:sz w:val="20"/>
          <w:szCs w:val="20"/>
          <w:color w:val="830A2C"/>
          <w:spacing w:val="30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network</w:t>
      </w:r>
      <w:r>
        <w:rPr>
          <w:rFonts w:ascii="Arial" w:hAnsi="Arial" w:cs="Arial" w:eastAsia="Arial"/>
          <w:sz w:val="20"/>
          <w:szCs w:val="20"/>
          <w:color w:val="830A2C"/>
          <w:spacing w:val="3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force</w:t>
      </w:r>
      <w:r>
        <w:rPr>
          <w:rFonts w:ascii="Arial" w:hAnsi="Arial" w:cs="Arial" w:eastAsia="Arial"/>
          <w:sz w:val="20"/>
          <w:szCs w:val="20"/>
          <w:color w:val="830A2C"/>
          <w:spacing w:val="6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9"/>
          <w:b/>
          <w:bCs/>
        </w:rPr>
        <w:t>referred</w:t>
      </w:r>
      <w:r>
        <w:rPr>
          <w:rFonts w:ascii="Arial" w:hAnsi="Arial" w:cs="Arial" w:eastAsia="Arial"/>
          <w:sz w:val="20"/>
          <w:szCs w:val="20"/>
          <w:color w:val="830A2C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830A2C"/>
          <w:spacing w:val="-18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4"/>
          <w:b/>
          <w:bCs/>
        </w:rPr>
        <w:t>as</w:t>
      </w:r>
      <w:r>
        <w:rPr>
          <w:rFonts w:ascii="Arial" w:hAnsi="Arial" w:cs="Arial" w:eastAsia="Arial"/>
          <w:sz w:val="20"/>
          <w:szCs w:val="20"/>
          <w:color w:val="830A2C"/>
          <w:spacing w:val="14"/>
          <w:w w:val="84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‘cyber</w:t>
      </w:r>
      <w:r>
        <w:rPr>
          <w:rFonts w:ascii="Arial" w:hAnsi="Arial" w:cs="Arial" w:eastAsia="Arial"/>
          <w:sz w:val="20"/>
          <w:szCs w:val="20"/>
          <w:color w:val="830A2C"/>
          <w:spacing w:val="1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arm</w:t>
      </w:r>
      <w:r>
        <w:rPr>
          <w:rFonts w:ascii="Arial" w:hAnsi="Arial" w:cs="Arial" w:eastAsia="Arial"/>
          <w:sz w:val="20"/>
          <w:szCs w:val="20"/>
          <w:color w:val="830A2C"/>
          <w:spacing w:val="-13"/>
          <w:w w:val="88"/>
          <w:b/>
          <w:bCs/>
        </w:rPr>
        <w:t>y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.’</w:t>
      </w:r>
      <w:r>
        <w:rPr>
          <w:rFonts w:ascii="Arial" w:hAnsi="Arial" w:cs="Arial" w:eastAsia="Arial"/>
          <w:sz w:val="20"/>
          <w:szCs w:val="20"/>
          <w:color w:val="830A2C"/>
          <w:spacing w:val="28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Does</w:t>
      </w:r>
      <w:r>
        <w:rPr>
          <w:rFonts w:ascii="Arial" w:hAnsi="Arial" w:cs="Arial" w:eastAsia="Arial"/>
          <w:sz w:val="20"/>
          <w:szCs w:val="20"/>
          <w:color w:val="830A2C"/>
          <w:spacing w:val="2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China</w:t>
      </w:r>
      <w:r>
        <w:rPr>
          <w:rFonts w:ascii="Arial" w:hAnsi="Arial" w:cs="Arial" w:eastAsia="Arial"/>
          <w:sz w:val="20"/>
          <w:szCs w:val="20"/>
          <w:color w:val="830A2C"/>
          <w:spacing w:val="23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8"/>
          <w:b/>
          <w:bCs/>
        </w:rPr>
        <w:t>have</w:t>
      </w:r>
      <w:r>
        <w:rPr>
          <w:rFonts w:ascii="Arial" w:hAnsi="Arial" w:cs="Arial" w:eastAsia="Arial"/>
          <w:sz w:val="20"/>
          <w:szCs w:val="20"/>
          <w:color w:val="830A2C"/>
          <w:spacing w:val="7"/>
          <w:w w:val="88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similar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force?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Does</w:t>
      </w:r>
      <w:r>
        <w:rPr>
          <w:rFonts w:ascii="Arial" w:hAnsi="Arial" w:cs="Arial" w:eastAsia="Arial"/>
          <w:sz w:val="20"/>
          <w:szCs w:val="20"/>
          <w:color w:val="830A2C"/>
          <w:spacing w:val="7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China</w:t>
      </w:r>
      <w:r>
        <w:rPr>
          <w:rFonts w:ascii="Arial" w:hAnsi="Arial" w:cs="Arial" w:eastAsia="Arial"/>
          <w:sz w:val="20"/>
          <w:szCs w:val="20"/>
          <w:color w:val="830A2C"/>
          <w:spacing w:val="29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have</w:t>
      </w:r>
      <w:r>
        <w:rPr>
          <w:rFonts w:ascii="Arial" w:hAnsi="Arial" w:cs="Arial" w:eastAsia="Arial"/>
          <w:sz w:val="20"/>
          <w:szCs w:val="20"/>
          <w:color w:val="830A2C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7"/>
          <w:b/>
          <w:bCs/>
        </w:rPr>
        <w:t>cyber</w:t>
      </w:r>
      <w:r>
        <w:rPr>
          <w:rFonts w:ascii="Arial" w:hAnsi="Arial" w:cs="Arial" w:eastAsia="Arial"/>
          <w:sz w:val="20"/>
          <w:szCs w:val="20"/>
          <w:color w:val="830A2C"/>
          <w:spacing w:val="12"/>
          <w:w w:val="87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</w:rPr>
        <w:t>troops?”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6293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  <w:i/>
        </w:rPr>
        <w:t>—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85"/>
          <w:b/>
          <w:bCs/>
          <w:i/>
        </w:rPr>
        <w:t>UglyGorilla</w:t>
      </w:r>
      <w:r>
        <w:rPr>
          <w:rFonts w:ascii="Arial" w:hAnsi="Arial" w:cs="Arial" w:eastAsia="Arial"/>
          <w:sz w:val="20"/>
          <w:szCs w:val="20"/>
          <w:color w:val="830A2C"/>
          <w:spacing w:val="8"/>
          <w:w w:val="85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  <w:i/>
        </w:rPr>
        <w:t>16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77"/>
          <w:b/>
          <w:bCs/>
          <w:i/>
        </w:rPr>
        <w:t>Jan</w:t>
      </w:r>
      <w:r>
        <w:rPr>
          <w:rFonts w:ascii="Arial" w:hAnsi="Arial" w:cs="Arial" w:eastAsia="Arial"/>
          <w:sz w:val="20"/>
          <w:szCs w:val="20"/>
          <w:color w:val="830A2C"/>
          <w:spacing w:val="13"/>
          <w:w w:val="77"/>
          <w:b/>
          <w:bCs/>
          <w:i/>
        </w:rPr>
        <w:t> </w:t>
      </w:r>
      <w:r>
        <w:rPr>
          <w:rFonts w:ascii="Arial" w:hAnsi="Arial" w:cs="Arial" w:eastAsia="Arial"/>
          <w:sz w:val="20"/>
          <w:szCs w:val="20"/>
          <w:color w:val="830A2C"/>
          <w:spacing w:val="0"/>
          <w:w w:val="100"/>
          <w:b/>
          <w:bCs/>
          <w:i/>
        </w:rPr>
        <w:t>2004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0" w:lineRule="atLeast"/>
        <w:ind w:left="100" w:right="42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Military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(chinamil)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forums,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“Greenfield”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sign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specify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himself.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Thankfull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tendency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immortalize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profile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0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40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hyperlink r:id="rId214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-1"/>
          </w:rPr>
          <w:t>http://ww</w:t>
        </w:r>
        <w:r>
          <w:rPr>
            <w:rFonts w:ascii="Arial" w:hAnsi="Arial" w:cs="Arial" w:eastAsia="Arial"/>
            <w:sz w:val="16"/>
            <w:szCs w:val="16"/>
            <w:color w:val="231F20"/>
            <w:spacing w:val="-9"/>
            <w:w w:val="100"/>
            <w:position w:val="-1"/>
          </w:rPr>
          <w:t>w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100"/>
            <w:position w:val="-1"/>
          </w:rPr>
          <w:t>.chinamil.com.cn/site1/gflt/2004-09/30/content_705216.htm</w:t>
        </w:r>
        <w:r>
          <w:rPr>
            <w:rFonts w:ascii="Arial" w:hAnsi="Arial" w:cs="Arial" w:eastAsia="Arial"/>
            <w:sz w:val="16"/>
            <w:szCs w:val="16"/>
            <w:color w:val="000000"/>
            <w:spacing w:val="0"/>
            <w:w w:val="100"/>
            <w:position w:val="0"/>
          </w:rPr>
        </w:r>
      </w:hyperlink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52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15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8379;width:10080;height:2" coordorigin="1080,8379" coordsize="10080,2">
              <v:shape style="position:absolute;left:1080;top:8379;width:10080;height:2" coordorigin="1080,8379" coordsize="10080,0" path="m1080,8379l11160,8379e" filled="f" stroked="t" strokeweight=".25pt" strokecolor="#233443">
                <v:path arrowok="t"/>
              </v:shape>
              <v:shape style="position:absolute;left:1471;top:1620;width:9299;height:6502" type="#_x0000_t75">
                <v:imagedata r:id="rId217" o:title=""/>
              </v:shape>
            </v:group>
            <w10:wrap type="none"/>
          </v:group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6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  <w:position w:val="-1"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  <w:position w:val="-1"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27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  <w:position w:val="-1"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  <w:position w:val="-1"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  <w:position w:val="-1"/>
        </w:rPr>
        <w:t>glyGorilla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chinamil</w:t>
      </w:r>
      <w:r>
        <w:rPr>
          <w:rFonts w:ascii="Arial" w:hAnsi="Arial" w:cs="Arial" w:eastAsia="Arial"/>
          <w:sz w:val="20"/>
          <w:szCs w:val="20"/>
          <w:color w:val="233443"/>
          <w:spacing w:val="44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profile,</w:t>
      </w:r>
      <w:r>
        <w:rPr>
          <w:rFonts w:ascii="Arial" w:hAnsi="Arial" w:cs="Arial" w:eastAsia="Arial"/>
          <w:sz w:val="20"/>
          <w:szCs w:val="20"/>
          <w:color w:val="233443"/>
          <w:spacing w:val="18"/>
          <w:w w:val="89"/>
          <w:b/>
          <w:bCs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  <w:position w:val="-1"/>
        </w:rPr>
        <w:t>source:</w:t>
      </w:r>
      <w:r>
        <w:rPr>
          <w:rFonts w:ascii="Arial" w:hAnsi="Arial" w:cs="Arial" w:eastAsia="Arial"/>
          <w:sz w:val="20"/>
          <w:szCs w:val="20"/>
          <w:color w:val="233443"/>
          <w:spacing w:val="-11"/>
          <w:w w:val="89"/>
          <w:b/>
          <w:bCs/>
          <w:position w:val="-1"/>
        </w:rPr>
        <w:t> </w:t>
      </w:r>
      <w:hyperlink r:id="rId218">
        <w:r>
          <w:rPr>
            <w:rFonts w:ascii="Arial" w:hAnsi="Arial" w:cs="Arial" w:eastAsia="Arial"/>
            <w:sz w:val="20"/>
            <w:szCs w:val="20"/>
            <w:color w:val="233443"/>
            <w:spacing w:val="0"/>
            <w:w w:val="100"/>
            <w:b/>
            <w:bCs/>
            <w:position w:val="-1"/>
          </w:rPr>
          <w:t>http://bbs.chinamil.com.cn/forum/bbsui.jsp?id=(o)5681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  <w:position w:val="0"/>
          </w:rPr>
        </w:r>
      </w:hyperlink>
    </w:p>
    <w:p>
      <w:pPr>
        <w:spacing w:before="9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53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19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16"/>
          <w:pgSz w:w="12240" w:h="15840"/>
        </w:sectPr>
      </w:pPr>
      <w:rPr/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w w:val="90"/>
          <w:b/>
          <w:bCs/>
        </w:rPr>
        <w:t>F</w:t>
      </w:r>
      <w:r>
        <w:rPr>
          <w:rFonts w:ascii="Arial" w:hAnsi="Arial" w:cs="Arial" w:eastAsia="Arial"/>
          <w:sz w:val="20"/>
          <w:szCs w:val="20"/>
          <w:color w:val="233443"/>
          <w:w w:val="94"/>
          <w:b/>
          <w:bCs/>
        </w:rPr>
        <w:t>IG</w:t>
      </w:r>
      <w:r>
        <w:rPr>
          <w:rFonts w:ascii="Arial" w:hAnsi="Arial" w:cs="Arial" w:eastAsia="Arial"/>
          <w:sz w:val="20"/>
          <w:szCs w:val="20"/>
          <w:color w:val="233443"/>
          <w:w w:val="128"/>
          <w:b/>
          <w:bCs/>
        </w:rPr>
        <w:t>ure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28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18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7"/>
          <w:b/>
          <w:bCs/>
        </w:rPr>
        <w:t>glyGorilla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chinamil</w:t>
      </w:r>
      <w:r>
        <w:rPr>
          <w:rFonts w:ascii="Arial" w:hAnsi="Arial" w:cs="Arial" w:eastAsia="Arial"/>
          <w:sz w:val="20"/>
          <w:szCs w:val="20"/>
          <w:color w:val="233443"/>
          <w:spacing w:val="44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profile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translated</w:t>
      </w:r>
      <w:r>
        <w:rPr>
          <w:rFonts w:ascii="Arial" w:hAnsi="Arial" w:cs="Arial" w:eastAsia="Arial"/>
          <w:sz w:val="20"/>
          <w:szCs w:val="20"/>
          <w:color w:val="233443"/>
          <w:spacing w:val="21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9"/>
          <w:b/>
          <w:bCs/>
        </w:rPr>
        <w:t>by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9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translate.google.com/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1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Thus,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(UG)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documented.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“real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name”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“Jack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ang”.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1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yea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saw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honing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trade.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October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25,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infamous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“hugesoft.org”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zone.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“hugesoft.org”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APT1-attributed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remained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under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continuous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ownership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report.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recently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updated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September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2012,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extending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period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2013.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relinquish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reporting,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effort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further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tracking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attribution.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220"/>
          <w:pgSz w:w="12240" w:h="15840"/>
        </w:sectPr>
      </w:pPr>
      <w:rPr/>
    </w:p>
    <w:p>
      <w:pPr>
        <w:spacing w:before="36" w:after="0" w:line="271" w:lineRule="auto"/>
        <w:ind w:left="100" w:right="-1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2007,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authored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sample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MANITSME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good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artist,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left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identifiable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signature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code: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“v1.0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Doubt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Hack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ou,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Writed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UglyGorilla,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06/29/2007”[sic].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tendency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sign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present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strings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chooses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hostnames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protocols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use.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example,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hat</w:t>
      </w:r>
      <w:r>
        <w:rPr>
          <w:rFonts w:ascii="Arial" w:hAnsi="Arial" w:cs="Arial" w:eastAsia="Arial"/>
          <w:sz w:val="22"/>
          <w:szCs w:val="22"/>
          <w:color w:val="830A2C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-20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  <w:b/>
          <w:bCs/>
        </w:rPr>
        <w:t>meat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chicken?!?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0" w:after="0" w:line="324" w:lineRule="exact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Hacker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Slang: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“rouji”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(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-1"/>
        </w:rPr>
        <w:t>肉鸡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17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Meat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Chicken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1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infected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computer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strings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MANITSME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samples: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“d:\My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Documents\Visual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Studio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Projects\rouji\SvcMain.pdb”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56" w:right="2856" w:firstLine="-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malware…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“connecting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2"/>
        </w:rPr>
        <w:t>rouji”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56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“welcome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9"/>
        </w:rPr>
        <w:t>***(rouji)”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2890" w:space="1789"/>
            <w:col w:w="5621"/>
          </w:cols>
        </w:sectPr>
      </w:pPr>
      <w:rPr/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7976;width:10080;height:2" coordorigin="1080,7976" coordsize="10080,2">
              <v:shape style="position:absolute;left:1080;top:7976;width:10080;height:2" coordorigin="1080,7976" coordsize="10080,0" path="m1080,7976l11160,7976e" filled="f" stroked="t" strokeweight=".25pt" strokecolor="#233443">
                <v:path arrowok="t"/>
              </v:shape>
              <v:shape style="position:absolute;left:1441;top:1620;width:9359;height:6095" type="#_x0000_t75">
                <v:imagedata r:id="rId221" o:title=""/>
              </v:shape>
              <v:shape style="position:absolute;left:4323;top:11030;width:6837;height:3119" type="#_x0000_t75">
                <v:imagedata r:id="rId222" o:title=""/>
              </v:shape>
            </v:group>
            <v:group style="position:absolute;left:4323;top:11060;width:6837;height:2" coordorigin="4323,11060" coordsize="6837,2">
              <v:shape style="position:absolute;left:4323;top:11060;width:6837;height:2" coordorigin="4323,11060" coordsize="6837,0" path="m4323,11060l11160,11060e" filled="f" stroked="t" strokeweight="3pt" strokecolor="#830A2C">
                <v:path arrowok="t"/>
              </v:shape>
              <v:shape style="position:absolute;left:4424;top:11218;width:1070;height:1176" type="#_x0000_t75">
                <v:imagedata r:id="rId223" o:title=""/>
              </v:shape>
            </v:group>
            <w10:wrap type="none"/>
          </v:group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2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96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8202;width:10080;height:2" coordorigin="1080,8202" coordsize="10080,2">
              <v:shape style="position:absolute;left:1080;top:8202;width:10080;height:2" coordorigin="1080,8202" coordsize="10080,0" path="m1080,8202l11160,8202e" filled="f" stroked="t" strokeweight=".25pt" strokecolor="#233443">
                <v:path arrowok="t"/>
              </v:shape>
              <v:shape style="position:absolute;left:2808;top:6949;width:5795;height:1078" type="#_x0000_t75">
                <v:imagedata r:id="rId226" o:title="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APT1-attributed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“arrowservice.net”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“msnhome.org”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  <w:position w:val="-1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-1"/>
        </w:rPr>
        <w:t>leave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-1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imprint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(note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“ug”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domains):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ug-opm.hugesoft.org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ug-rj.arrowservice.net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9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ug-hst.msnhome.org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71" w:lineRule="auto"/>
        <w:ind w:left="100" w:right="1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kinds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obvious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attribution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tapered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off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became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experienced,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protocol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signatures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MANITSME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WEBC2-UGX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3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consistent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username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across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eb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left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strong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attribution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communities.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instances,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content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hacking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topics,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association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locality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reasonable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ways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eliminate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false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positives.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February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2011,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disclosure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“rootkit.com”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published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Anonymous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hyperlink r:id="rId227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3"/>
          </w:rPr>
          <w:t>uglygorilla@163.com.</w:t>
        </w:r>
        <w:r>
          <w:rPr>
            <w:rFonts w:ascii="Arial" w:hAnsi="Arial" w:cs="Arial" w:eastAsia="Arial"/>
            <w:sz w:val="20"/>
            <w:szCs w:val="20"/>
            <w:color w:val="231F20"/>
            <w:spacing w:val="23"/>
            <w:w w:val="93"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forum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zone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hugesoft.org.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rootkit.com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leaked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address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58.246.255.28,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register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previously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discussed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range: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58.246.0.0/15.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17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something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“Jack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ang”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February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2006,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“uglygorilla”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uploaded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“mailbomb_1.08.zip”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bulk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tool)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developer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site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5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PUDN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(ww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6"/>
          <w:position w:val="-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.pudn.com).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PUDN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  <w:position w:val="-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ang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Dong”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-1"/>
        </w:rPr>
        <w:t>汪东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96"/>
          <w:b/>
          <w:bCs/>
        </w:rPr>
        <w:t>Figure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9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29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-3"/>
          <w:w w:val="83"/>
          <w:b/>
          <w:bCs/>
        </w:rPr>
        <w:t>W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ang</w:t>
      </w:r>
      <w:r>
        <w:rPr>
          <w:rFonts w:ascii="Arial" w:hAnsi="Arial" w:cs="Arial" w:eastAsia="Arial"/>
          <w:sz w:val="20"/>
          <w:szCs w:val="20"/>
          <w:color w:val="233443"/>
          <w:spacing w:val="22"/>
          <w:w w:val="83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Dong</w:t>
      </w:r>
      <w:r>
        <w:rPr>
          <w:rFonts w:ascii="Arial" w:hAnsi="Arial" w:cs="Arial" w:eastAsia="Arial"/>
          <w:sz w:val="20"/>
          <w:szCs w:val="20"/>
          <w:color w:val="233443"/>
          <w:spacing w:val="-3"/>
          <w:w w:val="83"/>
          <w:b/>
          <w:bCs/>
        </w:rPr>
        <w:t>’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s</w:t>
      </w:r>
      <w:r>
        <w:rPr>
          <w:rFonts w:ascii="Arial" w:hAnsi="Arial" w:cs="Arial" w:eastAsia="Arial"/>
          <w:sz w:val="20"/>
          <w:szCs w:val="20"/>
          <w:color w:val="233443"/>
          <w:spacing w:val="-13"/>
          <w:w w:val="83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ploaded</w:t>
      </w:r>
      <w:r>
        <w:rPr>
          <w:rFonts w:ascii="Arial" w:hAnsi="Arial" w:cs="Arial" w:eastAsia="Arial"/>
          <w:sz w:val="20"/>
          <w:szCs w:val="20"/>
          <w:color w:val="233443"/>
          <w:spacing w:val="46"/>
          <w:w w:val="83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Files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83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to</w:t>
      </w:r>
      <w:r>
        <w:rPr>
          <w:rFonts w:ascii="Arial" w:hAnsi="Arial" w:cs="Arial" w:eastAsia="Arial"/>
          <w:sz w:val="20"/>
          <w:szCs w:val="20"/>
          <w:color w:val="233443"/>
          <w:spacing w:val="8"/>
          <w:w w:val="83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83"/>
          <w:b/>
          <w:bCs/>
        </w:rPr>
        <w:t>pudn.com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161" w:lineRule="auto"/>
        <w:ind w:left="100" w:right="28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important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note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things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point.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First,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begin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surname.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ang”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汪东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Second,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fairly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practice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choose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name.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8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Thus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“Jack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  <w:position w:val="-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ang”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alias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all.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55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28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25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Hacker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Profile:</w:t>
      </w:r>
      <w:r>
        <w:rPr>
          <w:rFonts w:ascii="Arial" w:hAnsi="Arial" w:cs="Arial" w:eastAsia="Arial"/>
          <w:sz w:val="26"/>
          <w:szCs w:val="26"/>
          <w:color w:val="830A2C"/>
          <w:spacing w:val="-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DO</w:t>
      </w:r>
      <w:r>
        <w:rPr>
          <w:rFonts w:ascii="Arial" w:hAnsi="Arial" w:cs="Arial" w:eastAsia="Arial"/>
          <w:sz w:val="26"/>
          <w:szCs w:val="26"/>
          <w:color w:val="830A2C"/>
          <w:spacing w:val="-14"/>
          <w:w w:val="100"/>
        </w:rPr>
        <w:t>T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4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“dota”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A),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strong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tendency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taken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video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game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“Defense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Ancients”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abbreviated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DotA,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game.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monitored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creation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accounts,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hyperlink r:id="rId230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5"/>
          </w:rPr>
          <w:t>d0ta010@hotmail.com</w:t>
        </w:r>
        <w:r>
          <w:rPr>
            <w:rFonts w:ascii="Arial" w:hAnsi="Arial" w:cs="Arial" w:eastAsia="Arial"/>
            <w:sz w:val="20"/>
            <w:szCs w:val="20"/>
            <w:color w:val="231F20"/>
            <w:spacing w:val="3"/>
            <w:w w:val="95"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hyperlink r:id="rId231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dota.d013@gmail.com,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create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sequential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example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dota.d001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dota.d015)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services.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engineering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signing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services.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(originating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home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58.247.26.59)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Simplified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“d0ta001@hotmail.com”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Facebook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“do.ta.5011”(Facebook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id: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100002184628208).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17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services,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Google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Gmail,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require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registration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validation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“text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message”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containing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verification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input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verification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finalize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registration.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session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machine,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“159-2193-7229”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receive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verification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message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Google,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submitted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page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seconds.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6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17"/>
          <w:w w:val="95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elephone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numbers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organized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hierarchy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containing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prefix,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numbers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States,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codes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allocated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mobile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providers.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“159-2193-7229”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breaks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“159”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mobile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Mobile,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prefix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“2193”,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mobile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means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very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least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initially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allocated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Mobile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89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89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response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phone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Mar w:footer="0" w:header="0" w:top="1480" w:bottom="280" w:left="980" w:right="960"/>
          <w:footerReference w:type="default" r:id="rId229"/>
          <w:pgSz w:w="12240" w:h="15840"/>
        </w:sectPr>
      </w:pPr>
      <w:rPr/>
    </w:p>
    <w:p>
      <w:pPr>
        <w:spacing w:before="36" w:after="0" w:line="271" w:lineRule="auto"/>
        <w:ind w:left="100" w:right="31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Rodney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Raith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communicate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via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fluent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English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South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East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Asian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military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-5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Malaysia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Philippines.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unclear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Gmail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exclusively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facilitating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CNO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mission,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traffic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sophisticated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engineering.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D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o</w:t>
      </w:r>
      <w:r>
        <w:rPr>
          <w:rFonts w:ascii="Arial" w:hAnsi="Arial" w:cs="Arial" w:eastAsia="Arial"/>
          <w:sz w:val="22"/>
          <w:szCs w:val="22"/>
          <w:color w:val="830A2C"/>
          <w:spacing w:val="-13"/>
          <w:w w:val="109"/>
          <w:b/>
          <w:bCs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9"/>
          <w:b/>
          <w:bCs/>
        </w:rPr>
        <w:t>: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10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18"/>
          <w:b/>
          <w:bCs/>
        </w:rPr>
        <w:t>h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5"/>
          <w:b/>
          <w:bCs/>
        </w:rPr>
        <w:t>arry</w:t>
      </w:r>
      <w:r>
        <w:rPr>
          <w:rFonts w:ascii="Arial" w:hAnsi="Arial" w:cs="Arial" w:eastAsia="Arial"/>
          <w:sz w:val="22"/>
          <w:szCs w:val="22"/>
          <w:color w:val="830A2C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89"/>
          <w:b/>
          <w:bCs/>
        </w:rPr>
        <w:t>“Poter”</w:t>
      </w:r>
      <w:r>
        <w:rPr>
          <w:rFonts w:ascii="Arial" w:hAnsi="Arial" w:cs="Arial" w:eastAsia="Arial"/>
          <w:sz w:val="22"/>
          <w:szCs w:val="22"/>
          <w:color w:val="830A2C"/>
          <w:spacing w:val="13"/>
          <w:w w:val="89"/>
          <w:b/>
          <w:bCs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  <w:b/>
          <w:bCs/>
        </w:rPr>
        <w:t>fan?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85" w:after="0" w:line="240" w:lineRule="auto"/>
        <w:ind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appears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right="47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fan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popular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“Harry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Potter”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characte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setting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“security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questions”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“Who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favorite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teacher?”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“Who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childhood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friend?”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values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“Harry”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“Poter”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creating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pote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.spo1@gmail.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alternate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hyperlink r:id="rId232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dota.sb005@gmail.com.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  <w:cols w:num="2" w:equalWidth="0">
            <w:col w:w="5101" w:space="759"/>
            <w:col w:w="4440"/>
          </w:cols>
        </w:sectPr>
      </w:pPr>
      <w:rPr/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5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  <v:shape style="position:absolute;left:6480;top:8122;width:4680;height:3279" type="#_x0000_t75">
                <v:imagedata r:id="rId233" o:title=""/>
              </v:shape>
            </v:group>
            <v:group style="position:absolute;left:6480;top:8152;width:4680;height:2" coordorigin="6480,8152" coordsize="4680,2">
              <v:shape style="position:absolute;left:6480;top:8152;width:4680;height:2" coordorigin="6480,8152" coordsize="4680,0" path="m6480,8152l11160,8152e" filled="f" stroked="t" strokeweight="3pt" strokecolor="#830A2C">
                <v:path arrowok="t"/>
              </v:shape>
            </v:group>
            <w10:wrap type="none"/>
          </v:group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56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3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type w:val="continuous"/>
          <w:pgSz w:w="12240" w:h="15840"/>
          <w:pgMar w:top="1480" w:bottom="280" w:left="980" w:right="96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4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0113;width:10080;height:2" coordorigin="1080,10113" coordsize="10080,2">
              <v:shape style="position:absolute;left:1080;top:10113;width:10080;height:2" coordorigin="1080,10113" coordsize="10080,0" path="m1080,10113l11160,10113e" filled="f" stroked="t" strokeweight=".25pt" strokecolor="#233443">
                <v:path arrowok="t"/>
              </v:shape>
              <v:shape style="position:absolute;left:1468;top:1620;width:9303;height:8316" type="#_x0000_t75">
                <v:imagedata r:id="rId236" o:title=""/>
              </v:shape>
            </v:group>
            <v:group style="position:absolute;left:1080;top:14212;width:10080;height:2" coordorigin="1080,14212" coordsize="10080,2">
              <v:shape style="position:absolute;left:1080;top:14212;width:10080;height:2" coordorigin="1080,14212" coordsize="10080,0" path="m1080,14212l11160,14212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4" w:after="0" w:line="240" w:lineRule="auto"/>
        <w:ind w:left="100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0"/>
          <w:w w:val="96"/>
          <w:b/>
          <w:bCs/>
        </w:rPr>
        <w:t>Figure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9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30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-6"/>
          <w:w w:val="100"/>
          <w:b/>
          <w:bCs/>
        </w:rPr>
        <w:t> </w:t>
      </w:r>
      <w:hyperlink r:id="rId237">
        <w:r>
          <w:rPr>
            <w:rFonts w:ascii="Arial" w:hAnsi="Arial" w:cs="Arial" w:eastAsia="Arial"/>
            <w:sz w:val="20"/>
            <w:szCs w:val="20"/>
            <w:color w:val="233443"/>
            <w:spacing w:val="0"/>
            <w:w w:val="86"/>
            <w:b/>
            <w:bCs/>
          </w:rPr>
          <w:t>dota.d001@gmail.com</w:t>
        </w:r>
        <w:r>
          <w:rPr>
            <w:rFonts w:ascii="Arial" w:hAnsi="Arial" w:cs="Arial" w:eastAsia="Arial"/>
            <w:sz w:val="20"/>
            <w:szCs w:val="20"/>
            <w:color w:val="233443"/>
            <w:spacing w:val="29"/>
            <w:w w:val="86"/>
            <w:b/>
            <w:bCs/>
          </w:rPr>
          <w:t> </w:t>
        </w:r>
      </w:hyperlink>
      <w:r>
        <w:rPr>
          <w:rFonts w:ascii="Arial" w:hAnsi="Arial" w:cs="Arial" w:eastAsia="Arial"/>
          <w:sz w:val="20"/>
          <w:szCs w:val="20"/>
          <w:color w:val="233443"/>
          <w:spacing w:val="0"/>
          <w:w w:val="86"/>
          <w:b/>
          <w:bCs/>
        </w:rPr>
        <w:t>(inbox</w:t>
      </w:r>
      <w:r>
        <w:rPr>
          <w:rFonts w:ascii="Arial" w:hAnsi="Arial" w:cs="Arial" w:eastAsia="Arial"/>
          <w:sz w:val="20"/>
          <w:szCs w:val="20"/>
          <w:color w:val="233443"/>
          <w:spacing w:val="2"/>
          <w:w w:val="86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view)</w:t>
      </w:r>
      <w:r>
        <w:rPr>
          <w:rFonts w:ascii="Arial" w:hAnsi="Arial" w:cs="Arial" w:eastAsia="Arial"/>
          <w:sz w:val="11"/>
          <w:szCs w:val="11"/>
          <w:color w:val="233443"/>
          <w:spacing w:val="0"/>
          <w:w w:val="100"/>
          <w:position w:val="7"/>
        </w:rPr>
        <w:t>41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1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dozens,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hundreds,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communities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management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becomes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undertaking.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Consequentl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pattern-based,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pattern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“1qaz2wsx”</w:t>
      </w:r>
      <w:r>
        <w:rPr>
          <w:rFonts w:ascii="Arial" w:hAnsi="Arial" w:cs="Arial" w:eastAsia="Arial"/>
          <w:sz w:val="20"/>
          <w:szCs w:val="20"/>
          <w:color w:val="231F20"/>
          <w:spacing w:val="-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memorable,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“rootkit”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site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rootkit.com.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patterns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“1qaz@WSX#EDC”.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“2j3c1k”</w:t>
      </w:r>
      <w:r>
        <w:rPr>
          <w:rFonts w:ascii="Arial" w:hAnsi="Arial" w:cs="Arial" w:eastAsia="Arial"/>
          <w:sz w:val="20"/>
          <w:szCs w:val="20"/>
          <w:color w:val="231F20"/>
          <w:spacing w:val="4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extensively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89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pattern,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numbered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“j”,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9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numbered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“c”,</w:t>
      </w:r>
      <w:r>
        <w:rPr>
          <w:rFonts w:ascii="Arial" w:hAnsi="Arial" w:cs="Arial" w:eastAsia="Arial"/>
          <w:sz w:val="20"/>
          <w:szCs w:val="20"/>
          <w:color w:val="231F20"/>
          <w:spacing w:val="4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numbered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“k”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shorthand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14"/>
        </w:rPr>
        <w:t>(“j”/”c”/”k”)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11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ju/chu/ke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局／处／科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organizational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1" w:after="0" w:line="271" w:lineRule="auto"/>
        <w:ind w:left="100" w:right="35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structure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(translated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Bureau/Division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Office)/Section)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widely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General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Staff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Department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Project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2049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describes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typical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organizational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structure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as,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“Bureau-level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directors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…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oversee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5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six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14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subordinate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offices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[chu;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  <w:position w:val="-1"/>
        </w:rPr>
        <w:t>处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]…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Sites/offices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under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bureaus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further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divided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sections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40" w:after="0" w:line="179" w:lineRule="exact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41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This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-1"/>
        </w:rPr>
        <w:t>screen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5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-1"/>
        </w:rPr>
        <w:t>capture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5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-1"/>
        </w:rPr>
        <w:t>DO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91"/>
          <w:position w:val="-1"/>
        </w:rPr>
        <w:t>T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-1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4"/>
          <w:w w:val="91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-1"/>
        </w:rPr>
        <w:t>accessing</w:t>
      </w:r>
      <w:r>
        <w:rPr>
          <w:rFonts w:ascii="Arial" w:hAnsi="Arial" w:cs="Arial" w:eastAsia="Arial"/>
          <w:sz w:val="16"/>
          <w:szCs w:val="16"/>
          <w:color w:val="231F20"/>
          <w:spacing w:val="18"/>
          <w:w w:val="91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his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Gmail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account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while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using</w:t>
      </w:r>
      <w:r>
        <w:rPr>
          <w:rFonts w:ascii="Arial" w:hAnsi="Arial" w:cs="Arial" w:eastAsia="Arial"/>
          <w:sz w:val="16"/>
          <w:szCs w:val="16"/>
          <w:color w:val="231F20"/>
          <w:spacing w:val="6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compromised</w:t>
      </w:r>
      <w:r>
        <w:rPr>
          <w:rFonts w:ascii="Arial" w:hAnsi="Arial" w:cs="Arial" w:eastAsia="Arial"/>
          <w:sz w:val="16"/>
          <w:szCs w:val="16"/>
          <w:color w:val="231F20"/>
          <w:spacing w:val="22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-1"/>
        </w:rPr>
        <w:t>system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4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on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APT1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-1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-1"/>
        </w:rPr>
        <w:t>attack</w:t>
      </w:r>
      <w:r>
        <w:rPr>
          <w:rFonts w:ascii="Arial" w:hAnsi="Arial" w:cs="Arial" w:eastAsia="Arial"/>
          <w:sz w:val="16"/>
          <w:szCs w:val="16"/>
          <w:color w:val="231F20"/>
          <w:spacing w:val="12"/>
          <w:w w:val="93"/>
          <w:position w:val="-1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-1"/>
        </w:rPr>
        <w:t>infrastructure.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57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38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35"/>
          <w:pgSz w:w="12240" w:h="15840"/>
        </w:sectPr>
      </w:pPr>
      <w:rPr/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4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13264;width:10080;height:2" coordorigin="1080,13264" coordsize="10080,2">
              <v:shape style="position:absolute;left:1080;top:13264;width:10080;height:2" coordorigin="1080,13264" coordsize="10080,0" path="m1080,13264l11160,13264e" filled="f" stroked="t" strokeweight=".25pt" strokecolor="#231F20">
                <v:path arrowok="t"/>
              </v:shape>
            </v:group>
            <v:group style="position:absolute;left:5179;top:1896;width:63;height:2" coordorigin="5179,1896" coordsize="63,2">
              <v:shape style="position:absolute;left:5179;top:1896;width:63;height:2" coordorigin="5179,1896" coordsize="63,0" path="m5179,1896l5243,1896e" filled="f" stroked="t" strokeweight=".35pt" strokecolor="#231F2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[ke;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100"/>
        </w:rPr>
        <w:t> 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科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].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42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4"/>
          <w:w w:val="100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0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pattern,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“2j3c1k”</w:t>
      </w:r>
      <w:r>
        <w:rPr>
          <w:rFonts w:ascii="Arial" w:hAnsi="Arial" w:cs="Arial" w:eastAsia="Arial"/>
          <w:sz w:val="20"/>
          <w:szCs w:val="20"/>
          <w:color w:val="231F20"/>
          <w:spacing w:val="4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stands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2nd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Bureau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[Unit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61398],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3rd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Division,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1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Section,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demonstrating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patterns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affiliate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themselves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2nd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Bureau.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00" w:right="2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Attempting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particular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difficult;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trail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clearly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world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identit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establish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clear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Specificall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FQDNs,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egress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ranges.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coordination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shared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combined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close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proximity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association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makes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very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least,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know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togethe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Hacker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Profile:</w:t>
      </w:r>
      <w:r>
        <w:rPr>
          <w:rFonts w:ascii="Arial" w:hAnsi="Arial" w:cs="Arial" w:eastAsia="Arial"/>
          <w:sz w:val="26"/>
          <w:szCs w:val="26"/>
          <w:color w:val="830A2C"/>
          <w:spacing w:val="-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6"/>
        </w:rPr>
        <w:t>SuperHard</w:t>
      </w:r>
      <w:r>
        <w:rPr>
          <w:rFonts w:ascii="Arial" w:hAnsi="Arial" w:cs="Arial" w:eastAsia="Arial"/>
          <w:sz w:val="26"/>
          <w:szCs w:val="26"/>
          <w:color w:val="830A2C"/>
          <w:spacing w:val="10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(Mei</w:t>
      </w:r>
      <w:r>
        <w:rPr>
          <w:rFonts w:ascii="Arial" w:hAnsi="Arial" w:cs="Arial" w:eastAsia="Arial"/>
          <w:sz w:val="26"/>
          <w:szCs w:val="26"/>
          <w:color w:val="830A2C"/>
          <w:spacing w:val="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Qiang/</w:t>
      </w:r>
      <w:r>
        <w:rPr>
          <w:rFonts w:ascii="Microsoft JhengHei" w:hAnsi="Microsoft JhengHei" w:cs="Microsoft JhengHei" w:eastAsia="Microsoft JhengHei"/>
          <w:sz w:val="26"/>
          <w:szCs w:val="26"/>
          <w:color w:val="830A2C"/>
          <w:spacing w:val="0"/>
          <w:w w:val="100"/>
        </w:rPr>
        <w:t>梅强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)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48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final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persona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revealing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dubbed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“SuperHard”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(SH).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autho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6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creator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significant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contributor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AURIGA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(covered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C: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Arsenal).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Similarly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UG,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signs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embedding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strings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particula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elements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portable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executable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(PE)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VS_VERSIONINFO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structure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“SuperHard,”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cmd.exe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copies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“Microsoft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corp.”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2"/>
        </w:rPr>
        <w:t>corp.”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589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driver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modules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designed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loaded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Windows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kernel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subvert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elements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coders,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level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development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expertise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certainly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discriminator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puts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smaller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capable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developers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Often,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2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33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personae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instances,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actors,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full-time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operato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primarily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involved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development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8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again,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tracking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fortunate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disclosed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rootkit.com.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rootkit.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“SuperHard_M”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originally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58.247.237.4,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egress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ranges,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“mei_qiang_82@sohu.com”.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89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persona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39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someone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mei_qiang_82.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“Mei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Qiang”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</w:t>
      </w:r>
      <w:r>
        <w:rPr>
          <w:rFonts w:ascii="Microsoft JhengHei" w:hAnsi="Microsoft JhengHei" w:cs="Microsoft JhengHei" w:eastAsia="Microsoft JhengHei"/>
          <w:sz w:val="20"/>
          <w:szCs w:val="20"/>
          <w:color w:val="231F20"/>
          <w:spacing w:val="0"/>
          <w:w w:val="100"/>
        </w:rPr>
        <w:t>梅强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reasonably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Chinese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1" w:after="0" w:line="271" w:lineRule="auto"/>
        <w:ind w:left="100" w:right="21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last/first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combination.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practice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netizens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append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birth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yea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SuperHard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Mei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Qiang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born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1982.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Unfortunatel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“Mei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Qiang”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online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claim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birth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year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1982,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attribution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294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Fortunatel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connect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ebsites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forums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registered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contributed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reveal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details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reinforce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“mei_qiang_82@sohu.com”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6"/>
          <w:position w:val="7"/>
        </w:rPr>
        <w:t>43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6"/>
          <w:position w:val="7"/>
        </w:rPr>
        <w:t> </w:t>
      </w:r>
      <w:r>
        <w:rPr>
          <w:rFonts w:ascii="Arial" w:hAnsi="Arial" w:cs="Arial" w:eastAsia="Arial"/>
          <w:sz w:val="11"/>
          <w:szCs w:val="11"/>
          <w:color w:val="231F20"/>
          <w:spacing w:val="21"/>
          <w:w w:val="96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affiliation,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  <w:position w:val="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SH</w:t>
      </w:r>
      <w:r>
        <w:rPr>
          <w:rFonts w:ascii="Arial" w:hAnsi="Arial" w:cs="Arial" w:eastAsia="Arial"/>
          <w:sz w:val="20"/>
          <w:szCs w:val="20"/>
          <w:color w:val="231F20"/>
          <w:spacing w:val="-2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offering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write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  <w:position w:val="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rojans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mone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  <w:position w:val="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involvement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Windows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kernel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research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(incidentall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  <w:position w:val="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commented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“greenfield”,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possibly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UG),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recentl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  <w:position w:val="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local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Shanghai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Area.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100"/>
          <w:position w:val="7"/>
        </w:rPr>
        <w:t>44</w:t>
      </w:r>
      <w:r>
        <w:rPr>
          <w:rFonts w:ascii="Arial" w:hAnsi="Arial" w:cs="Arial" w:eastAsia="Arial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40" w:after="0" w:line="250" w:lineRule="auto"/>
        <w:ind w:left="100" w:right="54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42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Mark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A.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Stokes,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Jenny</w:t>
      </w:r>
      <w:r>
        <w:rPr>
          <w:rFonts w:ascii="Arial" w:hAnsi="Arial" w:cs="Arial" w:eastAsia="Arial"/>
          <w:sz w:val="16"/>
          <w:szCs w:val="16"/>
          <w:color w:val="231F20"/>
          <w:spacing w:val="8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Lin,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L.C.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Russell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2"/>
          <w:position w:val="0"/>
        </w:rPr>
        <w:t>Hsiao,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2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“The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People</w:t>
      </w:r>
      <w:r>
        <w:rPr>
          <w:rFonts w:ascii="Arial" w:hAnsi="Arial" w:cs="Arial" w:eastAsia="Arial"/>
          <w:sz w:val="16"/>
          <w:szCs w:val="16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231F20"/>
          <w:spacing w:val="-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Liberation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Army</w:t>
      </w:r>
      <w:r>
        <w:rPr>
          <w:rFonts w:ascii="Arial" w:hAnsi="Arial" w:cs="Arial" w:eastAsia="Arial"/>
          <w:sz w:val="16"/>
          <w:szCs w:val="16"/>
          <w:color w:val="231F20"/>
          <w:spacing w:val="11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Signals</w:t>
      </w:r>
      <w:r>
        <w:rPr>
          <w:rFonts w:ascii="Arial" w:hAnsi="Arial" w:cs="Arial" w:eastAsia="Arial"/>
          <w:sz w:val="16"/>
          <w:szCs w:val="16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Intelligence</w:t>
      </w:r>
      <w:r>
        <w:rPr>
          <w:rFonts w:ascii="Arial" w:hAnsi="Arial" w:cs="Arial" w:eastAsia="Arial"/>
          <w:sz w:val="16"/>
          <w:szCs w:val="16"/>
          <w:color w:val="231F20"/>
          <w:spacing w:val="19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1"/>
          <w:position w:val="0"/>
        </w:rPr>
        <w:t>Cyber</w:t>
      </w:r>
      <w:r>
        <w:rPr>
          <w:rFonts w:ascii="Arial" w:hAnsi="Arial" w:cs="Arial" w:eastAsia="Arial"/>
          <w:sz w:val="16"/>
          <w:szCs w:val="16"/>
          <w:color w:val="231F20"/>
          <w:spacing w:val="4"/>
          <w:w w:val="91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Reconnaissance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Infrastructure,”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Project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2049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Institute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(2011):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6-7,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hyperlink r:id="rId240"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http://project2049.net/documents/pla_third_department_sigint_cyber_stokes_lin_hsiao.pdf,</w:t>
        </w:r>
        <w:r>
          <w:rPr>
            <w:rFonts w:ascii="Arial" w:hAnsi="Arial" w:cs="Arial" w:eastAsia="Arial"/>
            <w:sz w:val="16"/>
            <w:szCs w:val="16"/>
            <w:color w:val="231F20"/>
            <w:spacing w:val="0"/>
            <w:w w:val="96"/>
            <w:position w:val="0"/>
          </w:rPr>
          <w:t> </w:t>
        </w:r>
      </w:hyperlink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accessed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3"/>
          <w:position w:val="0"/>
        </w:rPr>
        <w:t>February</w:t>
      </w:r>
      <w:r>
        <w:rPr>
          <w:rFonts w:ascii="Arial" w:hAnsi="Arial" w:cs="Arial" w:eastAsia="Arial"/>
          <w:sz w:val="16"/>
          <w:szCs w:val="16"/>
          <w:color w:val="231F20"/>
          <w:spacing w:val="10"/>
          <w:w w:val="93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6,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2013.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43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5"/>
          <w:position w:val="0"/>
        </w:rPr>
        <w:t>Sohu.com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5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is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231F20"/>
          <w:spacing w:val="-10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popular</w:t>
      </w:r>
      <w:r>
        <w:rPr>
          <w:rFonts w:ascii="Arial" w:hAnsi="Arial" w:cs="Arial" w:eastAsia="Arial"/>
          <w:sz w:val="16"/>
          <w:szCs w:val="16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Chinese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search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engine,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webmail,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and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Internet</w:t>
      </w:r>
      <w:r>
        <w:rPr>
          <w:rFonts w:ascii="Arial" w:hAnsi="Arial" w:cs="Arial" w:eastAsia="Arial"/>
          <w:sz w:val="16"/>
          <w:szCs w:val="16"/>
          <w:color w:val="231F20"/>
          <w:spacing w:val="14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advertising</w:t>
      </w:r>
      <w:r>
        <w:rPr>
          <w:rFonts w:ascii="Arial" w:hAnsi="Arial" w:cs="Arial" w:eastAsia="Arial"/>
          <w:sz w:val="16"/>
          <w:szCs w:val="16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company</w:t>
      </w:r>
      <w:r>
        <w:rPr>
          <w:rFonts w:ascii="Arial" w:hAnsi="Arial" w:cs="Arial" w:eastAsia="Arial"/>
          <w:sz w:val="16"/>
          <w:szCs w:val="16"/>
          <w:color w:val="231F20"/>
          <w:spacing w:val="9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4"/>
          <w:position w:val="0"/>
        </w:rPr>
        <w:t>based</w:t>
      </w:r>
      <w:r>
        <w:rPr>
          <w:rFonts w:ascii="Arial" w:hAnsi="Arial" w:cs="Arial" w:eastAsia="Arial"/>
          <w:sz w:val="16"/>
          <w:szCs w:val="16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out</w:t>
      </w:r>
      <w:r>
        <w:rPr>
          <w:rFonts w:ascii="Arial" w:hAnsi="Arial" w:cs="Arial" w:eastAsia="Arial"/>
          <w:sz w:val="16"/>
          <w:szCs w:val="16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96"/>
          <w:position w:val="0"/>
        </w:rPr>
        <w:t>Beijing</w:t>
      </w:r>
      <w:r>
        <w:rPr>
          <w:rFonts w:ascii="Arial" w:hAnsi="Arial" w:cs="Arial" w:eastAsia="Arial"/>
          <w:sz w:val="16"/>
          <w:szCs w:val="16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China.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98" w:after="0" w:line="240" w:lineRule="auto"/>
        <w:ind w:left="100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44</w:t>
      </w:r>
      <w:r>
        <w:rPr>
          <w:rFonts w:ascii="Arial" w:hAnsi="Arial" w:cs="Arial" w:eastAsia="Arial"/>
          <w:sz w:val="9"/>
          <w:szCs w:val="9"/>
          <w:color w:val="231F20"/>
          <w:spacing w:val="0"/>
          <w:w w:val="100"/>
          <w:position w:val="5"/>
        </w:rPr>
        <w:t>  </w:t>
      </w:r>
      <w:r>
        <w:rPr>
          <w:rFonts w:ascii="Arial" w:hAnsi="Arial" w:cs="Arial" w:eastAsia="Arial"/>
          <w:sz w:val="9"/>
          <w:szCs w:val="9"/>
          <w:color w:val="231F20"/>
          <w:spacing w:val="4"/>
          <w:w w:val="100"/>
          <w:position w:val="5"/>
        </w:rPr>
        <w:t> 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hxxp://tuzi</w:t>
      </w:r>
      <w:r>
        <w:rPr>
          <w:rFonts w:ascii="Arial" w:hAnsi="Arial" w:cs="Arial" w:eastAsia="Arial"/>
          <w:sz w:val="16"/>
          <w:szCs w:val="16"/>
          <w:color w:val="231F20"/>
          <w:spacing w:val="-9"/>
          <w:w w:val="100"/>
          <w:position w:val="0"/>
        </w:rPr>
        <w:t>w</w:t>
      </w:r>
      <w:r>
        <w:rPr>
          <w:rFonts w:ascii="Arial" w:hAnsi="Arial" w:cs="Arial" w:eastAsia="Arial"/>
          <w:sz w:val="16"/>
          <w:szCs w:val="16"/>
          <w:color w:val="231F20"/>
          <w:spacing w:val="0"/>
          <w:w w:val="100"/>
          <w:position w:val="0"/>
        </w:rPr>
        <w:t>.com/index.php?m=ta&amp;id=1864863532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pgNumType w:start="58"/>
          <w:pgMar w:footer="751" w:header="0" w:top="1480" w:bottom="940" w:left="980" w:right="960"/>
          <w:footerReference w:type="default" r:id="rId239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47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4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0;top:6744;width:10080;height:2" coordorigin="1080,6744" coordsize="10080,2">
              <v:shape style="position:absolute;left:1080;top:6744;width:10080;height:2" coordorigin="1080,6744" coordsize="10080,0" path="m1080,6744l11160,6744e" filled="f" stroked="t" strokeweight=".25pt" strokecolor="#233443">
                <v:path arrowok="t"/>
              </v:shape>
            </v:group>
            <v:group style="position:absolute;left:1082;top:8798;width:1980;height:1884" coordorigin="1082,8798" coordsize="1980,1884">
              <v:shape style="position:absolute;left:1082;top:8798;width:1980;height:1884" coordorigin="1082,8798" coordsize="1980,1884" path="m3062,8798l1082,8798,1082,10682,3062,10682,3062,8798e" filled="t" fillcolor="#FFFFFF" stroked="f">
                <v:path arrowok="t"/>
                <v:fill/>
              </v:shape>
            </v:group>
            <v:group style="position:absolute;left:3063;top:8798;width:4050;height:1884" coordorigin="3063,8798" coordsize="4050,1884">
              <v:shape style="position:absolute;left:3063;top:8798;width:4050;height:1884" coordorigin="3063,8798" coordsize="4050,1884" path="m7113,8798l3063,8798,3063,10682,7113,10682,7113,8798e" filled="t" fillcolor="#FFFFFF" stroked="f">
                <v:path arrowok="t"/>
                <v:fill/>
              </v:shape>
            </v:group>
            <v:group style="position:absolute;left:7112;top:8798;width:4050;height:1884" coordorigin="7112,8798" coordsize="4050,1884">
              <v:shape style="position:absolute;left:7112;top:8798;width:4050;height:1884" coordorigin="7112,8798" coordsize="4050,1884" path="m11162,8798l7112,8798,7112,10682,11162,10682,11162,8798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3431" w:right="-20"/>
        <w:jc w:val="left"/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102"/>
          <w:b/>
          <w:bCs/>
          <w:position w:val="-1"/>
        </w:rPr>
        <w:t>Co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2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87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7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3"/>
          <w:b/>
          <w:bCs/>
          <w:position w:val="-1"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3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left="100" w:right="28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State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rigorously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monitors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Internet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highly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unlikely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Government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unaware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operates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Pudong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Shanghai.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detection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awareness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made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probable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sheer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sustainment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documented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report.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Therefore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probable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conclusion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wage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long-running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extensive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knowledge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cooperation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government.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1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mission,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resourcing,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location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conclude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2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12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summarizes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parallels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PLA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3443"/>
          <w:spacing w:val="-11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BL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12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20"/>
          <w:szCs w:val="20"/>
          <w:color w:val="233443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Matching</w:t>
      </w:r>
      <w:r>
        <w:rPr>
          <w:rFonts w:ascii="Arial" w:hAnsi="Arial" w:cs="Arial" w:eastAsia="Arial"/>
          <w:sz w:val="20"/>
          <w:szCs w:val="20"/>
          <w:color w:val="233443"/>
          <w:spacing w:val="28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characteristics</w:t>
      </w:r>
      <w:r>
        <w:rPr>
          <w:rFonts w:ascii="Arial" w:hAnsi="Arial" w:cs="Arial" w:eastAsia="Arial"/>
          <w:sz w:val="20"/>
          <w:szCs w:val="20"/>
          <w:color w:val="233443"/>
          <w:spacing w:val="-4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between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1</w:t>
      </w:r>
      <w:r>
        <w:rPr>
          <w:rFonts w:ascii="Arial" w:hAnsi="Arial" w:cs="Arial" w:eastAsia="Arial"/>
          <w:sz w:val="20"/>
          <w:szCs w:val="20"/>
          <w:color w:val="233443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90"/>
          <w:b/>
          <w:bCs/>
        </w:rPr>
        <w:t>and</w:t>
      </w:r>
      <w:r>
        <w:rPr>
          <w:rFonts w:ascii="Arial" w:hAnsi="Arial" w:cs="Arial" w:eastAsia="Arial"/>
          <w:sz w:val="20"/>
          <w:szCs w:val="20"/>
          <w:color w:val="233443"/>
          <w:spacing w:val="11"/>
          <w:w w:val="9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0"/>
          <w:b/>
          <w:bCs/>
        </w:rPr>
        <w:t>nit</w:t>
      </w:r>
      <w:r>
        <w:rPr>
          <w:rFonts w:ascii="Arial" w:hAnsi="Arial" w:cs="Arial" w:eastAsia="Arial"/>
          <w:sz w:val="20"/>
          <w:szCs w:val="20"/>
          <w:color w:val="233443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color w:val="233443"/>
          <w:spacing w:val="0"/>
          <w:w w:val="109"/>
          <w:b/>
          <w:bCs/>
        </w:rPr>
        <w:t>61398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5" w:type="dxa"/>
      </w:tblPr>
      <w:tblGrid/>
      <w:tr>
        <w:trPr>
          <w:trHeight w:val="324" w:hRule="exact"/>
        </w:trPr>
        <w:tc>
          <w:tcPr>
            <w:tcW w:w="1980" w:type="dxa"/>
            <w:tcBorders>
              <w:top w:val="single" w:sz="2.00005" w:space="0" w:color="76848F"/>
              <w:bottom w:val="single" w:sz="2.000117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Characteristic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5" w:space="0" w:color="76848F"/>
              <w:bottom w:val="single" w:sz="2.000117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09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91"/>
                <w:b/>
                <w:bCs/>
              </w:rPr>
              <w:t>P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9"/>
                <w:b/>
                <w:bCs/>
              </w:rPr>
              <w:t>(as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8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9"/>
                <w:b/>
                <w:bCs/>
              </w:rPr>
              <w:t>directly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8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observed)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5" w:space="0" w:color="76848F"/>
              <w:bottom w:val="single" w:sz="2.000117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nit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61398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8"/>
                <w:b/>
                <w:bCs/>
              </w:rPr>
              <w:t>(as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2"/>
                <w:w w:val="88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reported)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1194" w:hRule="exact"/>
        </w:trPr>
        <w:tc>
          <w:tcPr>
            <w:tcW w:w="1980" w:type="dxa"/>
            <w:tcBorders>
              <w:top w:val="single" w:sz="2.000117" w:space="0" w:color="76848F"/>
              <w:bottom w:val="single" w:sz="2.00002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  <w:b/>
                <w:bCs/>
              </w:rPr>
              <w:t>Mission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area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17" w:space="0" w:color="76848F"/>
              <w:bottom w:val="single" w:sz="2.00002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323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Steals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intellectual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2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property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English-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speaking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organizations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70" w:lineRule="auto"/>
              <w:ind w:left="268" w:right="363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2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argets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5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strategic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0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emerging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1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industries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7"/>
              </w:rPr>
              <w:t>identified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7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3"/>
              </w:rPr>
              <w:t>’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12th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Five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4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0"/>
                <w:w w:val="89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ear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Plan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17" w:space="0" w:color="76848F"/>
              <w:bottom w:val="single" w:sz="2.000028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400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Conducts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computer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operations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against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English-speaking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targets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1884" w:hRule="exact"/>
        </w:trPr>
        <w:tc>
          <w:tcPr>
            <w:tcW w:w="1980" w:type="dxa"/>
            <w:tcBorders>
              <w:top w:val="single" w:sz="2.000028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6"/>
                <w:b/>
                <w:bCs/>
              </w:rPr>
              <w:t>ools,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  <w:b/>
                <w:bCs/>
              </w:rPr>
              <w:t>actics,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7"/>
                <w:b/>
                <w:bCs/>
              </w:rPr>
              <w:t>Procedures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2"/>
                <w:w w:val="87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7"/>
                <w:b/>
                <w:bCs/>
              </w:rPr>
              <w:t>(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66"/>
                <w:b/>
                <w:bCs/>
              </w:rPr>
              <w:t>tt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  <w:b/>
                <w:bCs/>
              </w:rPr>
              <w:t>Ps)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28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268" w:right="100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Organized,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funded,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7"/>
              </w:rPr>
              <w:t>disciplined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7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operators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specific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7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targeting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objectives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code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ethics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(e.g.,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have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not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witnessed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destroy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property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steal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money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which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contrasts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most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“hackers”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even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most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sophisticated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7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organize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crime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syndicates)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28" w:space="0" w:color="76848F"/>
              <w:bottom w:val="single" w:sz="2.000105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0" w:lineRule="auto"/>
              <w:ind w:left="268" w:right="123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Conducts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military-grade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computer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operations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234" w:hRule="exact"/>
        </w:trPr>
        <w:tc>
          <w:tcPr>
            <w:tcW w:w="1980" w:type="dxa"/>
            <w:tcBorders>
              <w:top w:val="single" w:sz="2.000105" w:space="0" w:color="76848F"/>
              <w:bottom w:val="single" w:sz="2.00000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cale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8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operations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05" w:space="0" w:color="76848F"/>
              <w:bottom w:val="single" w:sz="2.00000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34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Continuously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stealing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hundreds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terabytes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141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organizations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9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since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least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2006;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simultaneously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targeting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victims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across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least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major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industries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70" w:lineRule="auto"/>
              <w:ind w:left="268" w:right="56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8"/>
              </w:rPr>
              <w:t>Size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7"/>
                <w:w w:val="88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“hop”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7"/>
              </w:rPr>
              <w:t>infrastructure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7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continuous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malware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updates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suggest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least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dozens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(but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probably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5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hundreds)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operators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7"/>
              </w:rPr>
              <w:t>hundreds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7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support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personnel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05" w:space="0" w:color="76848F"/>
              <w:bottom w:val="single" w:sz="2.000006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360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part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PLA,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has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resources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(people,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1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mone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94"/>
              </w:rPr>
              <w:t>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influence)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9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necessary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orchestrate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operation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6"/>
                <w:w w:val="92"/>
              </w:rPr>
              <w:t>’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scale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70" w:lineRule="auto"/>
              <w:ind w:left="268" w:right="266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Has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hundreds,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1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perhaps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thousands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people,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5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as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1"/>
              </w:rPr>
              <w:t>suggested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4"/>
                <w:w w:val="91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size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their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facilities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position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PLA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45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4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v:group style="position:absolute;left:1082;top:1947;width:1980;height:1634" coordorigin="1082,1947" coordsize="1980,1634">
              <v:shape style="position:absolute;left:1082;top:1947;width:1980;height:1634" coordorigin="1082,1947" coordsize="1980,1634" path="m3062,1947l1082,1947,1082,3581,3062,3581,3062,1947e" filled="t" fillcolor="#FFFFFF" stroked="f">
                <v:path arrowok="t"/>
                <v:fill/>
              </v:shape>
            </v:group>
            <v:group style="position:absolute;left:3063;top:1947;width:4050;height:1634" coordorigin="3063,1947" coordsize="4050,1634">
              <v:shape style="position:absolute;left:3063;top:1947;width:4050;height:1634" coordorigin="3063,1947" coordsize="4050,1634" path="m7113,1947l3063,1947,3063,3581,7113,3581,7113,1947e" filled="t" fillcolor="#FFFFFF" stroked="f">
                <v:path arrowok="t"/>
                <v:fill/>
              </v:shape>
            </v:group>
            <v:group style="position:absolute;left:7112;top:1947;width:4050;height:1634" coordorigin="7112,1947" coordsize="4050,1634">
              <v:shape style="position:absolute;left:7112;top:1947;width:4050;height:1634" coordorigin="7112,1947" coordsize="4050,1634" path="m11162,1947l7112,1947,7112,3581,11162,3581,11162,1947e" filled="t" fillcolor="#FFFFFF" stroked="f">
                <v:path arrowok="t"/>
                <v:fill/>
              </v:shape>
            </v:group>
            <v:group style="position:absolute;left:1082;top:5996;width:1980;height:1454" coordorigin="1082,5996" coordsize="1980,1454">
              <v:shape style="position:absolute;left:1082;top:5996;width:1980;height:1454" coordorigin="1082,5996" coordsize="1980,1454" path="m3062,5996l1082,5996,1082,7450,3062,7450,3062,5996e" filled="t" fillcolor="#FFFFFF" stroked="f">
                <v:path arrowok="t"/>
                <v:fill/>
              </v:shape>
            </v:group>
            <v:group style="position:absolute;left:3063;top:5996;width:4050;height:1454" coordorigin="3063,5996" coordsize="4050,1454">
              <v:shape style="position:absolute;left:3063;top:5996;width:4050;height:1454" coordorigin="3063,5996" coordsize="4050,1454" path="m7113,5996l3063,5996,3063,7450,7113,7450,7113,5996e" filled="t" fillcolor="#FFFFFF" stroked="f">
                <v:path arrowok="t"/>
                <v:fill/>
              </v:shape>
            </v:group>
            <v:group style="position:absolute;left:7112;top:5996;width:4050;height:1454" coordorigin="7112,5996" coordsize="4050,1454">
              <v:shape style="position:absolute;left:7112;top:5996;width:4050;height:1454" coordorigin="7112,5996" coordsize="4050,1454" path="m11162,5996l7112,5996,7112,7450,11162,7450,11162,5996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sz w:val="14"/>
          <w:szCs w:val="14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5" w:type="dxa"/>
      </w:tblPr>
      <w:tblGrid/>
      <w:tr>
        <w:trPr>
          <w:trHeight w:val="324" w:hRule="exact"/>
        </w:trPr>
        <w:tc>
          <w:tcPr>
            <w:tcW w:w="1980" w:type="dxa"/>
            <w:tcBorders>
              <w:top w:val="single" w:sz="2" w:space="0" w:color="76848F"/>
              <w:bottom w:val="single" w:sz="2.000099" w:space="0" w:color="76848F"/>
              <w:left w:val="single" w:sz="2" w:space="0" w:color="76848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Characteristic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" w:space="0" w:color="76848F"/>
              <w:bottom w:val="single" w:sz="2.000099" w:space="0" w:color="76848F"/>
              <w:left w:val="single" w:sz="2" w:space="0" w:color="FFFFFF"/>
              <w:right w:val="single" w:sz="2" w:space="0" w:color="FFFFF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w w:val="109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91"/>
                <w:b/>
                <w:bCs/>
              </w:rPr>
              <w:t>P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166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w w:val="109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9"/>
                <w:b/>
                <w:bCs/>
              </w:rPr>
              <w:t>(as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8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9"/>
                <w:b/>
                <w:bCs/>
              </w:rPr>
              <w:t>directly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8"/>
                <w:w w:val="89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observed)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" w:space="0" w:color="76848F"/>
              <w:bottom w:val="single" w:sz="2.000099" w:space="0" w:color="76848F"/>
              <w:left w:val="single" w:sz="2" w:space="0" w:color="FFFFFF"/>
              <w:right w:val="single" w:sz="2" w:space="0" w:color="76848F"/>
            </w:tcBorders>
            <w:shd w:val="clear" w:color="auto" w:fill="830A2C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u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nit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61398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5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88"/>
                <w:b/>
                <w:bCs/>
              </w:rPr>
              <w:t>(as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12"/>
                <w:w w:val="88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FFFFFF"/>
                <w:spacing w:val="0"/>
                <w:w w:val="100"/>
                <w:b/>
                <w:bCs/>
              </w:rPr>
              <w:t>reported)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1634" w:hRule="exact"/>
        </w:trPr>
        <w:tc>
          <w:tcPr>
            <w:tcW w:w="198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1" w:lineRule="auto"/>
              <w:ind w:left="88" w:right="806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  <w:b/>
                <w:bCs/>
              </w:rPr>
              <w:t>xpertise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personnel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English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language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proficiency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Malware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authoring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Computer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hacking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70" w:lineRule="auto"/>
              <w:ind w:left="268" w:right="200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Ability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identify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6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data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worth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stealing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4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20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industries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99" w:space="0" w:color="76848F"/>
              <w:bottom w:val="single" w:sz="2.000022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English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language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requirements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70" w:lineRule="auto"/>
              <w:ind w:left="268" w:right="311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Operating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system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internals,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digital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signal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processing,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steganography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70" w:lineRule="auto"/>
              <w:ind w:left="268" w:right="699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Recruiting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from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Chinese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1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technology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universities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2414" w:hRule="exact"/>
        </w:trPr>
        <w:tc>
          <w:tcPr>
            <w:tcW w:w="198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Location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722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actor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used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phone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number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register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email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accounts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70" w:lineRule="auto"/>
              <w:ind w:left="268" w:right="318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6"/>
                <w:w w:val="9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0"/>
              </w:rPr>
              <w:t>wo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9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four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“home”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blocks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assigned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2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Pudong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New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Area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40" w:lineRule="auto"/>
              <w:ind w:left="50" w:right="509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Systems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used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9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intruders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3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have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29" w:after="0" w:line="240" w:lineRule="auto"/>
              <w:ind w:left="233" w:right="633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Simplified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Chinese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language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settings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70" w:lineRule="auto"/>
              <w:ind w:left="268" w:right="208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APT1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2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persona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7"/>
                <w:w w:val="94"/>
              </w:rPr>
              <w:t>’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self-identified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7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location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Pudong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New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Area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022" w:space="0" w:color="76848F"/>
              <w:bottom w:val="single" w:sz="2.000121" w:space="0" w:color="76848F"/>
              <w:left w:val="single" w:sz="2" w:space="0" w:color="76848F"/>
              <w:right w:val="single" w:sz="2" w:space="0" w:color="76848F"/>
            </w:tcBorders>
            <w:shd w:val="clear" w:color="auto" w:fill="DADDE0"/>
          </w:tcPr>
          <w:p>
            <w:pPr>
              <w:spacing w:before="44" w:after="0" w:line="270" w:lineRule="auto"/>
              <w:ind w:left="268" w:right="334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Headquarters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and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other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facilities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spread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throughout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Pudong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New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Area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  <w:tr>
        <w:trPr>
          <w:trHeight w:val="1454" w:hRule="exact"/>
        </w:trPr>
        <w:tc>
          <w:tcPr>
            <w:tcW w:w="198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  <w:b/>
                <w:bCs/>
              </w:rPr>
              <w:t>Infrastructure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0" w:lineRule="auto"/>
              <w:ind w:left="268" w:right="89" w:firstLine="-18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Ready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access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four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main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net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6"/>
              </w:rPr>
              <w:t>blocks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"/>
                <w:w w:val="96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Shanghai,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hosted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0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by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Unicom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4"/>
              </w:rPr>
              <w:t>(one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4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two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2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ier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89"/>
              </w:rPr>
              <w:t>ISPs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6"/>
                <w:w w:val="89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China)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91" w:after="0" w:line="240" w:lineRule="auto"/>
              <w:ind w:left="8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Some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2"/>
              </w:rPr>
              <w:t>use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8"/>
                <w:w w:val="92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IP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addresses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  <w:p>
            <w:pPr>
              <w:spacing w:before="29" w:after="0" w:line="240" w:lineRule="auto"/>
              <w:ind w:left="268" w:right="-2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(the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other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3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ier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1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ISP)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  <w:tc>
          <w:tcPr>
            <w:tcW w:w="4050" w:type="dxa"/>
            <w:tcBorders>
              <w:top w:val="single" w:sz="2.000121" w:space="0" w:color="76848F"/>
              <w:bottom w:val="single" w:sz="2.000044" w:space="0" w:color="76848F"/>
              <w:left w:val="single" w:sz="2" w:space="0" w:color="76848F"/>
              <w:right w:val="single" w:sz="2" w:space="0" w:color="76848F"/>
            </w:tcBorders>
          </w:tcPr>
          <w:p>
            <w:pPr>
              <w:spacing w:before="44" w:after="0" w:line="270" w:lineRule="auto"/>
              <w:ind w:left="268" w:right="445" w:firstLine="-180"/>
              <w:jc w:val="both"/>
              <w:rPr>
                <w:rFonts w:ascii="Arial" w:hAnsi="Arial" w:cs="Arial" w:eastAsia="Arial"/>
                <w:sz w:val="20"/>
                <w:szCs w:val="20"/>
              </w:rPr>
            </w:pPr>
            <w:rPr/>
            <w:r>
              <w:rPr>
                <w:rFonts w:ascii="Arial" w:hAnsi="Arial" w:cs="Arial" w:eastAsia="Arial"/>
                <w:sz w:val="20"/>
                <w:szCs w:val="20"/>
                <w:color w:val="231F20"/>
                <w:w w:val="89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w w:val="44"/>
              </w:rPr>
              <w:t>»</w:t>
            </w:r>
            <w:r>
              <w:rPr>
                <w:rFonts w:ascii="Symbola" w:hAnsi="Symbola" w:cs="Symbola" w:eastAsia="Symbola"/>
                <w:sz w:val="20"/>
                <w:szCs w:val="20"/>
                <w:color w:val="231F20"/>
                <w:spacing w:val="-2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Co-building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network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infrastructure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26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with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China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4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7"/>
                <w:w w:val="93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3"/>
              </w:rPr>
              <w:t>elecom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5"/>
                <w:w w:val="93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95"/>
              </w:rPr>
              <w:t>name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3"/>
                <w:w w:val="95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national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231F20"/>
                <w:spacing w:val="0"/>
                <w:w w:val="100"/>
              </w:rPr>
              <w:t>defense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0"/>
                <w:w w:val="100"/>
              </w:rPr>
            </w:r>
          </w:p>
        </w:tc>
      </w:tr>
    </w:tbl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36" w:after="0" w:line="271" w:lineRule="auto"/>
        <w:ind w:left="100" w:right="3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Combining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observations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carefully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correlated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findings;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believe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facts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dictate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possibilities: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ither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820" w:right="20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secret,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resourced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mainland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speakers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direct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Shanghai-based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telecommunications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infrastructure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engaged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multi-yea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enterprise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scale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campaign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right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gates,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performing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tasks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10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mission.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2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61398.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0pt;margin-top:0pt;width:612pt;height:792pt;mso-position-horizontal-relative:page;mso-position-vertical-relative:page;z-index:-16043" coordorigin="0,0" coordsize="12240,15840">
            <v:shape style="position:absolute;left:0;top:0;width:12240;height:15840" coordorigin="0,0" coordsize="12240,15840" path="m0,15840l12240,15840,12240,0,0,0,0,15840e" filled="t" fillcolor="#DADDE0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0.95pt;margin-top:10.95pt;width:589.96pt;height:769.96pt;mso-position-horizontal-relative:page;mso-position-vertical-relative:page;z-index:-1604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3418" w:right="3418"/>
        <w:jc w:val="center"/>
        <w:tabs>
          <w:tab w:pos="626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7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2194" w:right="2146"/>
        <w:jc w:val="center"/>
        <w:tabs>
          <w:tab w:pos="3580" w:val="left"/>
          <w:tab w:pos="520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18"/>
          <w:b/>
          <w:bCs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7"/>
          <w:b/>
          <w:bCs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7"/>
          <w:b/>
          <w:bCs/>
        </w:rPr>
        <w:t>w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4"/>
          <w:b/>
          <w:bCs/>
        </w:rPr>
        <w:t>Doe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4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8"/>
          <w:b/>
          <w:bCs/>
        </w:rPr>
        <w:t>Ma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8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5"/>
          <w:b/>
          <w:bCs/>
        </w:rPr>
        <w:t>an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5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24" w:after="0" w:line="240" w:lineRule="auto"/>
        <w:ind w:left="898" w:right="849"/>
        <w:jc w:val="center"/>
        <w:tabs>
          <w:tab w:pos="4620" w:val="left"/>
          <w:tab w:pos="686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92"/>
          <w:b/>
          <w:bCs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31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31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5"/>
          <w:b/>
          <w:bCs/>
        </w:rPr>
        <w:t>G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8"/>
          <w:b/>
          <w:bCs/>
        </w:rPr>
        <w:t>hr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8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3"/>
          <w:b/>
          <w:bCs/>
        </w:rPr>
        <w:t>Gro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3"/>
          <w:b/>
          <w:bCs/>
        </w:rPr>
        <w:t>u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0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</w:rPr>
        <w:t>?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left="100" w:right="38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term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i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i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refer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together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penetrate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interest.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individuals</w:t>
      </w:r>
      <w:r>
        <w:rPr>
          <w:rFonts w:ascii="Arial" w:hAnsi="Arial" w:cs="Arial" w:eastAsia="Arial"/>
          <w:sz w:val="20"/>
          <w:szCs w:val="20"/>
          <w:color w:val="231F20"/>
          <w:spacing w:val="3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tasks,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coordinate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methodolog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Therefore,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ultimately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defined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methodolog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9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defining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simple.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seeing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sitting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keyboard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determine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events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conducted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unrelated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independently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6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methodology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tools,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particularly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widely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Internet,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pwdump,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Gh0st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Furthermore,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overlaps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caused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exploits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authored,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sharing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personnel.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move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temporarily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permanentl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private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citizen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hired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work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occasion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target.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2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Nevertheless,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distinguishing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another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possible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enough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information,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analytical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experience,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technological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piece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togethe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analogy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world: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imagine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thief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leaves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traces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crime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crime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scenes.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robberies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vary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details: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thief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break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safe;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460" w:right="395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thief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carefully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selected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particular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item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steal,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took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everything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hope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managed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grab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something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value;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70" w:lineRule="auto"/>
        <w:ind w:left="460" w:right="396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89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thief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carefully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researched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disabled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alarms,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attempted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fingerprints;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very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careful,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simply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relied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“stealthy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enough”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caught.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jc w:val="left"/>
        <w:spacing w:after="0"/>
        <w:sectPr>
          <w:pgMar w:header="0" w:footer="751" w:top="1480" w:bottom="940" w:left="980" w:right="960"/>
          <w:pgSz w:w="12240" w:h="15840"/>
        </w:sectPr>
      </w:pPr>
      <w:rPr/>
    </w:p>
    <w:p>
      <w:pPr>
        <w:spacing w:before="96" w:after="0" w:line="271" w:lineRule="auto"/>
        <w:ind w:left="100" w:right="144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4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Forensic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scientists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analyze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crime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scenes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tell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left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crime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scene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thief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anothe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18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similar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leave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behind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various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“fingerprints.”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-phishing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address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emails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certain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patterns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subject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lines.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names,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hashes,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timestamps,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functions,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encryption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algorithms.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addresses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embedded.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examples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myriad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linkages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forensic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analysts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consider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trying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distinguish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anothe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“fingerprints”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carry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equal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weight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attribution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analysis.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validity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value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depends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largely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likelihood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uniqueness.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example,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widely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HTRAN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useful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itself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indicator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contrast,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44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elsewhere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stronger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indicator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—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although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still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sufficient,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own,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positive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attribution.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61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basic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level,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events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attributed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collected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enough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show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beyond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reasonable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doubt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person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involved.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62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42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41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4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3404" w:right="3356"/>
        <w:jc w:val="center"/>
        <w:tabs>
          <w:tab w:pos="62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2"/>
          <w:b/>
          <w:bCs/>
          <w:position w:val="-1"/>
        </w:rPr>
        <w:t>B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2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743" w:right="742"/>
        <w:jc w:val="center"/>
        <w:tabs>
          <w:tab w:pos="1920" w:val="left"/>
          <w:tab w:pos="3220" w:val="left"/>
          <w:tab w:pos="4460" w:val="left"/>
          <w:tab w:pos="66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1"/>
          <w:b/>
          <w:bCs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59"/>
          <w:w w:val="122"/>
          <w:b/>
          <w:bCs/>
        </w:rPr>
        <w:t>th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2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162"/>
          <w:w w:val="122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k</w:t>
      </w:r>
      <w:r>
        <w:rPr>
          <w:rFonts w:ascii="Arial" w:hAnsi="Arial" w:cs="Arial" w:eastAsia="Arial"/>
          <w:sz w:val="48"/>
          <w:szCs w:val="48"/>
          <w:color w:val="830A2C"/>
          <w:spacing w:val="-83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87"/>
          <w:b/>
          <w:bCs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7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1" w:lineRule="auto"/>
        <w:ind w:left="100" w:right="49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While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intrusions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follow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generic,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high-level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series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steps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lifecycle,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Chinese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lifecycle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slightly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because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unique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long-term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objectives.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sections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correspond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stages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Lifecycle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model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give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overview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what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looks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stage.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stages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between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“Establish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Foothold”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“Complete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Mission”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occur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every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time.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fact,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once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22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established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continually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repeat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cycle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conducting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reconnaissance,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identifying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interest,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moving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laterally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“completing</w:t>
      </w:r>
      <w:r>
        <w:rPr>
          <w:rFonts w:ascii="Arial" w:hAnsi="Arial" w:cs="Arial" w:eastAsia="Arial"/>
          <w:sz w:val="20"/>
          <w:szCs w:val="20"/>
          <w:color w:val="231F20"/>
          <w:spacing w:val="-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mission”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indefinitely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until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removed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entirely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Initial</w:t>
      </w:r>
      <w:r>
        <w:rPr>
          <w:rFonts w:ascii="Arial" w:hAnsi="Arial" w:cs="Arial" w:eastAsia="Arial"/>
          <w:sz w:val="26"/>
          <w:szCs w:val="26"/>
          <w:color w:val="830A2C"/>
          <w:spacing w:val="62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Compromise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8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Initial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stage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represents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penetrate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individual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such,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observed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method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initial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i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i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i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Spear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phishing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messages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attachments,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link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Less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commonl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attempt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contact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potential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send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content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social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networking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instant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messaging.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Another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tactic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strategic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compromise,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people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targeted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visit.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visit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course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duties,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computer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38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vulnerable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exploit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code.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vulnerable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Internet-facing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upload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webshells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technical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vulnerabilities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public-facing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infrastructure.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Establish</w:t>
      </w:r>
      <w:r>
        <w:rPr>
          <w:rFonts w:ascii="Arial" w:hAnsi="Arial" w:cs="Arial" w:eastAsia="Arial"/>
          <w:sz w:val="26"/>
          <w:szCs w:val="26"/>
          <w:color w:val="830A2C"/>
          <w:spacing w:val="-1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Foothold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2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foothold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ensures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organization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utilize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(Gh0st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Poison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Ivy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examples),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“underground”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hacker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websites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obtained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personal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connections,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“custom”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developed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themselves.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usually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outbound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connection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controlled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attackers.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communication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vary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clear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text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simple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encoding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advanced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encoding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encryption.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give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basic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system,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shell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graphical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interface.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63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4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43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5"/>
        </w:rPr>
        <w:t>Escalate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5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Privileges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7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Escalating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privileges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involves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acquiring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items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allow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consists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obtaining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usernames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PKI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certificates,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VPN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client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software,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privileged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computers,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resources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(and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general)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prefer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leverage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privileged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possible,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Administrators,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service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privileges,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local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Administrator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accounts,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privileged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accounts.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typically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accomplished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“dumping”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compute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serve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(preferably)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obtain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account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passwords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“cracking”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hashes.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Alternatel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leverage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themselves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“pass-the-hash”</w:t>
      </w:r>
      <w:r>
        <w:rPr>
          <w:rFonts w:ascii="Arial" w:hAnsi="Arial" w:cs="Arial" w:eastAsia="Arial"/>
          <w:sz w:val="20"/>
          <w:szCs w:val="20"/>
          <w:color w:val="231F20"/>
          <w:spacing w:val="4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attack,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where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itself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authentication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lieu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password.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number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readily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leveraged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both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password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dumping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pass-the-hash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attacks.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Internal</w:t>
      </w:r>
      <w:r>
        <w:rPr>
          <w:rFonts w:ascii="Arial" w:hAnsi="Arial" w:cs="Arial" w:eastAsia="Arial"/>
          <w:sz w:val="26"/>
          <w:szCs w:val="26"/>
          <w:color w:val="830A2C"/>
          <w:spacing w:val="1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Reconnaissance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25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Reconnaissance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stage,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intruder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environment.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built-in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(such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Windows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“net”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commands)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obtain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relationships,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users,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identify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interest,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perform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directory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share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listings,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search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extension,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word,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last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date.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forms,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consists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documents,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accounts,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databases.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Therefore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servers,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email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servers,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controllers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customary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targets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reconnaissance.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utilize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scripts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automate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reconnaissance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identification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interest.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93"/>
        </w:rPr>
        <w:t>Move</w:t>
      </w:r>
      <w:r>
        <w:rPr>
          <w:rFonts w:ascii="Arial" w:hAnsi="Arial" w:cs="Arial" w:eastAsia="Arial"/>
          <w:sz w:val="26"/>
          <w:szCs w:val="26"/>
          <w:color w:val="830A2C"/>
          <w:spacing w:val="12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Laterally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9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cases,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initially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want.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Therefore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laterally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within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either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contain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allow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leverage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4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credentials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pass-the-hash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additional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devices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inside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credentials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PsExec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/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Windows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3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ask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Scheduler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(“at”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command)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execute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commands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systems.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Maintain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Presence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12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stage,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take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actions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ensure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continued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environment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outside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(e.g.,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backdoors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installed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Foothold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phase)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environment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course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campaign.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multiple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computers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addresses,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presumably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redundancy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make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difficult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identify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points.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establish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involve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backdoors,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maintain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presence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even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security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personnel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valid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PKI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VPN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credentials,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intruders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masquerade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legitimate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gain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corporate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resources.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instances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circumvent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two-factor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authentication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maintain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access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resources.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4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45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8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6"/>
        </w:rPr>
        <w:t>Complete</w:t>
      </w:r>
      <w:r>
        <w:rPr>
          <w:rFonts w:ascii="Arial" w:hAnsi="Arial" w:cs="Arial" w:eastAsia="Arial"/>
          <w:sz w:val="26"/>
          <w:szCs w:val="26"/>
          <w:color w:val="830A2C"/>
          <w:spacing w:val="10"/>
          <w:w w:val="96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Mission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60" w:lineRule="atLeast"/>
        <w:ind w:left="100" w:right="1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main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goal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intrusions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intellectual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propert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business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contracts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negotiations,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policy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papers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internal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memoranda.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Once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interest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often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pack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stealing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them.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RAR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archiving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utility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task,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publicly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utilities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such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7-ZI</w:t>
      </w:r>
      <w:r>
        <w:rPr>
          <w:rFonts w:ascii="Arial" w:hAnsi="Arial" w:cs="Arial" w:eastAsia="Arial"/>
          <w:sz w:val="20"/>
          <w:szCs w:val="20"/>
          <w:color w:val="231F20"/>
          <w:spacing w:val="-24"/>
          <w:w w:val="93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compress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frequently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password-protect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archive.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methods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transfer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files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victim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network,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FT</w:t>
      </w:r>
      <w:r>
        <w:rPr>
          <w:rFonts w:ascii="Arial" w:hAnsi="Arial" w:cs="Arial" w:eastAsia="Arial"/>
          <w:sz w:val="20"/>
          <w:szCs w:val="20"/>
          <w:color w:val="231F20"/>
          <w:spacing w:val="-24"/>
          <w:w w:val="93"/>
        </w:rPr>
        <w:t>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custom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transfer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tools,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existing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backdoors.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65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48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47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7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64" w:right="2016"/>
        <w:jc w:val="center"/>
        <w:tabs>
          <w:tab w:pos="4900" w:val="left"/>
          <w:tab w:pos="54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  <w:position w:val="-1"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1893" w:right="1892"/>
        <w:jc w:val="center"/>
        <w:tabs>
          <w:tab w:pos="3120" w:val="left"/>
          <w:tab w:pos="588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-5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3"/>
          <w:b/>
          <w:bCs/>
        </w:rPr>
        <w:t>M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12"/>
          <w:w w:val="90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30"/>
          <w:w w:val="107"/>
          <w:b/>
          <w:bCs/>
        </w:rPr>
        <w:t>w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5"/>
          <w:b/>
          <w:bCs/>
        </w:rPr>
        <w:t>ar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5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0"/>
          <w:b/>
          <w:bCs/>
        </w:rPr>
        <w:t>rsen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0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63" w:right="73"/>
        <w:jc w:val="center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hyperlink r:id="rId250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96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.mandiant.com/apt1.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2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profiles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that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used.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66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51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49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6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51" w:right="2003"/>
        <w:jc w:val="center"/>
        <w:tabs>
          <w:tab w:pos="4880" w:val="left"/>
          <w:tab w:pos="54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2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4215" w:right="4214"/>
        <w:jc w:val="center"/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89"/>
          <w:b/>
          <w:bCs/>
        </w:rPr>
        <w:t>FQ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9"/>
          <w:b/>
          <w:bCs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63" w:right="174"/>
        <w:jc w:val="center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accompanying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report.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fully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qualified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domain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names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(FQDNs)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infrastructure.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67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53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52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5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64" w:right="2016"/>
        <w:jc w:val="center"/>
        <w:tabs>
          <w:tab w:pos="4900" w:val="left"/>
          <w:tab w:pos="54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3355" w:right="3307"/>
        <w:jc w:val="center"/>
        <w:tabs>
          <w:tab w:pos="470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b/>
          <w:bCs/>
        </w:rPr>
        <w:t>MD</w:t>
      </w:r>
      <w:r>
        <w:rPr>
          <w:rFonts w:ascii="Arial" w:hAnsi="Arial" w:cs="Arial" w:eastAsia="Arial"/>
          <w:sz w:val="48"/>
          <w:szCs w:val="48"/>
          <w:color w:val="830A2C"/>
          <w:spacing w:val="0"/>
          <w:b/>
          <w:bCs/>
        </w:rPr>
        <w:t>5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1"/>
          <w:b/>
          <w:bCs/>
        </w:rPr>
        <w:t>ashe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1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0" w:right="320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hyperlink r:id="rId255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96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.mandiant.com/apt1.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2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228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attack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methodolog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.In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G: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IOCs,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named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8dd23e0a-a659-45b4-a168-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60" w:lineRule="atLeast"/>
        <w:ind w:left="100" w:right="444"/>
        <w:jc w:val="both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67e4b00944fb.ioc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contains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hashes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conjunction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Redline™,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free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host-based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tool,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Intelligent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Response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5"/>
          <w:position w:val="7"/>
        </w:rPr>
        <w:t>®</w:t>
      </w:r>
      <w:r>
        <w:rPr>
          <w:rFonts w:ascii="Arial" w:hAnsi="Arial" w:cs="Arial" w:eastAsia="Arial"/>
          <w:sz w:val="11"/>
          <w:szCs w:val="11"/>
          <w:color w:val="231F20"/>
          <w:spacing w:val="15"/>
          <w:w w:val="95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(MIR),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6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commercal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host-based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tool.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68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5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54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4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78" w:right="2029"/>
        <w:jc w:val="center"/>
        <w:tabs>
          <w:tab w:pos="4920" w:val="left"/>
          <w:tab w:pos="542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F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2642" w:right="2593"/>
        <w:jc w:val="center"/>
        <w:tabs>
          <w:tab w:pos="382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109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3"/>
          <w:b/>
          <w:bCs/>
        </w:rPr>
        <w:t>Ce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3"/>
          <w:b/>
          <w:bCs/>
        </w:rPr>
        <w:t>r</w:t>
      </w:r>
      <w:r>
        <w:rPr>
          <w:rFonts w:ascii="Arial" w:hAnsi="Arial" w:cs="Arial" w:eastAsia="Arial"/>
          <w:sz w:val="48"/>
          <w:szCs w:val="48"/>
          <w:color w:val="830A2C"/>
          <w:spacing w:val="-94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66"/>
          <w:b/>
          <w:bCs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7"/>
          <w:b/>
          <w:bCs/>
        </w:rPr>
        <w:t>IFI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7"/>
          <w:b/>
          <w:bCs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09"/>
          <w:b/>
          <w:bCs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23"/>
          <w:b/>
          <w:bCs/>
        </w:rPr>
        <w:t>te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23"/>
          <w:b/>
          <w:bCs/>
        </w:rPr>
        <w:t>s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60" w:lineRule="atLeast"/>
        <w:ind w:left="100" w:right="198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hyperlink r:id="rId258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96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.mandiant.com/apt1.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2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SSL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certificates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servers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part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command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control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infrastructure.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69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59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57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3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51" w:right="2003"/>
        <w:jc w:val="center"/>
        <w:tabs>
          <w:tab w:pos="4880" w:val="left"/>
          <w:tab w:pos="544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5"/>
          <w:b/>
          <w:bCs/>
          <w:position w:val="-1"/>
        </w:rPr>
        <w:t>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4523" w:right="4523"/>
        <w:jc w:val="center"/>
        <w:rPr>
          <w:rFonts w:ascii="Arial" w:hAnsi="Arial" w:cs="Arial" w:eastAsia="Arial"/>
          <w:sz w:val="33"/>
          <w:szCs w:val="33"/>
        </w:rPr>
      </w:pPr>
      <w:rPr/>
      <w:r>
        <w:rPr>
          <w:rFonts w:ascii="Arial" w:hAnsi="Arial" w:cs="Arial" w:eastAsia="Arial"/>
          <w:sz w:val="48"/>
          <w:szCs w:val="48"/>
          <w:color w:val="830A2C"/>
          <w:w w:val="119"/>
          <w:b/>
          <w:bCs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84"/>
          <w:b/>
          <w:bCs/>
        </w:rPr>
        <w:t>C</w:t>
      </w:r>
      <w:r>
        <w:rPr>
          <w:rFonts w:ascii="Arial" w:hAnsi="Arial" w:cs="Arial" w:eastAsia="Arial"/>
          <w:sz w:val="48"/>
          <w:szCs w:val="48"/>
          <w:color w:val="830A2C"/>
          <w:spacing w:val="-86"/>
          <w:w w:val="100"/>
          <w:b/>
          <w:bCs/>
        </w:rPr>
        <w:t> </w:t>
      </w:r>
      <w:r>
        <w:rPr>
          <w:rFonts w:ascii="Arial" w:hAnsi="Arial" w:cs="Arial" w:eastAsia="Arial"/>
          <w:sz w:val="33"/>
          <w:szCs w:val="33"/>
          <w:color w:val="830A2C"/>
          <w:spacing w:val="0"/>
          <w:w w:val="111"/>
          <w:b/>
          <w:bCs/>
        </w:rPr>
        <w:t>s</w:t>
      </w:r>
      <w:r>
        <w:rPr>
          <w:rFonts w:ascii="Arial" w:hAnsi="Arial" w:cs="Arial" w:eastAsia="Arial"/>
          <w:sz w:val="33"/>
          <w:szCs w:val="3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portion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Compromise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(IOCs)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http://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hyperlink r:id="rId261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100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.mandiant.com/apt1.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</w:rPr>
        </w:r>
      </w:hyperlink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APT1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Indicators</w:t>
      </w:r>
      <w:r>
        <w:rPr>
          <w:rFonts w:ascii="Arial" w:hAnsi="Arial" w:cs="Arial" w:eastAsia="Arial"/>
          <w:sz w:val="26"/>
          <w:szCs w:val="26"/>
          <w:color w:val="830A2C"/>
          <w:spacing w:val="-4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and</w:t>
      </w:r>
      <w:r>
        <w:rPr>
          <w:rFonts w:ascii="Arial" w:hAnsi="Arial" w:cs="Arial" w:eastAsia="Arial"/>
          <w:sz w:val="26"/>
          <w:szCs w:val="26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Using</w:t>
      </w:r>
      <w:r>
        <w:rPr>
          <w:rFonts w:ascii="Arial" w:hAnsi="Arial" w:cs="Arial" w:eastAsia="Arial"/>
          <w:sz w:val="26"/>
          <w:szCs w:val="26"/>
          <w:color w:val="830A2C"/>
          <w:spacing w:val="-1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Redline™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7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release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report,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APT1: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Exposing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China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Cyber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Espionage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Units,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providing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portion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detect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described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C: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Arsenal.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investigations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unknown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evils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known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threats.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latter;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keep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does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update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tools,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certainly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malware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0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detected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IOCs.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88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8"/>
        </w:rPr>
        <w:t>o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88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about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appendices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downloading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APT1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47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G: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IOCs)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go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http://ww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.mandiant.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com/apt1.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467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conjunction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Redline,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free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host-based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Intelligent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Response</w:t>
      </w:r>
      <w:r>
        <w:rPr>
          <w:rFonts w:ascii="Arial" w:hAnsi="Arial" w:cs="Arial" w:eastAsia="Arial"/>
          <w:sz w:val="11"/>
          <w:szCs w:val="11"/>
          <w:color w:val="231F20"/>
          <w:spacing w:val="0"/>
          <w:w w:val="94"/>
          <w:position w:val="7"/>
        </w:rPr>
        <w:t>®</w:t>
      </w:r>
      <w:r>
        <w:rPr>
          <w:rFonts w:ascii="Arial" w:hAnsi="Arial" w:cs="Arial" w:eastAsia="Arial"/>
          <w:sz w:val="11"/>
          <w:szCs w:val="11"/>
          <w:color w:val="231F20"/>
          <w:spacing w:val="25"/>
          <w:w w:val="94"/>
          <w:position w:val="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(MIR),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commercial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host-based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-19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tool.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customers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who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licensed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MIR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0"/>
        </w:rPr>
        <w:t>simply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import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zip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  <w:position w:val="0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controllers.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MIR,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0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0"/>
        </w:rPr>
        <w:t>downloaded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0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web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0"/>
        </w:rPr>
        <w:t>site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0"/>
        </w:rPr>
        <w:t> </w:t>
      </w:r>
      <w:hyperlink r:id="rId262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  <w:position w:val="0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100"/>
            <w:position w:val="0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  <w:position w:val="0"/>
          </w:rPr>
          <w:t>.mandiant.com/resources/download/redline.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  <w:position w:val="0"/>
          </w:rPr>
        </w:r>
      </w:hyperlink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Remember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always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test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before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production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environment.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What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Are</w:t>
      </w:r>
      <w:r>
        <w:rPr>
          <w:rFonts w:ascii="Arial" w:hAnsi="Arial" w:cs="Arial" w:eastAsia="Arial"/>
          <w:sz w:val="26"/>
          <w:szCs w:val="26"/>
          <w:color w:val="830A2C"/>
          <w:spacing w:val="-2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IOCs?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3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developed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open,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extendable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standard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defining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sharing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machine-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readable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format.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Going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well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beyond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static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signature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analysis,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combine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500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forensic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evidence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grouping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logical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operators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advanced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detection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capabilit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  <w:position w:val="-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familiar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  <w:position w:val="-1"/>
        </w:rPr>
        <w:t>IOCs,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  <w:position w:val="-1"/>
        </w:rPr>
        <w:t>go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OpenIOC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site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description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hyperlink r:id="rId263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  <w:position w:val="-1"/>
          </w:rPr>
          <w:t>http://openioc.org.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  <w:position w:val="0"/>
          </w:rPr>
        </w:r>
      </w:hyperlink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70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6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60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2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What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Is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Redline?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34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free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investigating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hosts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signs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analysis,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subsequently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developing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assessment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profile.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benefits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following: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API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D</w:t>
      </w:r>
      <w:r>
        <w:rPr>
          <w:rFonts w:ascii="Arial" w:hAnsi="Arial" w:cs="Arial" w:eastAsia="Arial"/>
          <w:sz w:val="22"/>
          <w:szCs w:val="22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T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RIAGE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2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confronted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potentially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responders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first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assess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whether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Without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installing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software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disrupting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thoroughly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audits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currently-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drivers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analysis;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detailed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analysis,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collects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entire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71" w:lineRule="auto"/>
        <w:ind w:left="100" w:right="18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structure,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state,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4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compare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value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collects,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analyzes,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visualizes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against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MD5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whitelist.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further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analyze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view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imported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audit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imeline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functionalit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6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capabilities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narrow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filter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around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given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timeframe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imeWrinkles™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imeCrunches™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features.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0"/>
          <w:w w:val="91"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1"/>
        </w:rPr>
        <w:t>EVEAL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41"/>
          <w:w w:val="9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H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IDDE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N</w:t>
      </w:r>
      <w:r>
        <w:rPr>
          <w:rFonts w:ascii="Arial" w:hAnsi="Arial" w:cs="Arial" w:eastAsia="Arial"/>
          <w:sz w:val="22"/>
          <w:szCs w:val="22"/>
          <w:color w:val="830A2C"/>
          <w:spacing w:val="1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M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5"/>
          <w:w w:val="100"/>
        </w:rPr>
        <w:t>L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100"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ARE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Portable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Agent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collect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analyze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complete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image,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below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level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0" w:after="0" w:line="271" w:lineRule="auto"/>
        <w:ind w:left="100" w:right="1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kernel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rootkits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malware-hiding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operate.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hiding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become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extremely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obvious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when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examined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physical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level,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making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powerful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finding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also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reveals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“memory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only”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present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disk.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0"/>
          <w:w w:val="94"/>
        </w:rPr>
        <w:t>G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4"/>
        </w:rPr>
        <w:t>UIDE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4"/>
        </w:rPr>
        <w:t>D</w:t>
      </w:r>
      <w:r>
        <w:rPr>
          <w:rFonts w:ascii="Arial" w:hAnsi="Arial" w:cs="Arial" w:eastAsia="Arial"/>
          <w:sz w:val="22"/>
          <w:szCs w:val="22"/>
          <w:color w:val="830A2C"/>
          <w:spacing w:val="33"/>
          <w:w w:val="94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NA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100"/>
        </w:rPr>
        <w:t>L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YSIS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28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streamlines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workflow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analyzing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based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priorit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takes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guesswork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task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allocation,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allowing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investigators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focused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response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threats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matter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most.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412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calculates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“Malware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Index”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highlights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worth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investigating,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encourages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follow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steps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suggest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start.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users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review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audits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clean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systems,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build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up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experience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recognize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investigate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here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how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focus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attention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productive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data: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19"/>
        </w:rPr>
        <w:t>I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</w:rPr>
        <w:t>NVESTIG</w:t>
      </w:r>
      <w:r>
        <w:rPr>
          <w:rFonts w:ascii="Arial" w:hAnsi="Arial" w:cs="Arial" w:eastAsia="Arial"/>
          <w:sz w:val="22"/>
          <w:szCs w:val="22"/>
          <w:color w:val="830A2C"/>
          <w:spacing w:val="-9"/>
          <w:w w:val="91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92"/>
        </w:rPr>
        <w:t>TIV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2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28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STEPS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33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collect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daunting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amount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raw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information.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investigative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steps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starting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place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highlighting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providing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views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commonly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productive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identifying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processes.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Unless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pursuing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“lead”,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recommend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working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through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steps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orde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examining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entries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don’t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match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expectations.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60" w:lineRule="atLeast"/>
        <w:ind w:left="100" w:right="24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key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becoming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effective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review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“clean”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“compromised”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systems.</w:t>
      </w:r>
      <w:r>
        <w:rPr>
          <w:rFonts w:ascii="Arial" w:hAnsi="Arial" w:cs="Arial" w:eastAsia="Arial"/>
          <w:sz w:val="20"/>
          <w:szCs w:val="20"/>
          <w:color w:val="231F20"/>
          <w:spacing w:val="2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Over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time,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sense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entries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normal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which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concern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develop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view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data.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71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66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65"/>
          <w:pgSz w:w="12240" w:h="15840"/>
        </w:sectPr>
      </w:pPr>
      <w:rPr/>
    </w:p>
    <w:p>
      <w:pPr>
        <w:spacing w:before="92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1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</w:rPr>
        <w:t>M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</w:rPr>
        <w:t>A</w:t>
      </w:r>
      <w:r>
        <w:rPr>
          <w:rFonts w:ascii="Arial" w:hAnsi="Arial" w:cs="Arial" w:eastAsia="Arial"/>
          <w:sz w:val="22"/>
          <w:szCs w:val="22"/>
          <w:color w:val="830A2C"/>
          <w:spacing w:val="-5"/>
          <w:w w:val="93"/>
        </w:rPr>
        <w:t>L</w:t>
      </w:r>
      <w:r>
        <w:rPr>
          <w:rFonts w:ascii="Arial" w:hAnsi="Arial" w:cs="Arial" w:eastAsia="Arial"/>
          <w:sz w:val="22"/>
          <w:szCs w:val="22"/>
          <w:color w:val="830A2C"/>
          <w:spacing w:val="3"/>
          <w:w w:val="93"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3"/>
        </w:rPr>
        <w:t>AR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3"/>
        </w:rPr>
        <w:t>E</w:t>
      </w:r>
      <w:r>
        <w:rPr>
          <w:rFonts w:ascii="Arial" w:hAnsi="Arial" w:cs="Arial" w:eastAsia="Arial"/>
          <w:sz w:val="22"/>
          <w:szCs w:val="22"/>
          <w:color w:val="830A2C"/>
          <w:spacing w:val="34"/>
          <w:w w:val="93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R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IS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K</w:t>
      </w:r>
      <w:r>
        <w:rPr>
          <w:rFonts w:ascii="Arial" w:hAnsi="Arial" w:cs="Arial" w:eastAsia="Arial"/>
          <w:sz w:val="22"/>
          <w:szCs w:val="22"/>
          <w:color w:val="830A2C"/>
          <w:spacing w:val="12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NDE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x</w:t>
      </w:r>
      <w:r>
        <w:rPr>
          <w:rFonts w:ascii="Arial" w:hAnsi="Arial" w:cs="Arial" w:eastAsia="Arial"/>
          <w:sz w:val="22"/>
          <w:szCs w:val="22"/>
          <w:color w:val="830A2C"/>
          <w:spacing w:val="24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SCORING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2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analyzes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variety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rules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techniques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calculate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“Malware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Index”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process.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score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helpful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guide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identifying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worth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investigating.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highest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compromised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highlighted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red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badge.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risk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factors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grey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badge,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low-risk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processes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badge.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23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MRI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absolute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indication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malware.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During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investigation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you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refine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MRI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scoring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adjusting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specific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hits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(identifying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false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positives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false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negatives)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each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adding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your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own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hits,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generally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tuning</w:t>
      </w:r>
      <w:r>
        <w:rPr>
          <w:rFonts w:ascii="Arial" w:hAnsi="Arial" w:cs="Arial" w:eastAsia="Arial"/>
          <w:sz w:val="20"/>
          <w:szCs w:val="20"/>
          <w:color w:val="231F20"/>
          <w:spacing w:val="-16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results.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IOC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s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71" w:lineRule="auto"/>
        <w:ind w:left="100" w:right="1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option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performing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addition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MRI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scoring.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Supplied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IOCs,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Portable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Agent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automatically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configured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gather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perform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subsequent</w:t>
      </w:r>
      <w:r>
        <w:rPr>
          <w:rFonts w:ascii="Arial" w:hAnsi="Arial" w:cs="Arial" w:eastAsia="Arial"/>
          <w:sz w:val="20"/>
          <w:szCs w:val="20"/>
          <w:color w:val="231F20"/>
          <w:spacing w:val="4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analysis;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after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analysis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run,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results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further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investigation.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52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addition,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provides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create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Collecto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2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feature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enables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collection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data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required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matching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IOCs.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830A2C"/>
          <w:spacing w:val="10"/>
          <w:w w:val="91"/>
        </w:rPr>
        <w:t>W</w:t>
      </w:r>
      <w:r>
        <w:rPr>
          <w:rFonts w:ascii="Arial" w:hAnsi="Arial" w:cs="Arial" w:eastAsia="Arial"/>
          <w:sz w:val="22"/>
          <w:szCs w:val="22"/>
          <w:color w:val="830A2C"/>
          <w:spacing w:val="10"/>
          <w:w w:val="91"/>
        </w:rPr>
        <w:t>ORK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91"/>
        </w:rPr>
        <w:t>S</w:t>
      </w:r>
      <w:r>
        <w:rPr>
          <w:rFonts w:ascii="Arial" w:hAnsi="Arial" w:cs="Arial" w:eastAsia="Arial"/>
          <w:sz w:val="22"/>
          <w:szCs w:val="22"/>
          <w:color w:val="830A2C"/>
          <w:spacing w:val="37"/>
          <w:w w:val="91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WIT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H</w:t>
      </w:r>
      <w:r>
        <w:rPr>
          <w:rFonts w:ascii="Arial" w:hAnsi="Arial" w:cs="Arial" w:eastAsia="Arial"/>
          <w:sz w:val="22"/>
          <w:szCs w:val="22"/>
          <w:color w:val="830A2C"/>
          <w:spacing w:val="0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830A2C"/>
          <w:spacing w:val="11"/>
          <w:w w:val="100"/>
        </w:rPr>
        <w:t>MIR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Combined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MIR,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Redline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powerful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tool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accelerated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live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response.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Here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3"/>
          <w:position w:val="-1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typical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case: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IDS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system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detects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suspicious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activity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host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MIR,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investigator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launches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remote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live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response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script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460" w:right="188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Agent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host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captures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analyzes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memory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locall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streaming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back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small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XML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audit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downloads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minutes</w:t>
      </w:r>
      <w:r>
        <w:rPr>
          <w:rFonts w:ascii="Arial" w:hAnsi="Arial" w:cs="Arial" w:eastAsia="Arial"/>
          <w:sz w:val="20"/>
          <w:szCs w:val="20"/>
          <w:color w:val="231F20"/>
          <w:spacing w:val="10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rather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than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hours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6" w:after="0" w:line="240" w:lineRule="auto"/>
        <w:ind w:left="100" w:right="-2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From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MIR,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user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open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audit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directly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Redline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60" w:lineRule="atLeast"/>
        <w:ind w:left="460" w:right="429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Redline,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identifies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malicious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writes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describing</w:t>
      </w:r>
      <w:r>
        <w:rPr>
          <w:rFonts w:ascii="Arial" w:hAnsi="Arial" w:cs="Arial" w:eastAsia="Arial"/>
          <w:sz w:val="20"/>
          <w:szCs w:val="20"/>
          <w:color w:val="231F20"/>
          <w:spacing w:val="5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forensic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attributes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Redline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6" w:after="0" w:line="260" w:lineRule="atLeast"/>
        <w:ind w:left="460" w:right="329" w:firstLine="-360"/>
        <w:jc w:val="left"/>
        <w:tabs>
          <w:tab w:pos="460" w:val="left"/>
        </w:tabs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w w:val="75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44"/>
        </w:rPr>
        <w:t>»</w:t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  <w:tab/>
      </w:r>
      <w:r>
        <w:rPr>
          <w:rFonts w:ascii="Symbola" w:hAnsi="Symbola" w:cs="Symbola" w:eastAsia="Symbola"/>
          <w:sz w:val="20"/>
          <w:szCs w:val="20"/>
          <w:color w:val="231F20"/>
          <w:w w:val="100"/>
        </w:rPr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MCIC,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investigator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quickly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able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sweep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discover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systems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network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similar)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running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72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68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67"/>
          <w:pgSz w:w="12240" w:h="15840"/>
        </w:sectPr>
      </w:pPr>
      <w:rPr/>
    </w:p>
    <w:p>
      <w:pPr>
        <w:spacing w:before="84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30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384;top:540;width:140;height:140" coordorigin="6384,540" coordsize="140,140">
              <v:shape style="position:absolute;left:6384;top:540;width:140;height:140" coordorigin="6384,540" coordsize="140,140" path="m6524,680l6384,680,6384,540,6524,540,6524,680e" filled="t" fillcolor="#76848F" stroked="f">
                <v:path arrowok="t"/>
                <v:fill/>
              </v:shape>
            </v:group>
            <v:group style="position:absolute;left:6590;top:540;width:140;height:140" coordorigin="6590,540" coordsize="140,140">
              <v:shape style="position:absolute;left:6590;top:540;width:140;height:140" coordorigin="6590,540" coordsize="140,140" path="m6730,680l6590,680,6590,540,6730,540,6730,680e" filled="t" fillcolor="#76848F" stroked="f">
                <v:path arrowok="t"/>
                <v:fill/>
              </v:shape>
            </v:group>
            <v:group style="position:absolute;left:6796;top:540;width:140;height:140" coordorigin="6796,540" coordsize="140,140">
              <v:shape style="position:absolute;left:6796;top:540;width:140;height:140" coordorigin="6796,540" coordsize="140,140" path="m6936,680l6796,680,6796,540,6936,540,6936,680e" filled="t" fillcolor="#76848F" stroked="f">
                <v:path arrowok="t"/>
                <v:fill/>
              </v:shape>
            </v:group>
            <v:group style="position:absolute;left:7002;top:540;width:140;height:140" coordorigin="7002,540" coordsize="140,140">
              <v:shape style="position:absolute;left:7002;top:540;width:140;height:140" coordorigin="7002,540" coordsize="140,140" path="m7142,680l7002,680,7002,540,7142,540,7142,680e" filled="t" fillcolor="#76848F" stroked="f">
                <v:path arrowok="t"/>
                <v:fill/>
              </v:shape>
            </v:group>
            <v:group style="position:absolute;left:7208;top:540;width:140;height:140" coordorigin="7208,540" coordsize="140,140">
              <v:shape style="position:absolute;left:7208;top:540;width:140;height:140" coordorigin="7208,540" coordsize="140,140" path="m7348,680l7208,680,7208,540,7348,540,7348,680e" filled="t" fillcolor="#76848F" stroked="f">
                <v:path arrowok="t"/>
                <v:fill/>
              </v:shape>
            </v:group>
            <v:group style="position:absolute;left:7414;top:540;width:140;height:140" coordorigin="7414,540" coordsize="140,140">
              <v:shape style="position:absolute;left:7414;top:540;width:140;height:140" coordorigin="7414,540" coordsize="140,140" path="m7554,680l7414,680,7414,540,7554,540,7554,680e" filled="t" fillcolor="#76848F" stroked="f">
                <v:path arrowok="t"/>
                <v:fill/>
              </v:shape>
            </v:group>
            <v:group style="position:absolute;left:7620;top:540;width:140;height:140" coordorigin="7620,540" coordsize="140,140">
              <v:shape style="position:absolute;left:7620;top:540;width:140;height:140" coordorigin="7620,540" coordsize="140,140" path="m7760,680l7620,680,7620,540,7760,540,7760,680e" filled="t" fillcolor="#76848F" stroked="f">
                <v:path arrowok="t"/>
                <v:fill/>
              </v:shape>
            </v:group>
            <v:group style="position:absolute;left:7826;top:540;width:140;height:140" coordorigin="7826,540" coordsize="140,140">
              <v:shape style="position:absolute;left:7826;top:540;width:140;height:140" coordorigin="7826,540" coordsize="140,140" path="m7966,680l7826,680,7826,540,7966,540,7966,680e" filled="t" fillcolor="#76848F" stroked="f">
                <v:path arrowok="t"/>
                <v:fill/>
              </v:shape>
            </v:group>
            <v:group style="position:absolute;left:8032;top:540;width:140;height:140" coordorigin="8032,540" coordsize="140,140">
              <v:shape style="position:absolute;left:8032;top:540;width:140;height:140" coordorigin="8032,540" coordsize="140,140" path="m8172,680l8032,680,8032,540,8172,540,8172,680e" filled="t" fillcolor="#76848F" stroked="f">
                <v:path arrowok="t"/>
                <v:fill/>
              </v:shape>
            </v:group>
            <v:group style="position:absolute;left:8238;top:540;width:140;height:140" coordorigin="8238,540" coordsize="140,140">
              <v:shape style="position:absolute;left:8238;top:540;width:140;height:140" coordorigin="8238,540" coordsize="140,140" path="m8378,680l8238,680,8238,540,8378,540,8378,680e" filled="t" fillcolor="#76848F" stroked="f">
                <v:path arrowok="t"/>
                <v:fill/>
              </v:shape>
            </v:group>
            <v:group style="position:absolute;left:8444;top:540;width:140;height:140" coordorigin="8444,540" coordsize="140,140">
              <v:shape style="position:absolute;left:8444;top:540;width:140;height:140" coordorigin="8444,540" coordsize="140,140" path="m8584,680l8444,680,8444,540,8584,540,8584,680e" filled="t" fillcolor="#76848F" stroked="f">
                <v:path arrowok="t"/>
                <v:fill/>
              </v:shape>
            </v:group>
            <v:group style="position:absolute;left:8650;top:540;width:140;height:140" coordorigin="8650,540" coordsize="140,140">
              <v:shape style="position:absolute;left:8650;top:540;width:140;height:140" coordorigin="8650,540" coordsize="140,140" path="m8790,680l8650,680,8650,540,8790,540,8790,680e" filled="t" fillcolor="#76848F" stroked="f">
                <v:path arrowok="t"/>
                <v:fill/>
              </v:shape>
            </v:group>
            <v:group style="position:absolute;left:8856;top:540;width:140;height:140" coordorigin="8856,540" coordsize="140,140">
              <v:shape style="position:absolute;left:8856;top:540;width:140;height:140" coordorigin="8856,540" coordsize="140,140" path="m8996,680l8856,680,8856,540,8996,540,8996,680e" filled="t" fillcolor="#76848F" stroked="f">
                <v:path arrowok="t"/>
                <v:fill/>
              </v:shape>
            </v:group>
            <v:group style="position:absolute;left:9062;top:540;width:140;height:140" coordorigin="9062,540" coordsize="140,140">
              <v:shape style="position:absolute;left:9062;top:540;width:140;height:140" coordorigin="9062,540" coordsize="140,140" path="m9202,680l9062,680,9062,540,9202,540,9202,680e" filled="t" fillcolor="#76848F" stroked="f">
                <v:path arrowok="t"/>
                <v:fill/>
              </v:shape>
            </v:group>
            <v:group style="position:absolute;left:9268;top:540;width:140;height:140" coordorigin="9268,540" coordsize="140,140">
              <v:shape style="position:absolute;left:9268;top:540;width:140;height:140" coordorigin="9268,540" coordsize="140,140" path="m9408,680l9268,680,9268,540,9408,540,9408,680e" filled="t" fillcolor="#76848F" stroked="f">
                <v:path arrowok="t"/>
                <v:fill/>
              </v:shape>
            </v:group>
            <v:group style="position:absolute;left:9474;top:540;width:140;height:140" coordorigin="9474,540" coordsize="140,140">
              <v:shape style="position:absolute;left:9474;top:540;width:140;height:140" coordorigin="9474,540" coordsize="140,140" path="m9614,680l9474,680,9474,540,9614,540,9614,680e" filled="t" fillcolor="#76848F" stroked="f">
                <v:path arrowok="t"/>
                <v:fill/>
              </v:shape>
            </v:group>
            <v:group style="position:absolute;left:9680;top:540;width:140;height:140" coordorigin="9680,540" coordsize="140,140">
              <v:shape style="position:absolute;left:9680;top:540;width:140;height:140" coordorigin="9680,540" coordsize="140,140" path="m9820,680l9680,680,9680,540,9820,540,9820,680e" filled="t" fillcolor="#76848F" stroked="f">
                <v:path arrowok="t"/>
                <v:fill/>
              </v:shape>
            </v:group>
            <v:group style="position:absolute;left:9886;top:540;width:140;height:140" coordorigin="9886,540" coordsize="140,140">
              <v:shape style="position:absolute;left:9886;top:540;width:140;height:140" coordorigin="9886,540" coordsize="140,140" path="m10026,680l9886,680,9886,540,10026,540,10026,680e" filled="t" fillcolor="#76848F" stroked="f">
                <v:path arrowok="t"/>
                <v:fill/>
              </v:shape>
            </v:group>
            <v:group style="position:absolute;left:10092;top:540;width:140;height:140" coordorigin="10092,540" coordsize="140,140">
              <v:shape style="position:absolute;left:10092;top:540;width:140;height:140" coordorigin="10092,540" coordsize="140,140" path="m10232,680l10092,680,10092,540,10232,540,10232,680e" filled="t" fillcolor="#76848F" stroked="f">
                <v:path arrowok="t"/>
                <v:fill/>
              </v:shape>
            </v:group>
            <v:group style="position:absolute;left:10298;top:540;width:140;height:140" coordorigin="10298,540" coordsize="140,140">
              <v:shape style="position:absolute;left:10298;top:540;width:140;height:140" coordorigin="10298,540" coordsize="140,140" path="m10438,680l10298,680,10298,540,10438,540,10438,680e" filled="t" fillcolor="#76848F" stroked="f">
                <v:path arrowok="t"/>
                <v:fill/>
              </v:shape>
            </v:group>
            <v:group style="position:absolute;left:10504;top:540;width:140;height:140" coordorigin="10504,540" coordsize="140,140">
              <v:shape style="position:absolute;left:10504;top:540;width:140;height:140" coordorigin="10504,540" coordsize="140,140" path="m10644,680l10504,680,10504,540,10644,540,10644,680e" filled="t" fillcolor="#76848F" stroked="f">
                <v:path arrowok="t"/>
                <v:fill/>
              </v:shape>
            </v:group>
            <v:group style="position:absolute;left:10710;top:540;width:140;height:140" coordorigin="10710,540" coordsize="140,140">
              <v:shape style="position:absolute;left:10710;top:540;width:140;height:140" coordorigin="10710,540" coordsize="140,140" path="m10850,680l10710,680,10710,540,10850,540,10850,680e" filled="t" fillcolor="#76848F" stroked="f">
                <v:path arrowok="t"/>
                <v:fill/>
              </v:shape>
            </v:group>
            <v:group style="position:absolute;left:10916;top:540;width:140;height:140" coordorigin="10916,540" coordsize="140,140">
              <v:shape style="position:absolute;left:10916;top:540;width:140;height:140" coordorigin="10916,540" coordsize="140,140" path="m11056,680l10916,680,10916,540,11056,540,11056,680e" filled="t" fillcolor="#76848F" stroked="f">
                <v:path arrowok="t"/>
                <v:fill/>
              </v:shape>
            </v:group>
            <v:group style="position:absolute;left:11122;top:540;width:140;height:140" coordorigin="11122,540" coordsize="140,140">
              <v:shape style="position:absolute;left:11122;top:540;width:140;height:140" coordorigin="11122,540" coordsize="140,140" path="m11262,680l11122,680,11122,540,11262,540,11262,680e" filled="t" fillcolor="#76848F" stroked="f">
                <v:path arrowok="t"/>
                <v:fill/>
              </v:shape>
            </v:group>
            <v:group style="position:absolute;left:11328;top:540;width:140;height:140" coordorigin="11328,540" coordsize="140,140">
              <v:shape style="position:absolute;left:11328;top:540;width:140;height:140" coordorigin="11328,540" coordsize="140,140" path="m11468,680l11328,680,11328,540,11468,540,11468,680e" filled="t" fillcolor="#76848F" stroked="f">
                <v:path arrowok="t"/>
                <v:fill/>
              </v:shape>
            </v:group>
            <v:group style="position:absolute;left:11534;top:540;width:140;height:140" coordorigin="11534,540" coordsize="140,140">
              <v:shape style="position:absolute;left:11534;top:540;width:140;height:140" coordorigin="11534,540" coordsize="140,140" path="m11674,680l11534,680,11534,540,11674,540,11674,680e" filled="t" fillcolor="#76848F" stroked="f">
                <v:path arrowok="t"/>
                <v:fill/>
              </v:shape>
            </v:group>
            <v:group style="position:absolute;left:11740;top:540;width:140;height:140" coordorigin="11740,540" coordsize="140,140">
              <v:shape style="position:absolute;left:11740;top:540;width:140;height:140" coordorigin="11740,540" coordsize="140,140" path="m11880,680l11740,680,11740,540,11880,540,11880,680e" filled="t" fillcolor="#76848F" stroked="f">
                <v:path arrowok="t"/>
                <v:fill/>
              </v:shape>
            </v:group>
            <v:group style="position:absolute;left:6590;top:746;width:140;height:140" coordorigin="6590,746" coordsize="140,140">
              <v:shape style="position:absolute;left:6590;top:746;width:140;height:140" coordorigin="6590,746" coordsize="140,140" path="m6730,886l6590,886,6590,746,6730,746,6730,886e" filled="t" fillcolor="#76848F" stroked="f">
                <v:path arrowok="t"/>
                <v:fill/>
              </v:shape>
            </v:group>
            <v:group style="position:absolute;left:6796;top:746;width:140;height:140" coordorigin="6796,746" coordsize="140,140">
              <v:shape style="position:absolute;left:6796;top:746;width:140;height:140" coordorigin="6796,746" coordsize="140,140" path="m6936,886l6796,886,6796,746,6936,746,6936,886e" filled="t" fillcolor="#76848F" stroked="f">
                <v:path arrowok="t"/>
                <v:fill/>
              </v:shape>
            </v:group>
            <v:group style="position:absolute;left:7002;top:746;width:140;height:140" coordorigin="7002,746" coordsize="140,140">
              <v:shape style="position:absolute;left:7002;top:746;width:140;height:140" coordorigin="7002,746" coordsize="140,140" path="m7142,886l7002,886,7002,746,7142,746,7142,886e" filled="t" fillcolor="#76848F" stroked="f">
                <v:path arrowok="t"/>
                <v:fill/>
              </v:shape>
            </v:group>
            <v:group style="position:absolute;left:7208;top:746;width:140;height:140" coordorigin="7208,746" coordsize="140,140">
              <v:shape style="position:absolute;left:7208;top:746;width:140;height:140" coordorigin="7208,746" coordsize="140,140" path="m7348,886l7208,886,7208,746,7348,746,7348,886e" filled="t" fillcolor="#76848F" stroked="f">
                <v:path arrowok="t"/>
                <v:fill/>
              </v:shape>
            </v:group>
            <v:group style="position:absolute;left:7414;top:746;width:140;height:140" coordorigin="7414,746" coordsize="140,140">
              <v:shape style="position:absolute;left:7414;top:746;width:140;height:140" coordorigin="7414,746" coordsize="140,140" path="m7554,886l7414,886,7414,746,7554,746,7554,886e" filled="t" fillcolor="#76848F" stroked="f">
                <v:path arrowok="t"/>
                <v:fill/>
              </v:shape>
            </v:group>
            <v:group style="position:absolute;left:7620;top:746;width:140;height:140" coordorigin="7620,746" coordsize="140,140">
              <v:shape style="position:absolute;left:7620;top:746;width:140;height:140" coordorigin="7620,746" coordsize="140,140" path="m7760,886l7620,886,7620,746,7760,746,7760,886e" filled="t" fillcolor="#76848F" stroked="f">
                <v:path arrowok="t"/>
                <v:fill/>
              </v:shape>
            </v:group>
            <v:group style="position:absolute;left:7826;top:746;width:140;height:140" coordorigin="7826,746" coordsize="140,140">
              <v:shape style="position:absolute;left:7826;top:746;width:140;height:140" coordorigin="7826,746" coordsize="140,140" path="m7966,886l7826,886,7826,746,7966,746,7966,886e" filled="t" fillcolor="#76848F" stroked="f">
                <v:path arrowok="t"/>
                <v:fill/>
              </v:shape>
            </v:group>
            <v:group style="position:absolute;left:8032;top:746;width:140;height:140" coordorigin="8032,746" coordsize="140,140">
              <v:shape style="position:absolute;left:8032;top:746;width:140;height:140" coordorigin="8032,746" coordsize="140,140" path="m8172,886l8032,886,8032,746,8172,746,8172,886e" filled="t" fillcolor="#76848F" stroked="f">
                <v:path arrowok="t"/>
                <v:fill/>
              </v:shape>
            </v:group>
            <v:group style="position:absolute;left:8238;top:746;width:140;height:140" coordorigin="8238,746" coordsize="140,140">
              <v:shape style="position:absolute;left:8238;top:746;width:140;height:140" coordorigin="8238,746" coordsize="140,140" path="m8378,886l8238,886,8238,746,8378,746,8378,886e" filled="t" fillcolor="#76848F" stroked="f">
                <v:path arrowok="t"/>
                <v:fill/>
              </v:shape>
            </v:group>
            <v:group style="position:absolute;left:8444;top:746;width:140;height:140" coordorigin="8444,746" coordsize="140,140">
              <v:shape style="position:absolute;left:8444;top:746;width:140;height:140" coordorigin="8444,746" coordsize="140,140" path="m8584,886l8444,886,8444,746,8584,746,8584,886e" filled="t" fillcolor="#76848F" stroked="f">
                <v:path arrowok="t"/>
                <v:fill/>
              </v:shape>
            </v:group>
            <v:group style="position:absolute;left:8650;top:746;width:140;height:140" coordorigin="8650,746" coordsize="140,140">
              <v:shape style="position:absolute;left:8650;top:746;width:140;height:140" coordorigin="8650,746" coordsize="140,140" path="m8790,886l8650,886,8650,746,8790,746,8790,886e" filled="t" fillcolor="#76848F" stroked="f">
                <v:path arrowok="t"/>
                <v:fill/>
              </v:shape>
            </v:group>
            <v:group style="position:absolute;left:8856;top:746;width:140;height:140" coordorigin="8856,746" coordsize="140,140">
              <v:shape style="position:absolute;left:8856;top:746;width:140;height:140" coordorigin="8856,746" coordsize="140,140" path="m8996,886l8856,886,8856,746,8996,746,8996,886e" filled="t" fillcolor="#76848F" stroked="f">
                <v:path arrowok="t"/>
                <v:fill/>
              </v:shape>
            </v:group>
            <v:group style="position:absolute;left:9062;top:746;width:140;height:140" coordorigin="9062,746" coordsize="140,140">
              <v:shape style="position:absolute;left:9062;top:746;width:140;height:140" coordorigin="9062,746" coordsize="140,140" path="m9202,886l9062,886,9062,746,9202,746,9202,886e" filled="t" fillcolor="#76848F" stroked="f">
                <v:path arrowok="t"/>
                <v:fill/>
              </v:shape>
            </v:group>
            <v:group style="position:absolute;left:9268;top:746;width:140;height:140" coordorigin="9268,746" coordsize="140,140">
              <v:shape style="position:absolute;left:9268;top:746;width:140;height:140" coordorigin="9268,746" coordsize="140,140" path="m9408,886l9268,886,9268,746,9408,746,9408,886e" filled="t" fillcolor="#76848F" stroked="f">
                <v:path arrowok="t"/>
                <v:fill/>
              </v:shape>
            </v:group>
            <v:group style="position:absolute;left:9474;top:746;width:140;height:140" coordorigin="9474,746" coordsize="140,140">
              <v:shape style="position:absolute;left:9474;top:746;width:140;height:140" coordorigin="9474,746" coordsize="140,140" path="m9614,886l9474,886,9474,746,9614,746,9614,886e" filled="t" fillcolor="#76848F" stroked="f">
                <v:path arrowok="t"/>
                <v:fill/>
              </v:shape>
            </v:group>
            <v:group style="position:absolute;left:9680;top:746;width:140;height:140" coordorigin="9680,746" coordsize="140,140">
              <v:shape style="position:absolute;left:9680;top:746;width:140;height:140" coordorigin="9680,746" coordsize="140,140" path="m9820,886l9680,886,9680,746,9820,746,9820,886e" filled="t" fillcolor="#76848F" stroked="f">
                <v:path arrowok="t"/>
                <v:fill/>
              </v:shape>
            </v:group>
            <v:group style="position:absolute;left:9886;top:746;width:140;height:140" coordorigin="9886,746" coordsize="140,140">
              <v:shape style="position:absolute;left:9886;top:746;width:140;height:140" coordorigin="9886,746" coordsize="140,140" path="m10026,886l9886,886,9886,746,10026,746,10026,886e" filled="t" fillcolor="#76848F" stroked="f">
                <v:path arrowok="t"/>
                <v:fill/>
              </v:shape>
            </v:group>
            <v:group style="position:absolute;left:10092;top:746;width:140;height:140" coordorigin="10092,746" coordsize="140,140">
              <v:shape style="position:absolute;left:10092;top:746;width:140;height:140" coordorigin="10092,746" coordsize="140,140" path="m10232,886l10092,886,10092,746,10232,746,10232,886e" filled="t" fillcolor="#76848F" stroked="f">
                <v:path arrowok="t"/>
                <v:fill/>
              </v:shape>
            </v:group>
            <v:group style="position:absolute;left:10298;top:746;width:140;height:140" coordorigin="10298,746" coordsize="140,140">
              <v:shape style="position:absolute;left:10298;top:746;width:140;height:140" coordorigin="10298,746" coordsize="140,140" path="m10438,886l10298,886,10298,746,10438,746,10438,886e" filled="t" fillcolor="#76848F" stroked="f">
                <v:path arrowok="t"/>
                <v:fill/>
              </v:shape>
            </v:group>
            <v:group style="position:absolute;left:10504;top:746;width:140;height:140" coordorigin="10504,746" coordsize="140,140">
              <v:shape style="position:absolute;left:10504;top:746;width:140;height:140" coordorigin="10504,746" coordsize="140,140" path="m10644,886l10504,886,10504,746,10644,746,10644,886e" filled="t" fillcolor="#76848F" stroked="f">
                <v:path arrowok="t"/>
                <v:fill/>
              </v:shape>
            </v:group>
            <v:group style="position:absolute;left:10710;top:746;width:140;height:140" coordorigin="10710,746" coordsize="140,140">
              <v:shape style="position:absolute;left:10710;top:746;width:140;height:140" coordorigin="10710,746" coordsize="140,140" path="m10850,886l10710,886,10710,746,10850,746,10850,886e" filled="t" fillcolor="#76848F" stroked="f">
                <v:path arrowok="t"/>
                <v:fill/>
              </v:shape>
            </v:group>
            <v:group style="position:absolute;left:10916;top:746;width:140;height:140" coordorigin="10916,746" coordsize="140,140">
              <v:shape style="position:absolute;left:10916;top:746;width:140;height:140" coordorigin="10916,746" coordsize="140,140" path="m11056,886l10916,886,10916,746,11056,746,11056,886e" filled="t" fillcolor="#76848F" stroked="f">
                <v:path arrowok="t"/>
                <v:fill/>
              </v:shape>
            </v:group>
            <v:group style="position:absolute;left:11122;top:746;width:140;height:140" coordorigin="11122,746" coordsize="140,140">
              <v:shape style="position:absolute;left:11122;top:746;width:140;height:140" coordorigin="11122,746" coordsize="140,140" path="m11262,886l11122,886,11122,746,11262,746,11262,886e" filled="t" fillcolor="#76848F" stroked="f">
                <v:path arrowok="t"/>
                <v:fill/>
              </v:shape>
            </v:group>
            <v:group style="position:absolute;left:11328;top:746;width:140;height:140" coordorigin="11328,746" coordsize="140,140">
              <v:shape style="position:absolute;left:11328;top:746;width:140;height:140" coordorigin="11328,746" coordsize="140,140" path="m11468,886l11328,886,11328,746,11468,746,11468,886e" filled="t" fillcolor="#76848F" stroked="f">
                <v:path arrowok="t"/>
                <v:fill/>
              </v:shape>
            </v:group>
            <v:group style="position:absolute;left:11534;top:746;width:140;height:140" coordorigin="11534,746" coordsize="140,140">
              <v:shape style="position:absolute;left:11534;top:746;width:140;height:140" coordorigin="11534,746" coordsize="140,140" path="m11674,886l11534,886,11534,746,11674,746,11674,886e" filled="t" fillcolor="#76848F" stroked="f">
                <v:path arrowok="t"/>
                <v:fill/>
              </v:shape>
            </v:group>
            <v:group style="position:absolute;left:11740;top:746;width:140;height:140" coordorigin="11740,746" coordsize="140,140">
              <v:shape style="position:absolute;left:11740;top:746;width:140;height:140" coordorigin="11740,746" coordsize="140,140" path="m11880,886l11740,886,11740,746,11880,746,11880,886e" filled="t" fillcolor="#76848F" stroked="f">
                <v:path arrowok="t"/>
                <v:fill/>
              </v:shape>
            </v:group>
            <v:group style="position:absolute;left:6178;top:952;width:140;height:140" coordorigin="6178,952" coordsize="140,140">
              <v:shape style="position:absolute;left:6178;top:952;width:140;height:140" coordorigin="6178,952" coordsize="140,140" path="m6318,1092l6178,1092,6178,952,6318,952,6318,1092e" filled="t" fillcolor="#76848F" stroked="f">
                <v:path arrowok="t"/>
                <v:fill/>
              </v:shape>
            </v:group>
            <v:group style="position:absolute;left:6384;top:952;width:140;height:140" coordorigin="6384,952" coordsize="140,140">
              <v:shape style="position:absolute;left:6384;top:952;width:140;height:140" coordorigin="6384,952" coordsize="140,140" path="m6524,1092l6384,1092,6384,952,6524,952,6524,1092e" filled="t" fillcolor="#76848F" stroked="f">
                <v:path arrowok="t"/>
                <v:fill/>
              </v:shape>
            </v:group>
            <v:group style="position:absolute;left:6590;top:952;width:140;height:140" coordorigin="6590,952" coordsize="140,140">
              <v:shape style="position:absolute;left:6590;top:952;width:140;height:140" coordorigin="6590,952" coordsize="140,140" path="m6730,1092l6590,1092,6590,952,6730,952,6730,1092e" filled="t" fillcolor="#76848F" stroked="f">
                <v:path arrowok="t"/>
                <v:fill/>
              </v:shape>
            </v:group>
            <v:group style="position:absolute;left:6796;top:952;width:140;height:140" coordorigin="6796,952" coordsize="140,140">
              <v:shape style="position:absolute;left:6796;top:952;width:140;height:140" coordorigin="6796,952" coordsize="140,140" path="m6936,1092l6796,1092,6796,952,6936,952,6936,1092e" filled="t" fillcolor="#76848F" stroked="f">
                <v:path arrowok="t"/>
                <v:fill/>
              </v:shape>
            </v:group>
            <v:group style="position:absolute;left:7002;top:952;width:140;height:140" coordorigin="7002,952" coordsize="140,140">
              <v:shape style="position:absolute;left:7002;top:952;width:140;height:140" coordorigin="7002,952" coordsize="140,140" path="m7142,1092l7002,1092,7002,952,7142,952,7142,1092e" filled="t" fillcolor="#76848F" stroked="f">
                <v:path arrowok="t"/>
                <v:fill/>
              </v:shape>
            </v:group>
            <v:group style="position:absolute;left:7208;top:952;width:140;height:140" coordorigin="7208,952" coordsize="140,140">
              <v:shape style="position:absolute;left:7208;top:952;width:140;height:140" coordorigin="7208,952" coordsize="140,140" path="m7348,1092l7208,1092,7208,952,7348,952,7348,1092e" filled="t" fillcolor="#76848F" stroked="f">
                <v:path arrowok="t"/>
                <v:fill/>
              </v:shape>
            </v:group>
            <v:group style="position:absolute;left:7414;top:952;width:140;height:140" coordorigin="7414,952" coordsize="140,140">
              <v:shape style="position:absolute;left:7414;top:952;width:140;height:140" coordorigin="7414,952" coordsize="140,140" path="m7554,1092l7414,1092,7414,952,7554,952,7554,1092e" filled="t" fillcolor="#76848F" stroked="f">
                <v:path arrowok="t"/>
                <v:fill/>
              </v:shape>
            </v:group>
            <v:group style="position:absolute;left:7620;top:952;width:140;height:140" coordorigin="7620,952" coordsize="140,140">
              <v:shape style="position:absolute;left:7620;top:952;width:140;height:140" coordorigin="7620,952" coordsize="140,140" path="m7760,1092l7620,1092,7620,952,7760,952,7760,1092e" filled="t" fillcolor="#76848F" stroked="f">
                <v:path arrowok="t"/>
                <v:fill/>
              </v:shape>
            </v:group>
            <v:group style="position:absolute;left:7826;top:952;width:140;height:140" coordorigin="7826,952" coordsize="140,140">
              <v:shape style="position:absolute;left:7826;top:952;width:140;height:140" coordorigin="7826,952" coordsize="140,140" path="m7966,1092l7826,1092,7826,952,7966,952,7966,1092e" filled="t" fillcolor="#76848F" stroked="f">
                <v:path arrowok="t"/>
                <v:fill/>
              </v:shape>
            </v:group>
            <v:group style="position:absolute;left:8032;top:952;width:140;height:140" coordorigin="8032,952" coordsize="140,140">
              <v:shape style="position:absolute;left:8032;top:952;width:140;height:140" coordorigin="8032,952" coordsize="140,140" path="m8172,1092l8032,1092,8032,952,8172,952,8172,1092e" filled="t" fillcolor="#76848F" stroked="f">
                <v:path arrowok="t"/>
                <v:fill/>
              </v:shape>
            </v:group>
            <v:group style="position:absolute;left:8238;top:952;width:140;height:140" coordorigin="8238,952" coordsize="140,140">
              <v:shape style="position:absolute;left:8238;top:952;width:140;height:140" coordorigin="8238,952" coordsize="140,140" path="m8378,1092l8238,1092,8238,952,8378,952,8378,1092e" filled="t" fillcolor="#76848F" stroked="f">
                <v:path arrowok="t"/>
                <v:fill/>
              </v:shape>
            </v:group>
            <v:group style="position:absolute;left:8444;top:952;width:140;height:140" coordorigin="8444,952" coordsize="140,140">
              <v:shape style="position:absolute;left:8444;top:952;width:140;height:140" coordorigin="8444,952" coordsize="140,140" path="m8584,1092l8444,1092,8444,952,8584,952,8584,1092e" filled="t" fillcolor="#76848F" stroked="f">
                <v:path arrowok="t"/>
                <v:fill/>
              </v:shape>
            </v:group>
            <v:group style="position:absolute;left:8650;top:952;width:140;height:140" coordorigin="8650,952" coordsize="140,140">
              <v:shape style="position:absolute;left:8650;top:952;width:140;height:140" coordorigin="8650,952" coordsize="140,140" path="m8790,1092l8650,1092,8650,952,8790,952,8790,1092e" filled="t" fillcolor="#76848F" stroked="f">
                <v:path arrowok="t"/>
                <v:fill/>
              </v:shape>
            </v:group>
            <v:group style="position:absolute;left:8856;top:952;width:140;height:140" coordorigin="8856,952" coordsize="140,140">
              <v:shape style="position:absolute;left:8856;top:952;width:140;height:140" coordorigin="8856,952" coordsize="140,140" path="m8996,1092l8856,1092,8856,952,8996,952,8996,1092e" filled="t" fillcolor="#76848F" stroked="f">
                <v:path arrowok="t"/>
                <v:fill/>
              </v:shape>
            </v:group>
            <v:group style="position:absolute;left:9062;top:952;width:140;height:140" coordorigin="9062,952" coordsize="140,140">
              <v:shape style="position:absolute;left:9062;top:952;width:140;height:140" coordorigin="9062,952" coordsize="140,140" path="m9202,1092l9062,1092,9062,952,9202,952,9202,1092e" filled="t" fillcolor="#76848F" stroked="f">
                <v:path arrowok="t"/>
                <v:fill/>
              </v:shape>
            </v:group>
            <v:group style="position:absolute;left:9268;top:952;width:140;height:140" coordorigin="9268,952" coordsize="140,140">
              <v:shape style="position:absolute;left:9268;top:952;width:140;height:140" coordorigin="9268,952" coordsize="140,140" path="m9408,1092l9268,1092,9268,952,9408,952,9408,1092e" filled="t" fillcolor="#76848F" stroked="f">
                <v:path arrowok="t"/>
                <v:fill/>
              </v:shape>
            </v:group>
            <v:group style="position:absolute;left:9474;top:952;width:140;height:140" coordorigin="9474,952" coordsize="140,140">
              <v:shape style="position:absolute;left:9474;top:952;width:140;height:140" coordorigin="9474,952" coordsize="140,140" path="m9614,1092l9474,1092,9474,952,9614,952,9614,1092e" filled="t" fillcolor="#76848F" stroked="f">
                <v:path arrowok="t"/>
                <v:fill/>
              </v:shape>
            </v:group>
            <v:group style="position:absolute;left:9680;top:952;width:140;height:140" coordorigin="9680,952" coordsize="140,140">
              <v:shape style="position:absolute;left:9680;top:952;width:140;height:140" coordorigin="9680,952" coordsize="140,140" path="m9820,1092l9680,1092,9680,952,9820,952,9820,1092e" filled="t" fillcolor="#76848F" stroked="f">
                <v:path arrowok="t"/>
                <v:fill/>
              </v:shape>
            </v:group>
            <v:group style="position:absolute;left:9886;top:952;width:140;height:140" coordorigin="9886,952" coordsize="140,140">
              <v:shape style="position:absolute;left:9886;top:952;width:140;height:140" coordorigin="9886,952" coordsize="140,140" path="m10026,1092l9886,1092,9886,952,10026,952,10026,1092e" filled="t" fillcolor="#76848F" stroked="f">
                <v:path arrowok="t"/>
                <v:fill/>
              </v:shape>
            </v:group>
            <v:group style="position:absolute;left:10092;top:952;width:140;height:140" coordorigin="10092,952" coordsize="140,140">
              <v:shape style="position:absolute;left:10092;top:952;width:140;height:140" coordorigin="10092,952" coordsize="140,140" path="m10232,1092l10092,1092,10092,952,10232,952,10232,1092e" filled="t" fillcolor="#76848F" stroked="f">
                <v:path arrowok="t"/>
                <v:fill/>
              </v:shape>
            </v:group>
            <v:group style="position:absolute;left:10298;top:952;width:140;height:140" coordorigin="10298,952" coordsize="140,140">
              <v:shape style="position:absolute;left:10298;top:952;width:140;height:140" coordorigin="10298,952" coordsize="140,140" path="m10438,1092l10298,1092,10298,952,10438,952,10438,1092e" filled="t" fillcolor="#76848F" stroked="f">
                <v:path arrowok="t"/>
                <v:fill/>
              </v:shape>
            </v:group>
            <v:group style="position:absolute;left:10504;top:952;width:140;height:140" coordorigin="10504,952" coordsize="140,140">
              <v:shape style="position:absolute;left:10504;top:952;width:140;height:140" coordorigin="10504,952" coordsize="140,140" path="m10644,1092l10504,1092,10504,952,10644,952,10644,1092e" filled="t" fillcolor="#76848F" stroked="f">
                <v:path arrowok="t"/>
                <v:fill/>
              </v:shape>
            </v:group>
            <v:group style="position:absolute;left:10710;top:952;width:140;height:140" coordorigin="10710,952" coordsize="140,140">
              <v:shape style="position:absolute;left:10710;top:952;width:140;height:140" coordorigin="10710,952" coordsize="140,140" path="m10850,1092l10710,1092,10710,952,10850,952,10850,1092e" filled="t" fillcolor="#76848F" stroked="f">
                <v:path arrowok="t"/>
                <v:fill/>
              </v:shape>
            </v:group>
            <v:group style="position:absolute;left:10916;top:952;width:140;height:140" coordorigin="10916,952" coordsize="140,140">
              <v:shape style="position:absolute;left:10916;top:952;width:140;height:140" coordorigin="10916,952" coordsize="140,140" path="m11056,1092l10916,1092,10916,952,11056,952,11056,1092e" filled="t" fillcolor="#76848F" stroked="f">
                <v:path arrowok="t"/>
                <v:fill/>
              </v:shape>
            </v:group>
            <v:group style="position:absolute;left:11122;top:952;width:140;height:140" coordorigin="11122,952" coordsize="140,140">
              <v:shape style="position:absolute;left:11122;top:952;width:140;height:140" coordorigin="11122,952" coordsize="140,140" path="m11262,1092l11122,1092,11122,952,11262,952,11262,1092e" filled="t" fillcolor="#76848F" stroked="f">
                <v:path arrowok="t"/>
                <v:fill/>
              </v:shape>
            </v:group>
            <v:group style="position:absolute;left:11328;top:952;width:140;height:140" coordorigin="11328,952" coordsize="140,140">
              <v:shape style="position:absolute;left:11328;top:952;width:140;height:140" coordorigin="11328,952" coordsize="140,140" path="m11468,1092l11328,1092,11328,952,11468,952,11468,1092e" filled="t" fillcolor="#76848F" stroked="f">
                <v:path arrowok="t"/>
                <v:fill/>
              </v:shape>
            </v:group>
            <v:group style="position:absolute;left:11534;top:952;width:140;height:140" coordorigin="11534,952" coordsize="140,140">
              <v:shape style="position:absolute;left:11534;top:952;width:140;height:140" coordorigin="11534,952" coordsize="140,140" path="m11674,1092l11534,1092,11534,952,11674,952,11674,1092e" filled="t" fillcolor="#76848F" stroked="f">
                <v:path arrowok="t"/>
                <v:fill/>
              </v:shape>
            </v:group>
            <v:group style="position:absolute;left:11740;top:952;width:140;height:140" coordorigin="11740,952" coordsize="140,140">
              <v:shape style="position:absolute;left:11740;top:952;width:140;height:140" coordorigin="11740,952" coordsize="140,140" path="m11880,1092l11740,1092,11740,952,11880,952,11880,1092e" filled="t" fillcolor="#76848F" stroked="f">
                <v:path arrowok="t"/>
                <v:fill/>
              </v:shape>
            </v:group>
            <v:group style="position:absolute;left:6384;top:1158;width:140;height:140" coordorigin="6384,1158" coordsize="140,140">
              <v:shape style="position:absolute;left:6384;top:1158;width:140;height:140" coordorigin="6384,1158" coordsize="140,140" path="m6524,1298l6384,1298,6384,1158,6524,1158,6524,1298e" filled="t" fillcolor="#76848F" stroked="f">
                <v:path arrowok="t"/>
                <v:fill/>
              </v:shape>
            </v:group>
            <v:group style="position:absolute;left:6590;top:1158;width:140;height:140" coordorigin="6590,1158" coordsize="140,140">
              <v:shape style="position:absolute;left:6590;top:1158;width:140;height:140" coordorigin="6590,1158" coordsize="140,140" path="m6730,1298l6590,1298,6590,1158,6730,1158,6730,1298e" filled="t" fillcolor="#76848F" stroked="f">
                <v:path arrowok="t"/>
                <v:fill/>
              </v:shape>
            </v:group>
            <v:group style="position:absolute;left:6796;top:1158;width:140;height:140" coordorigin="6796,1158" coordsize="140,140">
              <v:shape style="position:absolute;left:6796;top:1158;width:140;height:140" coordorigin="6796,1158" coordsize="140,140" path="m6936,1298l6796,1298,6796,1158,6936,1158,6936,1298e" filled="t" fillcolor="#76848F" stroked="f">
                <v:path arrowok="t"/>
                <v:fill/>
              </v:shape>
            </v:group>
            <v:group style="position:absolute;left:7002;top:1158;width:140;height:140" coordorigin="7002,1158" coordsize="140,140">
              <v:shape style="position:absolute;left:7002;top:1158;width:140;height:140" coordorigin="7002,1158" coordsize="140,140" path="m7142,1298l7002,1298,7002,1158,7142,1158,7142,1298e" filled="t" fillcolor="#76848F" stroked="f">
                <v:path arrowok="t"/>
                <v:fill/>
              </v:shape>
            </v:group>
            <v:group style="position:absolute;left:7208;top:1158;width:140;height:140" coordorigin="7208,1158" coordsize="140,140">
              <v:shape style="position:absolute;left:7208;top:1158;width:140;height:140" coordorigin="7208,1158" coordsize="140,140" path="m7348,1298l7208,1298,7208,1158,7348,1158,7348,1298e" filled="t" fillcolor="#76848F" stroked="f">
                <v:path arrowok="t"/>
                <v:fill/>
              </v:shape>
            </v:group>
            <v:group style="position:absolute;left:7414;top:1158;width:140;height:140" coordorigin="7414,1158" coordsize="140,140">
              <v:shape style="position:absolute;left:7414;top:1158;width:140;height:140" coordorigin="7414,1158" coordsize="140,140" path="m7554,1298l7414,1298,7414,1158,7554,1158,7554,1298e" filled="t" fillcolor="#76848F" stroked="f">
                <v:path arrowok="t"/>
                <v:fill/>
              </v:shape>
            </v:group>
            <v:group style="position:absolute;left:7620;top:1158;width:140;height:140" coordorigin="7620,1158" coordsize="140,140">
              <v:shape style="position:absolute;left:7620;top:1158;width:140;height:140" coordorigin="7620,1158" coordsize="140,140" path="m7760,1298l7620,1298,7620,1158,7760,1158,7760,1298e" filled="t" fillcolor="#76848F" stroked="f">
                <v:path arrowok="t"/>
                <v:fill/>
              </v:shape>
            </v:group>
            <v:group style="position:absolute;left:7826;top:1158;width:140;height:140" coordorigin="7826,1158" coordsize="140,140">
              <v:shape style="position:absolute;left:7826;top:1158;width:140;height:140" coordorigin="7826,1158" coordsize="140,140" path="m7966,1298l7826,1298,7826,1158,7966,1158,7966,1298e" filled="t" fillcolor="#76848F" stroked="f">
                <v:path arrowok="t"/>
                <v:fill/>
              </v:shape>
            </v:group>
            <v:group style="position:absolute;left:8032;top:1158;width:140;height:140" coordorigin="8032,1158" coordsize="140,140">
              <v:shape style="position:absolute;left:8032;top:1158;width:140;height:140" coordorigin="8032,1158" coordsize="140,140" path="m8172,1298l8032,1298,8032,1158,8172,1158,8172,1298e" filled="t" fillcolor="#76848F" stroked="f">
                <v:path arrowok="t"/>
                <v:fill/>
              </v:shape>
            </v:group>
            <v:group style="position:absolute;left:8238;top:1158;width:140;height:140" coordorigin="8238,1158" coordsize="140,140">
              <v:shape style="position:absolute;left:8238;top:1158;width:140;height:140" coordorigin="8238,1158" coordsize="140,140" path="m8378,1298l8238,1298,8238,1158,8378,1158,8378,1298e" filled="t" fillcolor="#76848F" stroked="f">
                <v:path arrowok="t"/>
                <v:fill/>
              </v:shape>
            </v:group>
            <v:group style="position:absolute;left:8444;top:1158;width:140;height:140" coordorigin="8444,1158" coordsize="140,140">
              <v:shape style="position:absolute;left:8444;top:1158;width:140;height:140" coordorigin="8444,1158" coordsize="140,140" path="m8584,1298l8444,1298,8444,1158,8584,1158,8584,1298e" filled="t" fillcolor="#76848F" stroked="f">
                <v:path arrowok="t"/>
                <v:fill/>
              </v:shape>
            </v:group>
            <v:group style="position:absolute;left:8650;top:1158;width:140;height:140" coordorigin="8650,1158" coordsize="140,140">
              <v:shape style="position:absolute;left:8650;top:1158;width:140;height:140" coordorigin="8650,1158" coordsize="140,140" path="m8790,1298l8650,1298,8650,1158,8790,1158,8790,1298e" filled="t" fillcolor="#76848F" stroked="f">
                <v:path arrowok="t"/>
                <v:fill/>
              </v:shape>
            </v:group>
            <v:group style="position:absolute;left:8856;top:1158;width:140;height:140" coordorigin="8856,1158" coordsize="140,140">
              <v:shape style="position:absolute;left:8856;top:1158;width:140;height:140" coordorigin="8856,1158" coordsize="140,140" path="m8996,1298l8856,1298,8856,1158,8996,1158,8996,1298e" filled="t" fillcolor="#76848F" stroked="f">
                <v:path arrowok="t"/>
                <v:fill/>
              </v:shape>
            </v:group>
            <v:group style="position:absolute;left:9062;top:1158;width:140;height:140" coordorigin="9062,1158" coordsize="140,140">
              <v:shape style="position:absolute;left:9062;top:1158;width:140;height:140" coordorigin="9062,1158" coordsize="140,140" path="m9202,1298l9062,1298,9062,1158,9202,1158,9202,1298e" filled="t" fillcolor="#76848F" stroked="f">
                <v:path arrowok="t"/>
                <v:fill/>
              </v:shape>
            </v:group>
            <v:group style="position:absolute;left:9268;top:1158;width:140;height:140" coordorigin="9268,1158" coordsize="140,140">
              <v:shape style="position:absolute;left:9268;top:1158;width:140;height:140" coordorigin="9268,1158" coordsize="140,140" path="m9408,1298l9268,1298,9268,1158,9408,1158,9408,1298e" filled="t" fillcolor="#76848F" stroked="f">
                <v:path arrowok="t"/>
                <v:fill/>
              </v:shape>
            </v:group>
            <v:group style="position:absolute;left:9474;top:1158;width:140;height:140" coordorigin="9474,1158" coordsize="140,140">
              <v:shape style="position:absolute;left:9474;top:1158;width:140;height:140" coordorigin="9474,1158" coordsize="140,140" path="m9614,1298l9474,1298,9474,1158,9614,1158,9614,1298e" filled="t" fillcolor="#76848F" stroked="f">
                <v:path arrowok="t"/>
                <v:fill/>
              </v:shape>
            </v:group>
            <v:group style="position:absolute;left:9680;top:1158;width:140;height:140" coordorigin="9680,1158" coordsize="140,140">
              <v:shape style="position:absolute;left:9680;top:1158;width:140;height:140" coordorigin="9680,1158" coordsize="140,140" path="m9820,1298l9680,1298,9680,1158,9820,1158,9820,1298e" filled="t" fillcolor="#76848F" stroked="f">
                <v:path arrowok="t"/>
                <v:fill/>
              </v:shape>
            </v:group>
            <v:group style="position:absolute;left:9886;top:1158;width:140;height:140" coordorigin="9886,1158" coordsize="140,140">
              <v:shape style="position:absolute;left:9886;top:1158;width:140;height:140" coordorigin="9886,1158" coordsize="140,140" path="m10026,1298l9886,1298,9886,1158,10026,1158,10026,1298e" filled="t" fillcolor="#76848F" stroked="f">
                <v:path arrowok="t"/>
                <v:fill/>
              </v:shape>
            </v:group>
            <v:group style="position:absolute;left:10092;top:1158;width:140;height:140" coordorigin="10092,1158" coordsize="140,140">
              <v:shape style="position:absolute;left:10092;top:1158;width:140;height:140" coordorigin="10092,1158" coordsize="140,140" path="m10232,1298l10092,1298,10092,1158,10232,1158,10232,1298e" filled="t" fillcolor="#76848F" stroked="f">
                <v:path arrowok="t"/>
                <v:fill/>
              </v:shape>
            </v:group>
            <v:group style="position:absolute;left:10298;top:1158;width:140;height:140" coordorigin="10298,1158" coordsize="140,140">
              <v:shape style="position:absolute;left:10298;top:1158;width:140;height:140" coordorigin="10298,1158" coordsize="140,140" path="m10438,1298l10298,1298,10298,1158,10438,1158,10438,1298e" filled="t" fillcolor="#76848F" stroked="f">
                <v:path arrowok="t"/>
                <v:fill/>
              </v:shape>
            </v:group>
            <v:group style="position:absolute;left:10504;top:1158;width:140;height:140" coordorigin="10504,1158" coordsize="140,140">
              <v:shape style="position:absolute;left:10504;top:1158;width:140;height:140" coordorigin="10504,1158" coordsize="140,140" path="m10644,1298l10504,1298,10504,1158,10644,1158,10644,1298e" filled="t" fillcolor="#76848F" stroked="f">
                <v:path arrowok="t"/>
                <v:fill/>
              </v:shape>
            </v:group>
            <v:group style="position:absolute;left:10710;top:1158;width:140;height:140" coordorigin="10710,1158" coordsize="140,140">
              <v:shape style="position:absolute;left:10710;top:1158;width:140;height:140" coordorigin="10710,1158" coordsize="140,140" path="m10850,1298l10710,1298,10710,1158,10850,1158,10850,1298e" filled="t" fillcolor="#76848F" stroked="f">
                <v:path arrowok="t"/>
                <v:fill/>
              </v:shape>
            </v:group>
            <v:group style="position:absolute;left:10916;top:1158;width:140;height:140" coordorigin="10916,1158" coordsize="140,140">
              <v:shape style="position:absolute;left:10916;top:1158;width:140;height:140" coordorigin="10916,1158" coordsize="140,140" path="m11056,1298l10916,1298,10916,1158,11056,1158,11056,1298e" filled="t" fillcolor="#76848F" stroked="f">
                <v:path arrowok="t"/>
                <v:fill/>
              </v:shape>
            </v:group>
            <v:group style="position:absolute;left:11122;top:1158;width:140;height:140" coordorigin="11122,1158" coordsize="140,140">
              <v:shape style="position:absolute;left:11122;top:1158;width:140;height:140" coordorigin="11122,1158" coordsize="140,140" path="m11262,1298l11122,1298,11122,1158,11262,1158,11262,1298e" filled="t" fillcolor="#76848F" stroked="f">
                <v:path arrowok="t"/>
                <v:fill/>
              </v:shape>
            </v:group>
            <v:group style="position:absolute;left:11328;top:1158;width:140;height:140" coordorigin="11328,1158" coordsize="140,140">
              <v:shape style="position:absolute;left:11328;top:1158;width:140;height:140" coordorigin="11328,1158" coordsize="140,140" path="m11468,1298l11328,1298,11328,1158,11468,1158,11468,1298e" filled="t" fillcolor="#76848F" stroked="f">
                <v:path arrowok="t"/>
                <v:fill/>
              </v:shape>
            </v:group>
            <v:group style="position:absolute;left:11534;top:1158;width:140;height:140" coordorigin="11534,1158" coordsize="140,140">
              <v:shape style="position:absolute;left:11534;top:1158;width:140;height:140" coordorigin="11534,1158" coordsize="140,140" path="m11674,1298l11534,1298,11534,1158,11674,1158,11674,1298e" filled="t" fillcolor="#76848F" stroked="f">
                <v:path arrowok="t"/>
                <v:fill/>
              </v:shape>
            </v:group>
            <v:group style="position:absolute;left:11740;top:1158;width:140;height:140" coordorigin="11740,1158" coordsize="140,140">
              <v:shape style="position:absolute;left:11740;top:1158;width:140;height:140" coordorigin="11740,1158" coordsize="140,140" path="m11880,1298l11740,1298,11740,1158,11880,1158,1188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2"/>
        </w:rPr>
        <w:t>Have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MIR</w:t>
      </w:r>
      <w:r>
        <w:rPr>
          <w:rFonts w:ascii="Arial" w:hAnsi="Arial" w:cs="Arial" w:eastAsia="Arial"/>
          <w:sz w:val="26"/>
          <w:szCs w:val="26"/>
          <w:color w:val="830A2C"/>
          <w:spacing w:val="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Customers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had</w:t>
      </w:r>
      <w:r>
        <w:rPr>
          <w:rFonts w:ascii="Arial" w:hAnsi="Arial" w:cs="Arial" w:eastAsia="Arial"/>
          <w:sz w:val="26"/>
          <w:szCs w:val="26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3"/>
        </w:rPr>
        <w:t>Access</w:t>
      </w:r>
      <w:r>
        <w:rPr>
          <w:rFonts w:ascii="Arial" w:hAnsi="Arial" w:cs="Arial" w:eastAsia="Arial"/>
          <w:sz w:val="26"/>
          <w:szCs w:val="26"/>
          <w:color w:val="830A2C"/>
          <w:spacing w:val="12"/>
          <w:w w:val="93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to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these</w:t>
      </w:r>
      <w:r>
        <w:rPr>
          <w:rFonts w:ascii="Arial" w:hAnsi="Arial" w:cs="Arial" w:eastAsia="Arial"/>
          <w:sz w:val="26"/>
          <w:szCs w:val="26"/>
          <w:color w:val="830A2C"/>
          <w:spacing w:val="-2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0"/>
        </w:rPr>
        <w:t>IOCs</w:t>
      </w:r>
      <w:r>
        <w:rPr>
          <w:rFonts w:ascii="Arial" w:hAnsi="Arial" w:cs="Arial" w:eastAsia="Arial"/>
          <w:sz w:val="26"/>
          <w:szCs w:val="26"/>
          <w:color w:val="830A2C"/>
          <w:spacing w:val="14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Before?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6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8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new!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Howeve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0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much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detection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capability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already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MIR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customers.</w:t>
      </w:r>
      <w:r>
        <w:rPr>
          <w:rFonts w:ascii="Arial" w:hAnsi="Arial" w:cs="Arial" w:eastAsia="Arial"/>
          <w:sz w:val="20"/>
          <w:szCs w:val="20"/>
          <w:color w:val="231F20"/>
          <w:spacing w:val="4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may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look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4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though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result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improvements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creation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testing.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started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2013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with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focus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taking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better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advantage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intelligence.</w:t>
      </w:r>
      <w:r>
        <w:rPr>
          <w:rFonts w:ascii="Arial" w:hAnsi="Arial" w:cs="Arial" w:eastAsia="Arial"/>
          <w:sz w:val="20"/>
          <w:szCs w:val="20"/>
          <w:color w:val="231F20"/>
          <w:spacing w:val="36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2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plan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continue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improve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synthesis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intelligence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improving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our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breadth,</w:t>
      </w:r>
      <w:r>
        <w:rPr>
          <w:rFonts w:ascii="Arial" w:hAnsi="Arial" w:cs="Arial" w:eastAsia="Arial"/>
          <w:sz w:val="20"/>
          <w:szCs w:val="20"/>
          <w:color w:val="231F20"/>
          <w:spacing w:val="4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creation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process,</w:t>
      </w:r>
      <w:r>
        <w:rPr>
          <w:rFonts w:ascii="Arial" w:hAnsi="Arial" w:cs="Arial" w:eastAsia="Arial"/>
          <w:sz w:val="20"/>
          <w:szCs w:val="20"/>
          <w:color w:val="231F20"/>
          <w:spacing w:val="2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management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process,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testing.</w:t>
      </w:r>
      <w:r>
        <w:rPr>
          <w:rFonts w:ascii="Arial" w:hAnsi="Arial" w:cs="Arial" w:eastAsia="Arial"/>
          <w:sz w:val="20"/>
          <w:szCs w:val="20"/>
          <w:color w:val="231F20"/>
          <w:spacing w:val="17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majority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indicators,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modified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versions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them,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integrated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next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release.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What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Is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the</w:t>
      </w:r>
      <w:r>
        <w:rPr>
          <w:rFonts w:ascii="Arial" w:hAnsi="Arial" w:cs="Arial" w:eastAsia="Arial"/>
          <w:sz w:val="26"/>
          <w:szCs w:val="26"/>
          <w:color w:val="830A2C"/>
          <w:spacing w:val="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-18"/>
          <w:w w:val="94"/>
        </w:rPr>
        <w:t>F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AMI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94"/>
        </w:rPr>
        <w:t>L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Y</w:t>
      </w:r>
      <w:r>
        <w:rPr>
          <w:rFonts w:ascii="Arial" w:hAnsi="Arial" w:cs="Arial" w:eastAsia="Arial"/>
          <w:sz w:val="26"/>
          <w:szCs w:val="26"/>
          <w:color w:val="830A2C"/>
          <w:spacing w:val="15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Designator</w:t>
      </w:r>
      <w:r>
        <w:rPr>
          <w:rFonts w:ascii="Arial" w:hAnsi="Arial" w:cs="Arial" w:eastAsia="Arial"/>
          <w:sz w:val="26"/>
          <w:szCs w:val="26"/>
          <w:color w:val="830A2C"/>
          <w:spacing w:val="24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in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This</w:t>
      </w:r>
      <w:r>
        <w:rPr>
          <w:rFonts w:ascii="Arial" w:hAnsi="Arial" w:cs="Arial" w:eastAsia="Arial"/>
          <w:sz w:val="26"/>
          <w:szCs w:val="26"/>
          <w:color w:val="830A2C"/>
          <w:spacing w:val="-8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Set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of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IOCs?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384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2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designator</w:t>
      </w:r>
      <w:r>
        <w:rPr>
          <w:rFonts w:ascii="Arial" w:hAnsi="Arial" w:cs="Arial" w:eastAsia="Arial"/>
          <w:sz w:val="20"/>
          <w:szCs w:val="20"/>
          <w:color w:val="231F20"/>
          <w:spacing w:val="3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these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called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“(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AMI</w:t>
      </w:r>
      <w:r>
        <w:rPr>
          <w:rFonts w:ascii="Arial" w:hAnsi="Arial" w:cs="Arial" w:eastAsia="Arial"/>
          <w:sz w:val="20"/>
          <w:szCs w:val="20"/>
          <w:color w:val="231F20"/>
          <w:spacing w:val="-18"/>
          <w:w w:val="100"/>
        </w:rPr>
        <w:t>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Y).”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Mandiant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5"/>
        </w:rPr>
        <w:t>’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Threat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Intelligence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Unit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tracks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common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features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seen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groups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binaries.</w:t>
      </w:r>
      <w:r>
        <w:rPr>
          <w:rFonts w:ascii="Arial" w:hAnsi="Arial" w:cs="Arial" w:eastAsia="Arial"/>
          <w:sz w:val="20"/>
          <w:szCs w:val="20"/>
          <w:color w:val="231F20"/>
          <w:spacing w:val="3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W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e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call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those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groupings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binaries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“families.”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included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representatives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families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used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by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APT1.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new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designator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follows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name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“Name”</w:t>
      </w:r>
      <w:r>
        <w:rPr>
          <w:rFonts w:ascii="Arial" w:hAnsi="Arial" w:cs="Arial" w:eastAsia="Arial"/>
          <w:sz w:val="20"/>
          <w:szCs w:val="20"/>
          <w:color w:val="231F20"/>
          <w:spacing w:val="2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field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9"/>
        </w:rPr>
        <w:t>IOC,</w:t>
      </w:r>
      <w:r>
        <w:rPr>
          <w:rFonts w:ascii="Arial" w:hAnsi="Arial" w:cs="Arial" w:eastAsia="Arial"/>
          <w:sz w:val="20"/>
          <w:szCs w:val="20"/>
          <w:color w:val="231F20"/>
          <w:spacing w:val="6"/>
          <w:w w:val="89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presence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(</w:t>
      </w:r>
      <w:r>
        <w:rPr>
          <w:rFonts w:ascii="Arial" w:hAnsi="Arial" w:cs="Arial" w:eastAsia="Arial"/>
          <w:sz w:val="20"/>
          <w:szCs w:val="20"/>
          <w:color w:val="231F20"/>
          <w:spacing w:val="-10"/>
          <w:w w:val="94"/>
        </w:rPr>
        <w:t>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AMI</w:t>
      </w:r>
      <w:r>
        <w:rPr>
          <w:rFonts w:ascii="Arial" w:hAnsi="Arial" w:cs="Arial" w:eastAsia="Arial"/>
          <w:sz w:val="20"/>
          <w:szCs w:val="20"/>
          <w:color w:val="231F20"/>
          <w:spacing w:val="-17"/>
          <w:w w:val="94"/>
        </w:rPr>
        <w:t>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Y)</w:t>
      </w:r>
      <w:r>
        <w:rPr>
          <w:rFonts w:ascii="Arial" w:hAnsi="Arial" w:cs="Arial" w:eastAsia="Arial"/>
          <w:sz w:val="20"/>
          <w:szCs w:val="20"/>
          <w:color w:val="231F20"/>
          <w:spacing w:val="-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implies</w:t>
      </w:r>
      <w:r>
        <w:rPr>
          <w:rFonts w:ascii="Arial" w:hAnsi="Arial" w:cs="Arial" w:eastAsia="Arial"/>
          <w:sz w:val="20"/>
          <w:szCs w:val="20"/>
          <w:color w:val="231F20"/>
          <w:spacing w:val="16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5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applies</w:t>
      </w:r>
      <w:r>
        <w:rPr>
          <w:rFonts w:ascii="Arial" w:hAnsi="Arial" w:cs="Arial" w:eastAsia="Arial"/>
          <w:sz w:val="20"/>
          <w:szCs w:val="20"/>
          <w:color w:val="231F20"/>
          <w:spacing w:val="31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whole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5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just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sample.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91"/>
        </w:rPr>
        <w:t>Why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Do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0"/>
        </w:rPr>
        <w:t>These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0"/>
        </w:rPr>
        <w:t>IOCs</w:t>
      </w:r>
      <w:r>
        <w:rPr>
          <w:rFonts w:ascii="Arial" w:hAnsi="Arial" w:cs="Arial" w:eastAsia="Arial"/>
          <w:sz w:val="26"/>
          <w:szCs w:val="26"/>
          <w:color w:val="830A2C"/>
          <w:spacing w:val="14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Look</w:t>
      </w:r>
      <w:r>
        <w:rPr>
          <w:rFonts w:ascii="Arial" w:hAnsi="Arial" w:cs="Arial" w:eastAsia="Arial"/>
          <w:sz w:val="26"/>
          <w:szCs w:val="26"/>
          <w:color w:val="830A2C"/>
          <w:spacing w:val="-2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5"/>
        </w:rPr>
        <w:t>Somewhat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5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Different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Than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Other</w:t>
      </w:r>
      <w:r>
        <w:rPr>
          <w:rFonts w:ascii="Arial" w:hAnsi="Arial" w:cs="Arial" w:eastAsia="Arial"/>
          <w:sz w:val="26"/>
          <w:szCs w:val="26"/>
          <w:color w:val="830A2C"/>
          <w:spacing w:val="-26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0"/>
        </w:rPr>
        <w:t>IOCs</w:t>
      </w:r>
      <w:r>
        <w:rPr>
          <w:rFonts w:ascii="Arial" w:hAnsi="Arial" w:cs="Arial" w:eastAsia="Arial"/>
          <w:sz w:val="26"/>
          <w:szCs w:val="26"/>
          <w:color w:val="830A2C"/>
          <w:spacing w:val="14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2"/>
        </w:rPr>
        <w:t>Have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2"/>
        </w:rPr>
        <w:t>Seen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2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From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13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Mandiant?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70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many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cases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combined</w:t>
      </w:r>
      <w:r>
        <w:rPr>
          <w:rFonts w:ascii="Arial" w:hAnsi="Arial" w:cs="Arial" w:eastAsia="Arial"/>
          <w:sz w:val="20"/>
          <w:szCs w:val="20"/>
          <w:color w:val="231F20"/>
          <w:spacing w:val="3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3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previously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would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been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several</w:t>
      </w:r>
      <w:r>
        <w:rPr>
          <w:rFonts w:ascii="Arial" w:hAnsi="Arial" w:cs="Arial" w:eastAsia="Arial"/>
          <w:sz w:val="20"/>
          <w:szCs w:val="20"/>
          <w:color w:val="231F20"/>
          <w:spacing w:val="-9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indicators</w:t>
      </w:r>
      <w:r>
        <w:rPr>
          <w:rFonts w:ascii="Arial" w:hAnsi="Arial" w:cs="Arial" w:eastAsia="Arial"/>
          <w:sz w:val="20"/>
          <w:szCs w:val="20"/>
          <w:color w:val="231F20"/>
          <w:spacing w:val="3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into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single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indicato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r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.</w:t>
      </w:r>
      <w:r>
        <w:rPr>
          <w:rFonts w:ascii="Arial" w:hAnsi="Arial" w:cs="Arial" w:eastAsia="Arial"/>
          <w:sz w:val="20"/>
          <w:szCs w:val="20"/>
          <w:color w:val="231F20"/>
          <w:spacing w:val="3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2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have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removed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certain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types</w:t>
      </w:r>
      <w:r>
        <w:rPr>
          <w:rFonts w:ascii="Arial" w:hAnsi="Arial" w:cs="Arial" w:eastAsia="Arial"/>
          <w:sz w:val="20"/>
          <w:szCs w:val="20"/>
          <w:color w:val="231F20"/>
          <w:spacing w:val="-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intelligence,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since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they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being</w:t>
      </w:r>
      <w:r>
        <w:rPr>
          <w:rFonts w:ascii="Arial" w:hAnsi="Arial" w:cs="Arial" w:eastAsia="Arial"/>
          <w:sz w:val="20"/>
          <w:szCs w:val="20"/>
          <w:color w:val="231F20"/>
          <w:spacing w:val="1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released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separate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appendices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(such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0"/>
        </w:rPr>
        <w:t>FQDNs</w:t>
      </w:r>
      <w:r>
        <w:rPr>
          <w:rFonts w:ascii="Arial" w:hAnsi="Arial" w:cs="Arial" w:eastAsia="Arial"/>
          <w:sz w:val="20"/>
          <w:szCs w:val="20"/>
          <w:color w:val="231F20"/>
          <w:spacing w:val="12"/>
          <w:w w:val="9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IPs).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71" w:lineRule="auto"/>
        <w:ind w:left="100" w:right="559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Additionall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50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set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using</w:t>
      </w:r>
      <w:r>
        <w:rPr>
          <w:rFonts w:ascii="Arial" w:hAnsi="Arial" w:cs="Arial" w:eastAsia="Arial"/>
          <w:sz w:val="20"/>
          <w:szCs w:val="20"/>
          <w:color w:val="231F20"/>
          <w:spacing w:val="1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permutation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blocks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catch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variants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might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not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detected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otherwise.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What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Is</w:t>
      </w:r>
      <w:r>
        <w:rPr>
          <w:rFonts w:ascii="Arial" w:hAnsi="Arial" w:cs="Arial" w:eastAsia="Arial"/>
          <w:sz w:val="26"/>
          <w:szCs w:val="26"/>
          <w:color w:val="830A2C"/>
          <w:spacing w:val="5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a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File</w:t>
      </w:r>
      <w:r>
        <w:rPr>
          <w:rFonts w:ascii="Arial" w:hAnsi="Arial" w:cs="Arial" w:eastAsia="Arial"/>
          <w:sz w:val="26"/>
          <w:szCs w:val="26"/>
          <w:color w:val="830A2C"/>
          <w:spacing w:val="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Permutation</w:t>
      </w:r>
      <w:r>
        <w:rPr>
          <w:rFonts w:ascii="Arial" w:hAnsi="Arial" w:cs="Arial" w:eastAsia="Arial"/>
          <w:sz w:val="26"/>
          <w:szCs w:val="26"/>
          <w:color w:val="830A2C"/>
          <w:spacing w:val="-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block?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156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different</w:t>
      </w:r>
      <w:r>
        <w:rPr>
          <w:rFonts w:ascii="Arial" w:hAnsi="Arial" w:cs="Arial" w:eastAsia="Arial"/>
          <w:sz w:val="20"/>
          <w:szCs w:val="20"/>
          <w:color w:val="231F20"/>
          <w:spacing w:val="26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way</w:t>
      </w:r>
      <w:r>
        <w:rPr>
          <w:rFonts w:ascii="Arial" w:hAnsi="Arial" w:cs="Arial" w:eastAsia="Arial"/>
          <w:sz w:val="20"/>
          <w:szCs w:val="20"/>
          <w:color w:val="231F20"/>
          <w:spacing w:val="-7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structure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lists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File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Item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attributes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look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entire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family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malware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versus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only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one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two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pieces.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more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information</w:t>
      </w:r>
      <w:r>
        <w:rPr>
          <w:rFonts w:ascii="Arial" w:hAnsi="Arial" w:cs="Arial" w:eastAsia="Arial"/>
          <w:sz w:val="20"/>
          <w:szCs w:val="20"/>
          <w:color w:val="231F20"/>
          <w:spacing w:val="2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topic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most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any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other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IOC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questions</w:t>
      </w:r>
      <w:r>
        <w:rPr>
          <w:rFonts w:ascii="Arial" w:hAnsi="Arial" w:cs="Arial" w:eastAsia="Arial"/>
          <w:sz w:val="20"/>
          <w:szCs w:val="20"/>
          <w:color w:val="231F20"/>
          <w:spacing w:val="2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go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https://forums.mandiant.com.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-5"/>
          <w:w w:val="100"/>
        </w:rPr>
        <w:t>W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ill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-12"/>
          <w:w w:val="89"/>
        </w:rPr>
        <w:t>Y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89"/>
        </w:rPr>
        <w:t>ou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Update</w:t>
      </w:r>
      <w:r>
        <w:rPr>
          <w:rFonts w:ascii="Arial" w:hAnsi="Arial" w:cs="Arial" w:eastAsia="Arial"/>
          <w:sz w:val="26"/>
          <w:szCs w:val="26"/>
          <w:color w:val="830A2C"/>
          <w:spacing w:val="-10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1"/>
        </w:rPr>
        <w:t>These</w:t>
      </w:r>
      <w:r>
        <w:rPr>
          <w:rFonts w:ascii="Arial" w:hAnsi="Arial" w:cs="Arial" w:eastAsia="Arial"/>
          <w:sz w:val="26"/>
          <w:szCs w:val="26"/>
          <w:color w:val="830A2C"/>
          <w:spacing w:val="13"/>
          <w:w w:val="91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IOCs?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auto"/>
        <w:ind w:left="100" w:right="243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likely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-1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make</w:t>
      </w:r>
      <w:r>
        <w:rPr>
          <w:rFonts w:ascii="Arial" w:hAnsi="Arial" w:cs="Arial" w:eastAsia="Arial"/>
          <w:sz w:val="20"/>
          <w:szCs w:val="20"/>
          <w:color w:val="231F20"/>
          <w:spacing w:val="8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some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changes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to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87"/>
        </w:rPr>
        <w:t>IOCs</w:t>
      </w:r>
      <w:r>
        <w:rPr>
          <w:rFonts w:ascii="Arial" w:hAnsi="Arial" w:cs="Arial" w:eastAsia="Arial"/>
          <w:sz w:val="20"/>
          <w:szCs w:val="20"/>
          <w:color w:val="231F20"/>
          <w:spacing w:val="7"/>
          <w:w w:val="8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3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</w:t>
      </w:r>
      <w:r>
        <w:rPr>
          <w:rFonts w:ascii="Arial" w:hAnsi="Arial" w:cs="Arial" w:eastAsia="Arial"/>
          <w:sz w:val="20"/>
          <w:szCs w:val="20"/>
          <w:color w:val="231F20"/>
          <w:spacing w:val="-4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we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get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</w:rPr>
        <w:t>feedback.</w:t>
      </w:r>
      <w:r>
        <w:rPr>
          <w:rFonts w:ascii="Arial" w:hAnsi="Arial" w:cs="Arial" w:eastAsia="Arial"/>
          <w:sz w:val="20"/>
          <w:szCs w:val="20"/>
          <w:color w:val="231F20"/>
          <w:spacing w:val="48"/>
          <w:w w:val="9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If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updated,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updates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will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available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same</w:t>
      </w:r>
      <w:r>
        <w:rPr>
          <w:rFonts w:ascii="Arial" w:hAnsi="Arial" w:cs="Arial" w:eastAsia="Arial"/>
          <w:sz w:val="20"/>
          <w:szCs w:val="20"/>
          <w:color w:val="231F20"/>
          <w:spacing w:val="9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location</w:t>
      </w:r>
      <w:r>
        <w:rPr>
          <w:rFonts w:ascii="Arial" w:hAnsi="Arial" w:cs="Arial" w:eastAsia="Arial"/>
          <w:sz w:val="20"/>
          <w:szCs w:val="20"/>
          <w:color w:val="231F20"/>
          <w:spacing w:val="25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as</w:t>
      </w:r>
      <w:r>
        <w:rPr>
          <w:rFonts w:ascii="Arial" w:hAnsi="Arial" w:cs="Arial" w:eastAsia="Arial"/>
          <w:sz w:val="20"/>
          <w:szCs w:val="20"/>
          <w:color w:val="231F20"/>
          <w:spacing w:val="-2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report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hyperlink r:id="rId270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100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100"/>
          </w:rPr>
          <w:t>.mandiant.com/apt1.</w:t>
        </w:r>
        <w:r>
          <w:rPr>
            <w:rFonts w:ascii="Arial" w:hAnsi="Arial" w:cs="Arial" w:eastAsia="Arial"/>
            <w:sz w:val="20"/>
            <w:szCs w:val="20"/>
            <w:color w:val="000000"/>
            <w:spacing w:val="0"/>
            <w:w w:val="100"/>
          </w:rPr>
        </w:r>
      </w:hyperlink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6"/>
          <w:szCs w:val="26"/>
        </w:rPr>
      </w:pPr>
      <w:rPr/>
      <w:r>
        <w:rPr>
          <w:rFonts w:ascii="Arial" w:hAnsi="Arial" w:cs="Arial" w:eastAsia="Arial"/>
          <w:sz w:val="26"/>
          <w:szCs w:val="26"/>
          <w:color w:val="830A2C"/>
          <w:spacing w:val="-5"/>
          <w:w w:val="100"/>
        </w:rPr>
        <w:t>W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ill</w:t>
      </w:r>
      <w:r>
        <w:rPr>
          <w:rFonts w:ascii="Arial" w:hAnsi="Arial" w:cs="Arial" w:eastAsia="Arial"/>
          <w:sz w:val="26"/>
          <w:szCs w:val="26"/>
          <w:color w:val="830A2C"/>
          <w:spacing w:val="21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-12"/>
          <w:w w:val="89"/>
        </w:rPr>
        <w:t>Y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89"/>
        </w:rPr>
        <w:t>ou</w:t>
      </w:r>
      <w:r>
        <w:rPr>
          <w:rFonts w:ascii="Arial" w:hAnsi="Arial" w:cs="Arial" w:eastAsia="Arial"/>
          <w:sz w:val="26"/>
          <w:szCs w:val="26"/>
          <w:color w:val="830A2C"/>
          <w:spacing w:val="17"/>
          <w:w w:val="89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Be</w:t>
      </w:r>
      <w:r>
        <w:rPr>
          <w:rFonts w:ascii="Arial" w:hAnsi="Arial" w:cs="Arial" w:eastAsia="Arial"/>
          <w:sz w:val="26"/>
          <w:szCs w:val="26"/>
          <w:color w:val="830A2C"/>
          <w:spacing w:val="-9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4"/>
        </w:rPr>
        <w:t>Releasing</w:t>
      </w:r>
      <w:r>
        <w:rPr>
          <w:rFonts w:ascii="Arial" w:hAnsi="Arial" w:cs="Arial" w:eastAsia="Arial"/>
          <w:sz w:val="26"/>
          <w:szCs w:val="26"/>
          <w:color w:val="830A2C"/>
          <w:spacing w:val="11"/>
          <w:w w:val="94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More</w:t>
      </w:r>
      <w:r>
        <w:rPr>
          <w:rFonts w:ascii="Arial" w:hAnsi="Arial" w:cs="Arial" w:eastAsia="Arial"/>
          <w:sz w:val="26"/>
          <w:szCs w:val="26"/>
          <w:color w:val="830A2C"/>
          <w:spacing w:val="-23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90"/>
        </w:rPr>
        <w:t>IOCs</w:t>
      </w:r>
      <w:r>
        <w:rPr>
          <w:rFonts w:ascii="Arial" w:hAnsi="Arial" w:cs="Arial" w:eastAsia="Arial"/>
          <w:sz w:val="26"/>
          <w:szCs w:val="26"/>
          <w:color w:val="830A2C"/>
          <w:spacing w:val="14"/>
          <w:w w:val="9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Like</w:t>
      </w:r>
      <w:r>
        <w:rPr>
          <w:rFonts w:ascii="Arial" w:hAnsi="Arial" w:cs="Arial" w:eastAsia="Arial"/>
          <w:sz w:val="26"/>
          <w:szCs w:val="26"/>
          <w:color w:val="830A2C"/>
          <w:spacing w:val="7"/>
          <w:w w:val="100"/>
        </w:rPr>
        <w:t> </w:t>
      </w:r>
      <w:r>
        <w:rPr>
          <w:rFonts w:ascii="Arial" w:hAnsi="Arial" w:cs="Arial" w:eastAsia="Arial"/>
          <w:sz w:val="26"/>
          <w:szCs w:val="26"/>
          <w:color w:val="830A2C"/>
          <w:spacing w:val="0"/>
          <w:w w:val="100"/>
        </w:rPr>
        <w:t>This?</w:t>
      </w:r>
      <w:r>
        <w:rPr>
          <w:rFonts w:ascii="Arial" w:hAnsi="Arial" w:cs="Arial" w:eastAsia="Arial"/>
          <w:sz w:val="26"/>
          <w:szCs w:val="26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24" w:lineRule="exact"/>
        <w:ind w:left="100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Currentl</w:t>
      </w:r>
      <w:r>
        <w:rPr>
          <w:rFonts w:ascii="Arial" w:hAnsi="Arial" w:cs="Arial" w:eastAsia="Arial"/>
          <w:sz w:val="20"/>
          <w:szCs w:val="20"/>
          <w:color w:val="231F20"/>
          <w:spacing w:val="-14"/>
          <w:w w:val="93"/>
          <w:position w:val="-1"/>
        </w:rPr>
        <w:t>y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,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there</w:t>
      </w:r>
      <w:r>
        <w:rPr>
          <w:rFonts w:ascii="Arial" w:hAnsi="Arial" w:cs="Arial" w:eastAsia="Arial"/>
          <w:sz w:val="20"/>
          <w:szCs w:val="20"/>
          <w:color w:val="231F20"/>
          <w:spacing w:val="13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  <w:position w:val="-1"/>
        </w:rPr>
        <w:t>are</w:t>
      </w:r>
      <w:r>
        <w:rPr>
          <w:rFonts w:ascii="Arial" w:hAnsi="Arial" w:cs="Arial" w:eastAsia="Arial"/>
          <w:sz w:val="20"/>
          <w:szCs w:val="20"/>
          <w:color w:val="231F20"/>
          <w:spacing w:val="1"/>
          <w:w w:val="93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no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  <w:position w:val="-1"/>
        </w:rPr>
        <w:t>plans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for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  <w:position w:val="-1"/>
        </w:rPr>
        <w:t>additional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public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1"/>
          <w:position w:val="-1"/>
        </w:rPr>
        <w:t>releases</w:t>
      </w:r>
      <w:r>
        <w:rPr>
          <w:rFonts w:ascii="Arial" w:hAnsi="Arial" w:cs="Arial" w:eastAsia="Arial"/>
          <w:sz w:val="20"/>
          <w:szCs w:val="20"/>
          <w:color w:val="231F20"/>
          <w:spacing w:val="5"/>
          <w:w w:val="91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  <w:position w:val="-1"/>
        </w:rPr>
        <w:t>magnitude.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3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73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71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footer="0" w:header="0" w:top="1480" w:bottom="280" w:left="980" w:right="960"/>
          <w:footerReference w:type="default" r:id="rId269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10.95pt;margin-top:10.95pt;width:589.96pt;height:769.96pt;mso-position-horizontal-relative:page;mso-position-vertical-relative:page;z-index:-16029" coordorigin="219,219" coordsize="11799,15399">
            <v:group style="position:absolute;left:229;top:229;width:11779;height:15379" coordorigin="229,229" coordsize="11779,15379">
              <v:shape style="position:absolute;left:229;top:229;width:11779;height:15379" coordorigin="229,229" coordsize="11779,15379" path="m229,229l12008,229,12008,15608,229,15608,229,229e" filled="t" fillcolor="#231F20" stroked="f">
                <v:path arrowok="t"/>
                <v:fill/>
              </v:shape>
            </v:group>
            <v:group style="position:absolute;left:360;top:360;width:11520;height:15120" coordorigin="360,360" coordsize="11520,15120">
              <v:shape style="position:absolute;left:360;top:360;width:11520;height:15120" coordorigin="360,360" coordsize="11520,15120" path="m360,15480l11880,15480,11880,360,360,360,360,15480e" filled="t" fillcolor="#FFFFFF" stroked="f">
                <v:path arrowok="t"/>
                <v:fill/>
              </v:shape>
            </v:group>
            <v:group style="position:absolute;left:1080;top:14762;width:10080;height:2" coordorigin="1080,14762" coordsize="10080,2">
              <v:shape style="position:absolute;left:1080;top:14762;width:10080;height:2" coordorigin="1080,14762" coordsize="10080,0" path="m1080,14762l11160,14762e" filled="f" stroked="t" strokeweight=".25pt" strokecolor="#76848F">
                <v:path arrowok="t"/>
              </v:shape>
            </v:group>
            <v:group style="position:absolute;left:6540;top:540;width:140;height:140" coordorigin="6540,540" coordsize="140,140">
              <v:shape style="position:absolute;left:6540;top:540;width:140;height:140" coordorigin="6540,540" coordsize="140,140" path="m6540,680l6680,680,6680,540,6540,540,6540,680e" filled="t" fillcolor="#76848F" stroked="f">
                <v:path arrowok="t"/>
                <v:fill/>
              </v:shape>
            </v:group>
            <v:group style="position:absolute;left:6334;top:540;width:140;height:140" coordorigin="6334,540" coordsize="140,140">
              <v:shape style="position:absolute;left:6334;top:540;width:140;height:140" coordorigin="6334,540" coordsize="140,140" path="m6334,680l6474,680,6474,540,6334,540,6334,680e" filled="t" fillcolor="#76848F" stroked="f">
                <v:path arrowok="t"/>
                <v:fill/>
              </v:shape>
            </v:group>
            <v:group style="position:absolute;left:6128;top:540;width:140;height:140" coordorigin="6128,540" coordsize="140,140">
              <v:shape style="position:absolute;left:6128;top:540;width:140;height:140" coordorigin="6128,540" coordsize="140,140" path="m6128,680l6268,680,6268,540,6128,540,6128,680e" filled="t" fillcolor="#76848F" stroked="f">
                <v:path arrowok="t"/>
                <v:fill/>
              </v:shape>
            </v:group>
            <v:group style="position:absolute;left:5922;top:540;width:140;height:140" coordorigin="5922,540" coordsize="140,140">
              <v:shape style="position:absolute;left:5922;top:540;width:140;height:140" coordorigin="5922,540" coordsize="140,140" path="m5922,680l6062,680,6062,540,5922,540,5922,680e" filled="t" fillcolor="#76848F" stroked="f">
                <v:path arrowok="t"/>
                <v:fill/>
              </v:shape>
            </v:group>
            <v:group style="position:absolute;left:5716;top:540;width:140;height:140" coordorigin="5716,540" coordsize="140,140">
              <v:shape style="position:absolute;left:5716;top:540;width:140;height:140" coordorigin="5716,540" coordsize="140,140" path="m5716,680l5856,680,5856,540,5716,540,5716,680e" filled="t" fillcolor="#76848F" stroked="f">
                <v:path arrowok="t"/>
                <v:fill/>
              </v:shape>
            </v:group>
            <v:group style="position:absolute;left:5510;top:540;width:140;height:140" coordorigin="5510,540" coordsize="140,140">
              <v:shape style="position:absolute;left:5510;top:540;width:140;height:140" coordorigin="5510,540" coordsize="140,140" path="m5510,680l5650,680,5650,540,5510,540,5510,680e" filled="t" fillcolor="#76848F" stroked="f">
                <v:path arrowok="t"/>
                <v:fill/>
              </v:shape>
            </v:group>
            <v:group style="position:absolute;left:5304;top:540;width:140;height:140" coordorigin="5304,540" coordsize="140,140">
              <v:shape style="position:absolute;left:5304;top:540;width:140;height:140" coordorigin="5304,540" coordsize="140,140" path="m5304,680l5444,680,5444,540,5304,540,5304,680e" filled="t" fillcolor="#76848F" stroked="f">
                <v:path arrowok="t"/>
                <v:fill/>
              </v:shape>
            </v:group>
            <v:group style="position:absolute;left:5098;top:540;width:140;height:140" coordorigin="5098,540" coordsize="140,140">
              <v:shape style="position:absolute;left:5098;top:540;width:140;height:140" coordorigin="5098,540" coordsize="140,140" path="m5098,680l5238,680,5238,540,5098,540,5098,680e" filled="t" fillcolor="#76848F" stroked="f">
                <v:path arrowok="t"/>
                <v:fill/>
              </v:shape>
            </v:group>
            <v:group style="position:absolute;left:4892;top:540;width:140;height:140" coordorigin="4892,540" coordsize="140,140">
              <v:shape style="position:absolute;left:4892;top:540;width:140;height:140" coordorigin="4892,540" coordsize="140,140" path="m4892,680l5032,680,5032,540,4892,540,4892,680e" filled="t" fillcolor="#76848F" stroked="f">
                <v:path arrowok="t"/>
                <v:fill/>
              </v:shape>
            </v:group>
            <v:group style="position:absolute;left:4686;top:540;width:140;height:140" coordorigin="4686,540" coordsize="140,140">
              <v:shape style="position:absolute;left:4686;top:540;width:140;height:140" coordorigin="4686,540" coordsize="140,140" path="m4686,680l4826,680,4826,540,4686,540,4686,680e" filled="t" fillcolor="#76848F" stroked="f">
                <v:path arrowok="t"/>
                <v:fill/>
              </v:shape>
            </v:group>
            <v:group style="position:absolute;left:4480;top:540;width:140;height:140" coordorigin="4480,540" coordsize="140,140">
              <v:shape style="position:absolute;left:4480;top:540;width:140;height:140" coordorigin="4480,540" coordsize="140,140" path="m4480,680l4620,680,4620,540,4480,540,4480,680e" filled="t" fillcolor="#76848F" stroked="f">
                <v:path arrowok="t"/>
                <v:fill/>
              </v:shape>
            </v:group>
            <v:group style="position:absolute;left:4274;top:540;width:140;height:140" coordorigin="4274,540" coordsize="140,140">
              <v:shape style="position:absolute;left:4274;top:540;width:140;height:140" coordorigin="4274,540" coordsize="140,140" path="m4274,680l4414,680,4414,540,4274,540,4274,680e" filled="t" fillcolor="#76848F" stroked="f">
                <v:path arrowok="t"/>
                <v:fill/>
              </v:shape>
            </v:group>
            <v:group style="position:absolute;left:4068;top:540;width:140;height:140" coordorigin="4068,540" coordsize="140,140">
              <v:shape style="position:absolute;left:4068;top:540;width:140;height:140" coordorigin="4068,540" coordsize="140,140" path="m4068,680l4208,680,4208,540,4068,540,4068,680e" filled="t" fillcolor="#76848F" stroked="f">
                <v:path arrowok="t"/>
                <v:fill/>
              </v:shape>
            </v:group>
            <v:group style="position:absolute;left:3862;top:540;width:140;height:140" coordorigin="3862,540" coordsize="140,140">
              <v:shape style="position:absolute;left:3862;top:540;width:140;height:140" coordorigin="3862,540" coordsize="140,140" path="m3862,680l4002,680,4002,540,3862,540,3862,680e" filled="t" fillcolor="#76848F" stroked="f">
                <v:path arrowok="t"/>
                <v:fill/>
              </v:shape>
            </v:group>
            <v:group style="position:absolute;left:3656;top:540;width:140;height:140" coordorigin="3656,540" coordsize="140,140">
              <v:shape style="position:absolute;left:3656;top:540;width:140;height:140" coordorigin="3656,540" coordsize="140,140" path="m3656,680l3796,680,3796,540,3656,540,3656,680e" filled="t" fillcolor="#76848F" stroked="f">
                <v:path arrowok="t"/>
                <v:fill/>
              </v:shape>
            </v:group>
            <v:group style="position:absolute;left:3450;top:540;width:140;height:140" coordorigin="3450,540" coordsize="140,140">
              <v:shape style="position:absolute;left:3450;top:540;width:140;height:140" coordorigin="3450,540" coordsize="140,140" path="m3450,680l3590,680,3590,540,3450,540,3450,680e" filled="t" fillcolor="#76848F" stroked="f">
                <v:path arrowok="t"/>
                <v:fill/>
              </v:shape>
            </v:group>
            <v:group style="position:absolute;left:3244;top:540;width:140;height:140" coordorigin="3244,540" coordsize="140,140">
              <v:shape style="position:absolute;left:3244;top:540;width:140;height:140" coordorigin="3244,540" coordsize="140,140" path="m3244,680l3384,680,3384,540,3244,540,3244,680e" filled="t" fillcolor="#76848F" stroked="f">
                <v:path arrowok="t"/>
                <v:fill/>
              </v:shape>
            </v:group>
            <v:group style="position:absolute;left:3038;top:540;width:140;height:140" coordorigin="3038,540" coordsize="140,140">
              <v:shape style="position:absolute;left:3038;top:540;width:140;height:140" coordorigin="3038,540" coordsize="140,140" path="m3038,680l3178,680,3178,540,3038,540,3038,680e" filled="t" fillcolor="#76848F" stroked="f">
                <v:path arrowok="t"/>
                <v:fill/>
              </v:shape>
            </v:group>
            <v:group style="position:absolute;left:2832;top:540;width:140;height:140" coordorigin="2832,540" coordsize="140,140">
              <v:shape style="position:absolute;left:2832;top:540;width:140;height:140" coordorigin="2832,540" coordsize="140,140" path="m2832,680l2972,680,2972,540,2832,540,2832,680e" filled="t" fillcolor="#76848F" stroked="f">
                <v:path arrowok="t"/>
                <v:fill/>
              </v:shape>
            </v:group>
            <v:group style="position:absolute;left:2626;top:540;width:140;height:140" coordorigin="2626,540" coordsize="140,140">
              <v:shape style="position:absolute;left:2626;top:540;width:140;height:140" coordorigin="2626,540" coordsize="140,140" path="m2626,680l2766,680,2766,540,2626,540,2626,680e" filled="t" fillcolor="#76848F" stroked="f">
                <v:path arrowok="t"/>
                <v:fill/>
              </v:shape>
            </v:group>
            <v:group style="position:absolute;left:2420;top:540;width:140;height:140" coordorigin="2420,540" coordsize="140,140">
              <v:shape style="position:absolute;left:2420;top:540;width:140;height:140" coordorigin="2420,540" coordsize="140,140" path="m2420,680l2560,680,2560,540,2420,540,2420,680e" filled="t" fillcolor="#76848F" stroked="f">
                <v:path arrowok="t"/>
                <v:fill/>
              </v:shape>
            </v:group>
            <v:group style="position:absolute;left:2214;top:540;width:140;height:140" coordorigin="2214,540" coordsize="140,140">
              <v:shape style="position:absolute;left:2214;top:540;width:140;height:140" coordorigin="2214,540" coordsize="140,140" path="m2214,680l2354,680,2354,540,2214,540,2214,680e" filled="t" fillcolor="#76848F" stroked="f">
                <v:path arrowok="t"/>
                <v:fill/>
              </v:shape>
            </v:group>
            <v:group style="position:absolute;left:2008;top:540;width:140;height:140" coordorigin="2008,540" coordsize="140,140">
              <v:shape style="position:absolute;left:2008;top:540;width:140;height:140" coordorigin="2008,540" coordsize="140,140" path="m2008,680l2148,680,2148,540,2008,540,2008,680e" filled="t" fillcolor="#76848F" stroked="f">
                <v:path arrowok="t"/>
                <v:fill/>
              </v:shape>
            </v:group>
            <v:group style="position:absolute;left:1802;top:540;width:140;height:140" coordorigin="1802,540" coordsize="140,140">
              <v:shape style="position:absolute;left:1802;top:540;width:140;height:140" coordorigin="1802,540" coordsize="140,140" path="m1802,680l1942,680,1942,540,1802,540,1802,680e" filled="t" fillcolor="#76848F" stroked="f">
                <v:path arrowok="t"/>
                <v:fill/>
              </v:shape>
            </v:group>
            <v:group style="position:absolute;left:1596;top:540;width:140;height:140" coordorigin="1596,540" coordsize="140,140">
              <v:shape style="position:absolute;left:1596;top:540;width:140;height:140" coordorigin="1596,540" coordsize="140,140" path="m1596,680l1736,680,1736,540,1596,540,1596,680e" filled="t" fillcolor="#76848F" stroked="f">
                <v:path arrowok="t"/>
                <v:fill/>
              </v:shape>
            </v:group>
            <v:group style="position:absolute;left:1390;top:540;width:140;height:140" coordorigin="1390,540" coordsize="140,140">
              <v:shape style="position:absolute;left:1390;top:540;width:140;height:140" coordorigin="1390,540" coordsize="140,140" path="m1390,680l1530,680,1530,540,1390,540,1390,680e" filled="t" fillcolor="#76848F" stroked="f">
                <v:path arrowok="t"/>
                <v:fill/>
              </v:shape>
            </v:group>
            <v:group style="position:absolute;left:1184;top:540;width:140;height:140" coordorigin="1184,540" coordsize="140,140">
              <v:shape style="position:absolute;left:1184;top:540;width:140;height:140" coordorigin="1184,540" coordsize="140,140" path="m1184,680l1324,680,1324,540,1184,540,1184,680e" filled="t" fillcolor="#76848F" stroked="f">
                <v:path arrowok="t"/>
                <v:fill/>
              </v:shape>
            </v:group>
            <v:group style="position:absolute;left:978;top:540;width:140;height:140" coordorigin="978,540" coordsize="140,140">
              <v:shape style="position:absolute;left:978;top:540;width:140;height:140" coordorigin="978,540" coordsize="140,140" path="m978,680l1118,680,1118,540,978,540,978,680e" filled="t" fillcolor="#76848F" stroked="f">
                <v:path arrowok="t"/>
                <v:fill/>
              </v:shape>
            </v:group>
            <v:group style="position:absolute;left:772;top:540;width:140;height:140" coordorigin="772,540" coordsize="140,140">
              <v:shape style="position:absolute;left:772;top:540;width:140;height:140" coordorigin="772,540" coordsize="140,140" path="m772,680l912,680,912,540,772,540,772,680e" filled="t" fillcolor="#76848F" stroked="f">
                <v:path arrowok="t"/>
                <v:fill/>
              </v:shape>
            </v:group>
            <v:group style="position:absolute;left:566;top:540;width:140;height:140" coordorigin="566,540" coordsize="140,140">
              <v:shape style="position:absolute;left:566;top:540;width:140;height:140" coordorigin="566,540" coordsize="140,140" path="m566,680l706,680,706,540,566,540,566,680e" filled="t" fillcolor="#76848F" stroked="f">
                <v:path arrowok="t"/>
                <v:fill/>
              </v:shape>
            </v:group>
            <v:group style="position:absolute;left:360;top:540;width:140;height:140" coordorigin="360,540" coordsize="140,140">
              <v:shape style="position:absolute;left:360;top:540;width:140;height:140" coordorigin="360,540" coordsize="140,140" path="m360,680l500,680,500,540,360,540,360,680e" filled="t" fillcolor="#76848F" stroked="f">
                <v:path arrowok="t"/>
                <v:fill/>
              </v:shape>
            </v:group>
            <v:group style="position:absolute;left:6746;top:746;width:140;height:140" coordorigin="6746,746" coordsize="140,140">
              <v:shape style="position:absolute;left:6746;top:746;width:140;height:140" coordorigin="6746,746" coordsize="140,140" path="m6746,886l6886,886,6886,746,6746,746,6746,886e" filled="t" fillcolor="#76848F" stroked="f">
                <v:path arrowok="t"/>
                <v:fill/>
              </v:shape>
            </v:group>
            <v:group style="position:absolute;left:6334;top:746;width:140;height:140" coordorigin="6334,746" coordsize="140,140">
              <v:shape style="position:absolute;left:6334;top:746;width:140;height:140" coordorigin="6334,746" coordsize="140,140" path="m6334,886l6474,886,6474,746,6334,746,6334,886e" filled="t" fillcolor="#76848F" stroked="f">
                <v:path arrowok="t"/>
                <v:fill/>
              </v:shape>
            </v:group>
            <v:group style="position:absolute;left:6128;top:746;width:140;height:140" coordorigin="6128,746" coordsize="140,140">
              <v:shape style="position:absolute;left:6128;top:746;width:140;height:140" coordorigin="6128,746" coordsize="140,140" path="m6128,886l6268,886,6268,746,6128,746,6128,886e" filled="t" fillcolor="#76848F" stroked="f">
                <v:path arrowok="t"/>
                <v:fill/>
              </v:shape>
            </v:group>
            <v:group style="position:absolute;left:5922;top:746;width:140;height:140" coordorigin="5922,746" coordsize="140,140">
              <v:shape style="position:absolute;left:5922;top:746;width:140;height:140" coordorigin="5922,746" coordsize="140,140" path="m5922,886l6062,886,6062,746,5922,746,5922,886e" filled="t" fillcolor="#76848F" stroked="f">
                <v:path arrowok="t"/>
                <v:fill/>
              </v:shape>
            </v:group>
            <v:group style="position:absolute;left:5716;top:746;width:140;height:140" coordorigin="5716,746" coordsize="140,140">
              <v:shape style="position:absolute;left:5716;top:746;width:140;height:140" coordorigin="5716,746" coordsize="140,140" path="m5716,886l5856,886,5856,746,5716,746,5716,886e" filled="t" fillcolor="#76848F" stroked="f">
                <v:path arrowok="t"/>
                <v:fill/>
              </v:shape>
            </v:group>
            <v:group style="position:absolute;left:5510;top:746;width:140;height:140" coordorigin="5510,746" coordsize="140,140">
              <v:shape style="position:absolute;left:5510;top:746;width:140;height:140" coordorigin="5510,746" coordsize="140,140" path="m5510,886l5650,886,5650,746,5510,746,5510,886e" filled="t" fillcolor="#76848F" stroked="f">
                <v:path arrowok="t"/>
                <v:fill/>
              </v:shape>
            </v:group>
            <v:group style="position:absolute;left:5304;top:746;width:140;height:140" coordorigin="5304,746" coordsize="140,140">
              <v:shape style="position:absolute;left:5304;top:746;width:140;height:140" coordorigin="5304,746" coordsize="140,140" path="m5304,886l5444,886,5444,746,5304,746,5304,886e" filled="t" fillcolor="#76848F" stroked="f">
                <v:path arrowok="t"/>
                <v:fill/>
              </v:shape>
            </v:group>
            <v:group style="position:absolute;left:5098;top:746;width:140;height:140" coordorigin="5098,746" coordsize="140,140">
              <v:shape style="position:absolute;left:5098;top:746;width:140;height:140" coordorigin="5098,746" coordsize="140,140" path="m5098,886l5238,886,5238,746,5098,746,5098,886e" filled="t" fillcolor="#76848F" stroked="f">
                <v:path arrowok="t"/>
                <v:fill/>
              </v:shape>
            </v:group>
            <v:group style="position:absolute;left:4892;top:746;width:140;height:140" coordorigin="4892,746" coordsize="140,140">
              <v:shape style="position:absolute;left:4892;top:746;width:140;height:140" coordorigin="4892,746" coordsize="140,140" path="m4892,886l5032,886,5032,746,4892,746,4892,886e" filled="t" fillcolor="#76848F" stroked="f">
                <v:path arrowok="t"/>
                <v:fill/>
              </v:shape>
            </v:group>
            <v:group style="position:absolute;left:4686;top:746;width:140;height:140" coordorigin="4686,746" coordsize="140,140">
              <v:shape style="position:absolute;left:4686;top:746;width:140;height:140" coordorigin="4686,746" coordsize="140,140" path="m4686,886l4826,886,4826,746,4686,746,4686,886e" filled="t" fillcolor="#76848F" stroked="f">
                <v:path arrowok="t"/>
                <v:fill/>
              </v:shape>
            </v:group>
            <v:group style="position:absolute;left:4480;top:746;width:140;height:140" coordorigin="4480,746" coordsize="140,140">
              <v:shape style="position:absolute;left:4480;top:746;width:140;height:140" coordorigin="4480,746" coordsize="140,140" path="m4480,886l4620,886,4620,746,4480,746,4480,886e" filled="t" fillcolor="#76848F" stroked="f">
                <v:path arrowok="t"/>
                <v:fill/>
              </v:shape>
            </v:group>
            <v:group style="position:absolute;left:4274;top:746;width:140;height:140" coordorigin="4274,746" coordsize="140,140">
              <v:shape style="position:absolute;left:4274;top:746;width:140;height:140" coordorigin="4274,746" coordsize="140,140" path="m4274,886l4414,886,4414,746,4274,746,4274,886e" filled="t" fillcolor="#76848F" stroked="f">
                <v:path arrowok="t"/>
                <v:fill/>
              </v:shape>
            </v:group>
            <v:group style="position:absolute;left:4068;top:746;width:140;height:140" coordorigin="4068,746" coordsize="140,140">
              <v:shape style="position:absolute;left:4068;top:746;width:140;height:140" coordorigin="4068,746" coordsize="140,140" path="m4068,886l4208,886,4208,746,4068,746,4068,886e" filled="t" fillcolor="#76848F" stroked="f">
                <v:path arrowok="t"/>
                <v:fill/>
              </v:shape>
            </v:group>
            <v:group style="position:absolute;left:3862;top:746;width:140;height:140" coordorigin="3862,746" coordsize="140,140">
              <v:shape style="position:absolute;left:3862;top:746;width:140;height:140" coordorigin="3862,746" coordsize="140,140" path="m3862,886l4002,886,4002,746,3862,746,3862,886e" filled="t" fillcolor="#76848F" stroked="f">
                <v:path arrowok="t"/>
                <v:fill/>
              </v:shape>
            </v:group>
            <v:group style="position:absolute;left:3656;top:746;width:140;height:140" coordorigin="3656,746" coordsize="140,140">
              <v:shape style="position:absolute;left:3656;top:746;width:140;height:140" coordorigin="3656,746" coordsize="140,140" path="m3656,886l3796,886,3796,746,3656,746,3656,886e" filled="t" fillcolor="#76848F" stroked="f">
                <v:path arrowok="t"/>
                <v:fill/>
              </v:shape>
            </v:group>
            <v:group style="position:absolute;left:3450;top:746;width:140;height:140" coordorigin="3450,746" coordsize="140,140">
              <v:shape style="position:absolute;left:3450;top:746;width:140;height:140" coordorigin="3450,746" coordsize="140,140" path="m3450,886l3590,886,3590,746,3450,746,3450,886e" filled="t" fillcolor="#76848F" stroked="f">
                <v:path arrowok="t"/>
                <v:fill/>
              </v:shape>
            </v:group>
            <v:group style="position:absolute;left:3244;top:746;width:140;height:140" coordorigin="3244,746" coordsize="140,140">
              <v:shape style="position:absolute;left:3244;top:746;width:140;height:140" coordorigin="3244,746" coordsize="140,140" path="m3244,886l3384,886,3384,746,3244,746,3244,886e" filled="t" fillcolor="#76848F" stroked="f">
                <v:path arrowok="t"/>
                <v:fill/>
              </v:shape>
            </v:group>
            <v:group style="position:absolute;left:3038;top:746;width:140;height:140" coordorigin="3038,746" coordsize="140,140">
              <v:shape style="position:absolute;left:3038;top:746;width:140;height:140" coordorigin="3038,746" coordsize="140,140" path="m3038,886l3178,886,3178,746,3038,746,3038,886e" filled="t" fillcolor="#76848F" stroked="f">
                <v:path arrowok="t"/>
                <v:fill/>
              </v:shape>
            </v:group>
            <v:group style="position:absolute;left:2832;top:746;width:140;height:140" coordorigin="2832,746" coordsize="140,140">
              <v:shape style="position:absolute;left:2832;top:746;width:140;height:140" coordorigin="2832,746" coordsize="140,140" path="m2832,886l2972,886,2972,746,2832,746,2832,886e" filled="t" fillcolor="#76848F" stroked="f">
                <v:path arrowok="t"/>
                <v:fill/>
              </v:shape>
            </v:group>
            <v:group style="position:absolute;left:2626;top:746;width:140;height:140" coordorigin="2626,746" coordsize="140,140">
              <v:shape style="position:absolute;left:2626;top:746;width:140;height:140" coordorigin="2626,746" coordsize="140,140" path="m2626,886l2766,886,2766,746,2626,746,2626,886e" filled="t" fillcolor="#76848F" stroked="f">
                <v:path arrowok="t"/>
                <v:fill/>
              </v:shape>
            </v:group>
            <v:group style="position:absolute;left:2420;top:746;width:140;height:140" coordorigin="2420,746" coordsize="140,140">
              <v:shape style="position:absolute;left:2420;top:746;width:140;height:140" coordorigin="2420,746" coordsize="140,140" path="m2420,886l2560,886,2560,746,2420,746,2420,886e" filled="t" fillcolor="#76848F" stroked="f">
                <v:path arrowok="t"/>
                <v:fill/>
              </v:shape>
            </v:group>
            <v:group style="position:absolute;left:2214;top:746;width:140;height:140" coordorigin="2214,746" coordsize="140,140">
              <v:shape style="position:absolute;left:2214;top:746;width:140;height:140" coordorigin="2214,746" coordsize="140,140" path="m2214,886l2354,886,2354,746,2214,746,2214,886e" filled="t" fillcolor="#76848F" stroked="f">
                <v:path arrowok="t"/>
                <v:fill/>
              </v:shape>
            </v:group>
            <v:group style="position:absolute;left:2008;top:746;width:140;height:140" coordorigin="2008,746" coordsize="140,140">
              <v:shape style="position:absolute;left:2008;top:746;width:140;height:140" coordorigin="2008,746" coordsize="140,140" path="m2008,886l2148,886,2148,746,2008,746,2008,886e" filled="t" fillcolor="#76848F" stroked="f">
                <v:path arrowok="t"/>
                <v:fill/>
              </v:shape>
            </v:group>
            <v:group style="position:absolute;left:1802;top:746;width:140;height:140" coordorigin="1802,746" coordsize="140,140">
              <v:shape style="position:absolute;left:1802;top:746;width:140;height:140" coordorigin="1802,746" coordsize="140,140" path="m1802,886l1942,886,1942,746,1802,746,1802,886e" filled="t" fillcolor="#76848F" stroked="f">
                <v:path arrowok="t"/>
                <v:fill/>
              </v:shape>
            </v:group>
            <v:group style="position:absolute;left:1596;top:746;width:140;height:140" coordorigin="1596,746" coordsize="140,140">
              <v:shape style="position:absolute;left:1596;top:746;width:140;height:140" coordorigin="1596,746" coordsize="140,140" path="m1596,886l1736,886,1736,746,1596,746,1596,886e" filled="t" fillcolor="#76848F" stroked="f">
                <v:path arrowok="t"/>
                <v:fill/>
              </v:shape>
            </v:group>
            <v:group style="position:absolute;left:1390;top:746;width:140;height:140" coordorigin="1390,746" coordsize="140,140">
              <v:shape style="position:absolute;left:1390;top:746;width:140;height:140" coordorigin="1390,746" coordsize="140,140" path="m1390,886l1530,886,1530,746,1390,746,1390,886e" filled="t" fillcolor="#76848F" stroked="f">
                <v:path arrowok="t"/>
                <v:fill/>
              </v:shape>
            </v:group>
            <v:group style="position:absolute;left:1184;top:746;width:140;height:140" coordorigin="1184,746" coordsize="140,140">
              <v:shape style="position:absolute;left:1184;top:746;width:140;height:140" coordorigin="1184,746" coordsize="140,140" path="m1184,886l1324,886,1324,746,1184,746,1184,886e" filled="t" fillcolor="#76848F" stroked="f">
                <v:path arrowok="t"/>
                <v:fill/>
              </v:shape>
            </v:group>
            <v:group style="position:absolute;left:978;top:746;width:140;height:140" coordorigin="978,746" coordsize="140,140">
              <v:shape style="position:absolute;left:978;top:746;width:140;height:140" coordorigin="978,746" coordsize="140,140" path="m978,886l1118,886,1118,746,978,746,978,886e" filled="t" fillcolor="#76848F" stroked="f">
                <v:path arrowok="t"/>
                <v:fill/>
              </v:shape>
            </v:group>
            <v:group style="position:absolute;left:772;top:746;width:140;height:140" coordorigin="772,746" coordsize="140,140">
              <v:shape style="position:absolute;left:772;top:746;width:140;height:140" coordorigin="772,746" coordsize="140,140" path="m772,886l912,886,912,746,772,746,772,886e" filled="t" fillcolor="#76848F" stroked="f">
                <v:path arrowok="t"/>
                <v:fill/>
              </v:shape>
            </v:group>
            <v:group style="position:absolute;left:566;top:746;width:140;height:140" coordorigin="566,746" coordsize="140,140">
              <v:shape style="position:absolute;left:566;top:746;width:140;height:140" coordorigin="566,746" coordsize="140,140" path="m566,886l706,886,706,746,566,746,566,886e" filled="t" fillcolor="#76848F" stroked="f">
                <v:path arrowok="t"/>
                <v:fill/>
              </v:shape>
            </v:group>
            <v:group style="position:absolute;left:360;top:746;width:140;height:140" coordorigin="360,746" coordsize="140,140">
              <v:shape style="position:absolute;left:360;top:746;width:140;height:140" coordorigin="360,746" coordsize="140,140" path="m360,886l500,886,500,746,360,746,360,886e" filled="t" fillcolor="#76848F" stroked="f">
                <v:path arrowok="t"/>
                <v:fill/>
              </v:shape>
            </v:group>
            <v:group style="position:absolute;left:5716;top:952;width:140;height:140" coordorigin="5716,952" coordsize="140,140">
              <v:shape style="position:absolute;left:5716;top:952;width:140;height:140" coordorigin="5716,952" coordsize="140,140" path="m5716,1092l5856,1092,5856,952,5716,952,5716,1092e" filled="t" fillcolor="#76848F" stroked="f">
                <v:path arrowok="t"/>
                <v:fill/>
              </v:shape>
            </v:group>
            <v:group style="position:absolute;left:5304;top:952;width:140;height:140" coordorigin="5304,952" coordsize="140,140">
              <v:shape style="position:absolute;left:5304;top:952;width:140;height:140" coordorigin="5304,952" coordsize="140,140" path="m5304,1092l5444,1092,5444,952,5304,952,5304,1092e" filled="t" fillcolor="#76848F" stroked="f">
                <v:path arrowok="t"/>
                <v:fill/>
              </v:shape>
            </v:group>
            <v:group style="position:absolute;left:5098;top:952;width:140;height:140" coordorigin="5098,952" coordsize="140,140">
              <v:shape style="position:absolute;left:5098;top:952;width:140;height:140" coordorigin="5098,952" coordsize="140,140" path="m5098,1092l5238,1092,5238,952,5098,952,5098,1092e" filled="t" fillcolor="#76848F" stroked="f">
                <v:path arrowok="t"/>
                <v:fill/>
              </v:shape>
            </v:group>
            <v:group style="position:absolute;left:4892;top:952;width:140;height:140" coordorigin="4892,952" coordsize="140,140">
              <v:shape style="position:absolute;left:4892;top:952;width:140;height:140" coordorigin="4892,952" coordsize="140,140" path="m4892,1092l5032,1092,5032,952,4892,952,4892,1092e" filled="t" fillcolor="#76848F" stroked="f">
                <v:path arrowok="t"/>
                <v:fill/>
              </v:shape>
            </v:group>
            <v:group style="position:absolute;left:4686;top:952;width:140;height:140" coordorigin="4686,952" coordsize="140,140">
              <v:shape style="position:absolute;left:4686;top:952;width:140;height:140" coordorigin="4686,952" coordsize="140,140" path="m4686,1092l4826,1092,4826,952,4686,952,4686,1092e" filled="t" fillcolor="#76848F" stroked="f">
                <v:path arrowok="t"/>
                <v:fill/>
              </v:shape>
            </v:group>
            <v:group style="position:absolute;left:4480;top:952;width:140;height:140" coordorigin="4480,952" coordsize="140,140">
              <v:shape style="position:absolute;left:4480;top:952;width:140;height:140" coordorigin="4480,952" coordsize="140,140" path="m4480,1092l4620,1092,4620,952,4480,952,4480,1092e" filled="t" fillcolor="#76848F" stroked="f">
                <v:path arrowok="t"/>
                <v:fill/>
              </v:shape>
            </v:group>
            <v:group style="position:absolute;left:4274;top:952;width:140;height:140" coordorigin="4274,952" coordsize="140,140">
              <v:shape style="position:absolute;left:4274;top:952;width:140;height:140" coordorigin="4274,952" coordsize="140,140" path="m4274,1092l4414,1092,4414,952,4274,952,4274,1092e" filled="t" fillcolor="#76848F" stroked="f">
                <v:path arrowok="t"/>
                <v:fill/>
              </v:shape>
            </v:group>
            <v:group style="position:absolute;left:4068;top:952;width:140;height:140" coordorigin="4068,952" coordsize="140,140">
              <v:shape style="position:absolute;left:4068;top:952;width:140;height:140" coordorigin="4068,952" coordsize="140,140" path="m4068,1092l4208,1092,4208,952,4068,952,4068,1092e" filled="t" fillcolor="#76848F" stroked="f">
                <v:path arrowok="t"/>
                <v:fill/>
              </v:shape>
            </v:group>
            <v:group style="position:absolute;left:3862;top:952;width:140;height:140" coordorigin="3862,952" coordsize="140,140">
              <v:shape style="position:absolute;left:3862;top:952;width:140;height:140" coordorigin="3862,952" coordsize="140,140" path="m3862,1092l4002,1092,4002,952,3862,952,3862,1092e" filled="t" fillcolor="#76848F" stroked="f">
                <v:path arrowok="t"/>
                <v:fill/>
              </v:shape>
            </v:group>
            <v:group style="position:absolute;left:3656;top:952;width:140;height:140" coordorigin="3656,952" coordsize="140,140">
              <v:shape style="position:absolute;left:3656;top:952;width:140;height:140" coordorigin="3656,952" coordsize="140,140" path="m3656,1092l3796,1092,3796,952,3656,952,3656,1092e" filled="t" fillcolor="#76848F" stroked="f">
                <v:path arrowok="t"/>
                <v:fill/>
              </v:shape>
            </v:group>
            <v:group style="position:absolute;left:3450;top:952;width:140;height:140" coordorigin="3450,952" coordsize="140,140">
              <v:shape style="position:absolute;left:3450;top:952;width:140;height:140" coordorigin="3450,952" coordsize="140,140" path="m3450,1092l3590,1092,3590,952,3450,952,3450,1092e" filled="t" fillcolor="#76848F" stroked="f">
                <v:path arrowok="t"/>
                <v:fill/>
              </v:shape>
            </v:group>
            <v:group style="position:absolute;left:3244;top:952;width:140;height:140" coordorigin="3244,952" coordsize="140,140">
              <v:shape style="position:absolute;left:3244;top:952;width:140;height:140" coordorigin="3244,952" coordsize="140,140" path="m3244,1092l3384,1092,3384,952,3244,952,3244,1092e" filled="t" fillcolor="#76848F" stroked="f">
                <v:path arrowok="t"/>
                <v:fill/>
              </v:shape>
            </v:group>
            <v:group style="position:absolute;left:3038;top:952;width:140;height:140" coordorigin="3038,952" coordsize="140,140">
              <v:shape style="position:absolute;left:3038;top:952;width:140;height:140" coordorigin="3038,952" coordsize="140,140" path="m3038,1092l3178,1092,3178,952,3038,952,3038,1092e" filled="t" fillcolor="#76848F" stroked="f">
                <v:path arrowok="t"/>
                <v:fill/>
              </v:shape>
            </v:group>
            <v:group style="position:absolute;left:2832;top:952;width:140;height:140" coordorigin="2832,952" coordsize="140,140">
              <v:shape style="position:absolute;left:2832;top:952;width:140;height:140" coordorigin="2832,952" coordsize="140,140" path="m2832,1092l2972,1092,2972,952,2832,952,2832,1092e" filled="t" fillcolor="#76848F" stroked="f">
                <v:path arrowok="t"/>
                <v:fill/>
              </v:shape>
            </v:group>
            <v:group style="position:absolute;left:2626;top:952;width:140;height:140" coordorigin="2626,952" coordsize="140,140">
              <v:shape style="position:absolute;left:2626;top:952;width:140;height:140" coordorigin="2626,952" coordsize="140,140" path="m2626,1092l2766,1092,2766,952,2626,952,2626,1092e" filled="t" fillcolor="#76848F" stroked="f">
                <v:path arrowok="t"/>
                <v:fill/>
              </v:shape>
            </v:group>
            <v:group style="position:absolute;left:2420;top:952;width:140;height:140" coordorigin="2420,952" coordsize="140,140">
              <v:shape style="position:absolute;left:2420;top:952;width:140;height:140" coordorigin="2420,952" coordsize="140,140" path="m2420,1092l2560,1092,2560,952,2420,952,2420,1092e" filled="t" fillcolor="#76848F" stroked="f">
                <v:path arrowok="t"/>
                <v:fill/>
              </v:shape>
            </v:group>
            <v:group style="position:absolute;left:2214;top:952;width:140;height:140" coordorigin="2214,952" coordsize="140,140">
              <v:shape style="position:absolute;left:2214;top:952;width:140;height:140" coordorigin="2214,952" coordsize="140,140" path="m2214,1092l2354,1092,2354,952,2214,952,2214,1092e" filled="t" fillcolor="#76848F" stroked="f">
                <v:path arrowok="t"/>
                <v:fill/>
              </v:shape>
            </v:group>
            <v:group style="position:absolute;left:2008;top:952;width:140;height:140" coordorigin="2008,952" coordsize="140,140">
              <v:shape style="position:absolute;left:2008;top:952;width:140;height:140" coordorigin="2008,952" coordsize="140,140" path="m2008,1092l2148,1092,2148,952,2008,952,2008,1092e" filled="t" fillcolor="#76848F" stroked="f">
                <v:path arrowok="t"/>
                <v:fill/>
              </v:shape>
            </v:group>
            <v:group style="position:absolute;left:1802;top:952;width:140;height:140" coordorigin="1802,952" coordsize="140,140">
              <v:shape style="position:absolute;left:1802;top:952;width:140;height:140" coordorigin="1802,952" coordsize="140,140" path="m1802,1092l1942,1092,1942,952,1802,952,1802,1092e" filled="t" fillcolor="#76848F" stroked="f">
                <v:path arrowok="t"/>
                <v:fill/>
              </v:shape>
            </v:group>
            <v:group style="position:absolute;left:1596;top:952;width:140;height:140" coordorigin="1596,952" coordsize="140,140">
              <v:shape style="position:absolute;left:1596;top:952;width:140;height:140" coordorigin="1596,952" coordsize="140,140" path="m1596,1092l1736,1092,1736,952,1596,952,1596,1092e" filled="t" fillcolor="#76848F" stroked="f">
                <v:path arrowok="t"/>
                <v:fill/>
              </v:shape>
            </v:group>
            <v:group style="position:absolute;left:1390;top:952;width:140;height:140" coordorigin="1390,952" coordsize="140,140">
              <v:shape style="position:absolute;left:1390;top:952;width:140;height:140" coordorigin="1390,952" coordsize="140,140" path="m1390,1092l1530,1092,1530,952,1390,952,1390,1092e" filled="t" fillcolor="#76848F" stroked="f">
                <v:path arrowok="t"/>
                <v:fill/>
              </v:shape>
            </v:group>
            <v:group style="position:absolute;left:1184;top:952;width:140;height:140" coordorigin="1184,952" coordsize="140,140">
              <v:shape style="position:absolute;left:1184;top:952;width:140;height:140" coordorigin="1184,952" coordsize="140,140" path="m1184,1092l1324,1092,1324,952,1184,952,1184,1092e" filled="t" fillcolor="#76848F" stroked="f">
                <v:path arrowok="t"/>
                <v:fill/>
              </v:shape>
            </v:group>
            <v:group style="position:absolute;left:978;top:952;width:140;height:140" coordorigin="978,952" coordsize="140,140">
              <v:shape style="position:absolute;left:978;top:952;width:140;height:140" coordorigin="978,952" coordsize="140,140" path="m978,1092l1118,1092,1118,952,978,952,978,1092e" filled="t" fillcolor="#76848F" stroked="f">
                <v:path arrowok="t"/>
                <v:fill/>
              </v:shape>
            </v:group>
            <v:group style="position:absolute;left:772;top:952;width:140;height:140" coordorigin="772,952" coordsize="140,140">
              <v:shape style="position:absolute;left:772;top:952;width:140;height:140" coordorigin="772,952" coordsize="140,140" path="m772,1092l912,1092,912,952,772,952,772,1092e" filled="t" fillcolor="#76848F" stroked="f">
                <v:path arrowok="t"/>
                <v:fill/>
              </v:shape>
            </v:group>
            <v:group style="position:absolute;left:566;top:952;width:140;height:140" coordorigin="566,952" coordsize="140,140">
              <v:shape style="position:absolute;left:566;top:952;width:140;height:140" coordorigin="566,952" coordsize="140,140" path="m566,1092l706,1092,706,952,566,952,566,1092e" filled="t" fillcolor="#76848F" stroked="f">
                <v:path arrowok="t"/>
                <v:fill/>
              </v:shape>
            </v:group>
            <v:group style="position:absolute;left:360;top:952;width:140;height:140" coordorigin="360,952" coordsize="140,140">
              <v:shape style="position:absolute;left:360;top:952;width:140;height:140" coordorigin="360,952" coordsize="140,140" path="m360,1092l500,1092,500,952,360,952,360,1092e" filled="t" fillcolor="#76848F" stroked="f">
                <v:path arrowok="t"/>
                <v:fill/>
              </v:shape>
            </v:group>
            <v:group style="position:absolute;left:5922;top:1158;width:140;height:140" coordorigin="5922,1158" coordsize="140,140">
              <v:shape style="position:absolute;left:5922;top:1158;width:140;height:140" coordorigin="5922,1158" coordsize="140,140" path="m5922,1298l6062,1298,6062,1158,5922,1158,5922,1298e" filled="t" fillcolor="#76848F" stroked="f">
                <v:path arrowok="t"/>
                <v:fill/>
              </v:shape>
            </v:group>
            <v:group style="position:absolute;left:5716;top:1158;width:140;height:140" coordorigin="5716,1158" coordsize="140,140">
              <v:shape style="position:absolute;left:5716;top:1158;width:140;height:140" coordorigin="5716,1158" coordsize="140,140" path="m5716,1298l5856,1298,5856,1158,5716,1158,5716,1298e" filled="t" fillcolor="#76848F" stroked="f">
                <v:path arrowok="t"/>
                <v:fill/>
              </v:shape>
            </v:group>
            <v:group style="position:absolute;left:5510;top:1158;width:140;height:140" coordorigin="5510,1158" coordsize="140,140">
              <v:shape style="position:absolute;left:5510;top:1158;width:140;height:140" coordorigin="5510,1158" coordsize="140,140" path="m5510,1298l5650,1298,5650,1158,5510,1158,5510,1298e" filled="t" fillcolor="#76848F" stroked="f">
                <v:path arrowok="t"/>
                <v:fill/>
              </v:shape>
            </v:group>
            <v:group style="position:absolute;left:5304;top:1158;width:140;height:140" coordorigin="5304,1158" coordsize="140,140">
              <v:shape style="position:absolute;left:5304;top:1158;width:140;height:140" coordorigin="5304,1158" coordsize="140,140" path="m5304,1298l5444,1298,5444,1158,5304,1158,5304,1298e" filled="t" fillcolor="#76848F" stroked="f">
                <v:path arrowok="t"/>
                <v:fill/>
              </v:shape>
            </v:group>
            <v:group style="position:absolute;left:5098;top:1158;width:140;height:140" coordorigin="5098,1158" coordsize="140,140">
              <v:shape style="position:absolute;left:5098;top:1158;width:140;height:140" coordorigin="5098,1158" coordsize="140,140" path="m5098,1298l5238,1298,5238,1158,5098,1158,5098,1298e" filled="t" fillcolor="#76848F" stroked="f">
                <v:path arrowok="t"/>
                <v:fill/>
              </v:shape>
            </v:group>
            <v:group style="position:absolute;left:4892;top:1158;width:140;height:140" coordorigin="4892,1158" coordsize="140,140">
              <v:shape style="position:absolute;left:4892;top:1158;width:140;height:140" coordorigin="4892,1158" coordsize="140,140" path="m4892,1298l5032,1298,5032,1158,4892,1158,4892,1298e" filled="t" fillcolor="#76848F" stroked="f">
                <v:path arrowok="t"/>
                <v:fill/>
              </v:shape>
            </v:group>
            <v:group style="position:absolute;left:4686;top:1158;width:140;height:140" coordorigin="4686,1158" coordsize="140,140">
              <v:shape style="position:absolute;left:4686;top:1158;width:140;height:140" coordorigin="4686,1158" coordsize="140,140" path="m4686,1298l4826,1298,4826,1158,4686,1158,4686,1298e" filled="t" fillcolor="#76848F" stroked="f">
                <v:path arrowok="t"/>
                <v:fill/>
              </v:shape>
            </v:group>
            <v:group style="position:absolute;left:4480;top:1158;width:140;height:140" coordorigin="4480,1158" coordsize="140,140">
              <v:shape style="position:absolute;left:4480;top:1158;width:140;height:140" coordorigin="4480,1158" coordsize="140,140" path="m4480,1298l4620,1298,4620,1158,4480,1158,4480,1298e" filled="t" fillcolor="#76848F" stroked="f">
                <v:path arrowok="t"/>
                <v:fill/>
              </v:shape>
            </v:group>
            <v:group style="position:absolute;left:4274;top:1158;width:140;height:140" coordorigin="4274,1158" coordsize="140,140">
              <v:shape style="position:absolute;left:4274;top:1158;width:140;height:140" coordorigin="4274,1158" coordsize="140,140" path="m4274,1298l4414,1298,4414,1158,4274,1158,4274,1298e" filled="t" fillcolor="#76848F" stroked="f">
                <v:path arrowok="t"/>
                <v:fill/>
              </v:shape>
            </v:group>
            <v:group style="position:absolute;left:4068;top:1158;width:140;height:140" coordorigin="4068,1158" coordsize="140,140">
              <v:shape style="position:absolute;left:4068;top:1158;width:140;height:140" coordorigin="4068,1158" coordsize="140,140" path="m4068,1298l4208,1298,4208,1158,4068,1158,4068,1298e" filled="t" fillcolor="#76848F" stroked="f">
                <v:path arrowok="t"/>
                <v:fill/>
              </v:shape>
            </v:group>
            <v:group style="position:absolute;left:3862;top:1158;width:140;height:140" coordorigin="3862,1158" coordsize="140,140">
              <v:shape style="position:absolute;left:3862;top:1158;width:140;height:140" coordorigin="3862,1158" coordsize="140,140" path="m3862,1298l4002,1298,4002,1158,3862,1158,3862,1298e" filled="t" fillcolor="#76848F" stroked="f">
                <v:path arrowok="t"/>
                <v:fill/>
              </v:shape>
            </v:group>
            <v:group style="position:absolute;left:3656;top:1158;width:140;height:140" coordorigin="3656,1158" coordsize="140,140">
              <v:shape style="position:absolute;left:3656;top:1158;width:140;height:140" coordorigin="3656,1158" coordsize="140,140" path="m3656,1298l3796,1298,3796,1158,3656,1158,3656,1298e" filled="t" fillcolor="#76848F" stroked="f">
                <v:path arrowok="t"/>
                <v:fill/>
              </v:shape>
            </v:group>
            <v:group style="position:absolute;left:3450;top:1158;width:140;height:140" coordorigin="3450,1158" coordsize="140,140">
              <v:shape style="position:absolute;left:3450;top:1158;width:140;height:140" coordorigin="3450,1158" coordsize="140,140" path="m3450,1298l3590,1298,3590,1158,3450,1158,3450,1298e" filled="t" fillcolor="#76848F" stroked="f">
                <v:path arrowok="t"/>
                <v:fill/>
              </v:shape>
            </v:group>
            <v:group style="position:absolute;left:3244;top:1158;width:140;height:140" coordorigin="3244,1158" coordsize="140,140">
              <v:shape style="position:absolute;left:3244;top:1158;width:140;height:140" coordorigin="3244,1158" coordsize="140,140" path="m3244,1298l3384,1298,3384,1158,3244,1158,3244,1298e" filled="t" fillcolor="#76848F" stroked="f">
                <v:path arrowok="t"/>
                <v:fill/>
              </v:shape>
            </v:group>
            <v:group style="position:absolute;left:3038;top:1158;width:140;height:140" coordorigin="3038,1158" coordsize="140,140">
              <v:shape style="position:absolute;left:3038;top:1158;width:140;height:140" coordorigin="3038,1158" coordsize="140,140" path="m3038,1298l3178,1298,3178,1158,3038,1158,3038,1298e" filled="t" fillcolor="#76848F" stroked="f">
                <v:path arrowok="t"/>
                <v:fill/>
              </v:shape>
            </v:group>
            <v:group style="position:absolute;left:2832;top:1158;width:140;height:140" coordorigin="2832,1158" coordsize="140,140">
              <v:shape style="position:absolute;left:2832;top:1158;width:140;height:140" coordorigin="2832,1158" coordsize="140,140" path="m2832,1298l2972,1298,2972,1158,2832,1158,2832,1298e" filled="t" fillcolor="#76848F" stroked="f">
                <v:path arrowok="t"/>
                <v:fill/>
              </v:shape>
            </v:group>
            <v:group style="position:absolute;left:2626;top:1158;width:140;height:140" coordorigin="2626,1158" coordsize="140,140">
              <v:shape style="position:absolute;left:2626;top:1158;width:140;height:140" coordorigin="2626,1158" coordsize="140,140" path="m2626,1298l2766,1298,2766,1158,2626,1158,2626,1298e" filled="t" fillcolor="#76848F" stroked="f">
                <v:path arrowok="t"/>
                <v:fill/>
              </v:shape>
            </v:group>
            <v:group style="position:absolute;left:2420;top:1158;width:140;height:140" coordorigin="2420,1158" coordsize="140,140">
              <v:shape style="position:absolute;left:2420;top:1158;width:140;height:140" coordorigin="2420,1158" coordsize="140,140" path="m2420,1298l2560,1298,2560,1158,2420,1158,2420,1298e" filled="t" fillcolor="#76848F" stroked="f">
                <v:path arrowok="t"/>
                <v:fill/>
              </v:shape>
            </v:group>
            <v:group style="position:absolute;left:2214;top:1158;width:140;height:140" coordorigin="2214,1158" coordsize="140,140">
              <v:shape style="position:absolute;left:2214;top:1158;width:140;height:140" coordorigin="2214,1158" coordsize="140,140" path="m2214,1298l2354,1298,2354,1158,2214,1158,2214,1298e" filled="t" fillcolor="#76848F" stroked="f">
                <v:path arrowok="t"/>
                <v:fill/>
              </v:shape>
            </v:group>
            <v:group style="position:absolute;left:2008;top:1158;width:140;height:140" coordorigin="2008,1158" coordsize="140,140">
              <v:shape style="position:absolute;left:2008;top:1158;width:140;height:140" coordorigin="2008,1158" coordsize="140,140" path="m2008,1298l2148,1298,2148,1158,2008,1158,2008,1298e" filled="t" fillcolor="#76848F" stroked="f">
                <v:path arrowok="t"/>
                <v:fill/>
              </v:shape>
            </v:group>
            <v:group style="position:absolute;left:1802;top:1158;width:140;height:140" coordorigin="1802,1158" coordsize="140,140">
              <v:shape style="position:absolute;left:1802;top:1158;width:140;height:140" coordorigin="1802,1158" coordsize="140,140" path="m1802,1298l1942,1298,1942,1158,1802,1158,1802,1298e" filled="t" fillcolor="#76848F" stroked="f">
                <v:path arrowok="t"/>
                <v:fill/>
              </v:shape>
            </v:group>
            <v:group style="position:absolute;left:1596;top:1158;width:140;height:140" coordorigin="1596,1158" coordsize="140,140">
              <v:shape style="position:absolute;left:1596;top:1158;width:140;height:140" coordorigin="1596,1158" coordsize="140,140" path="m1596,1298l1736,1298,1736,1158,1596,1158,1596,1298e" filled="t" fillcolor="#76848F" stroked="f">
                <v:path arrowok="t"/>
                <v:fill/>
              </v:shape>
            </v:group>
            <v:group style="position:absolute;left:1390;top:1158;width:140;height:140" coordorigin="1390,1158" coordsize="140,140">
              <v:shape style="position:absolute;left:1390;top:1158;width:140;height:140" coordorigin="1390,1158" coordsize="140,140" path="m1390,1298l1530,1298,1530,1158,1390,1158,1390,1298e" filled="t" fillcolor="#76848F" stroked="f">
                <v:path arrowok="t"/>
                <v:fill/>
              </v:shape>
            </v:group>
            <v:group style="position:absolute;left:1184;top:1158;width:140;height:140" coordorigin="1184,1158" coordsize="140,140">
              <v:shape style="position:absolute;left:1184;top:1158;width:140;height:140" coordorigin="1184,1158" coordsize="140,140" path="m1184,1298l1324,1298,1324,1158,1184,1158,1184,1298e" filled="t" fillcolor="#76848F" stroked="f">
                <v:path arrowok="t"/>
                <v:fill/>
              </v:shape>
            </v:group>
            <v:group style="position:absolute;left:978;top:1158;width:140;height:140" coordorigin="978,1158" coordsize="140,140">
              <v:shape style="position:absolute;left:978;top:1158;width:140;height:140" coordorigin="978,1158" coordsize="140,140" path="m978,1298l1118,1298,1118,1158,978,1158,978,1298e" filled="t" fillcolor="#76848F" stroked="f">
                <v:path arrowok="t"/>
                <v:fill/>
              </v:shape>
            </v:group>
            <v:group style="position:absolute;left:772;top:1158;width:140;height:140" coordorigin="772,1158" coordsize="140,140">
              <v:shape style="position:absolute;left:772;top:1158;width:140;height:140" coordorigin="772,1158" coordsize="140,140" path="m772,1298l912,1298,912,1158,772,1158,772,1298e" filled="t" fillcolor="#76848F" stroked="f">
                <v:path arrowok="t"/>
                <v:fill/>
              </v:shape>
            </v:group>
            <v:group style="position:absolute;left:566;top:1158;width:140;height:140" coordorigin="566,1158" coordsize="140,140">
              <v:shape style="position:absolute;left:566;top:1158;width:140;height:140" coordorigin="566,1158" coordsize="140,140" path="m566,1298l706,1298,706,1158,566,1158,566,1298e" filled="t" fillcolor="#76848F" stroked="f">
                <v:path arrowok="t"/>
                <v:fill/>
              </v:shape>
            </v:group>
            <v:group style="position:absolute;left:360;top:1158;width:140;height:140" coordorigin="360,1158" coordsize="140,140">
              <v:shape style="position:absolute;left:360;top:1158;width:140;height:140" coordorigin="360,1158" coordsize="140,140" path="m360,1298l500,1298,500,1158,360,1158,360,1298e" filled="t" fillcolor="#76848F" stroked="f">
                <v:path arrowok="t"/>
                <v:fill/>
              </v:shape>
            </v:group>
            <v:group style="position:absolute;left:11534;top:14722;width:140;height:140" coordorigin="11534,14722" coordsize="140,140">
              <v:shape style="position:absolute;left:11534;top:14722;width:140;height:140" coordorigin="11534,14722" coordsize="140,140" path="m11674,14862l11534,14862,11534,14722,11674,14722,11674,14862e" filled="t" fillcolor="#AAB2BA" stroked="f">
                <v:path arrowok="t"/>
                <v:fill/>
              </v:shape>
            </v:group>
            <v:group style="position:absolute;left:11740;top:14722;width:140;height:140" coordorigin="11740,14722" coordsize="140,140">
              <v:shape style="position:absolute;left:11740;top:14722;width:140;height:140" coordorigin="11740,14722" coordsize="140,140" path="m11880,14862l11740,14862,11740,14722,11880,14722,11880,14862e" filled="t" fillcolor="#AAB2BA" stroked="f">
                <v:path arrowok="t"/>
                <v:fill/>
              </v:shape>
            </v:group>
            <v:group style="position:absolute;left:11534;top:14928;width:140;height:140" coordorigin="11534,14928" coordsize="140,140">
              <v:shape style="position:absolute;left:11534;top:14928;width:140;height:140" coordorigin="11534,14928" coordsize="140,140" path="m11674,15068l11534,15068,11534,14928,11674,14928,11674,15068e" filled="t" fillcolor="#AAB2BA" stroked="f">
                <v:path arrowok="t"/>
                <v:fill/>
              </v:shape>
            </v:group>
            <v:group style="position:absolute;left:11740;top:14928;width:140;height:140" coordorigin="11740,14928" coordsize="140,140">
              <v:shape style="position:absolute;left:11740;top:14928;width:140;height:140" coordorigin="11740,14928" coordsize="140,140" path="m11880,15068l11740,15068,11740,14928,11880,14928,11880,15068e" filled="t" fillcolor="#AAB2BA" stroked="f">
                <v:path arrowok="t"/>
                <v:fill/>
              </v:shape>
            </v:group>
            <v:group style="position:absolute;left:11122;top:15134;width:140;height:140" coordorigin="11122,15134" coordsize="140,140">
              <v:shape style="position:absolute;left:11122;top:15134;width:140;height:140" coordorigin="11122,15134" coordsize="140,140" path="m11262,15274l11122,15274,11122,15134,11262,15134,11262,15274e" filled="t" fillcolor="#AAB2BA" stroked="f">
                <v:path arrowok="t"/>
                <v:fill/>
              </v:shape>
            </v:group>
            <v:group style="position:absolute;left:11328;top:15134;width:140;height:140" coordorigin="11328,15134" coordsize="140,140">
              <v:shape style="position:absolute;left:11328;top:15134;width:140;height:140" coordorigin="11328,15134" coordsize="140,140" path="m11468,15274l11328,15274,11328,15134,11468,15134,11468,15274e" filled="t" fillcolor="#AAB2BA" stroked="f">
                <v:path arrowok="t"/>
                <v:fill/>
              </v:shape>
            </v:group>
            <v:group style="position:absolute;left:11740;top:15134;width:140;height:140" coordorigin="11740,15134" coordsize="140,140">
              <v:shape style="position:absolute;left:11740;top:15134;width:140;height:140" coordorigin="11740,15134" coordsize="140,140" path="m11880,15274l11740,15274,11740,15134,11880,15134,11880,15274e" filled="t" fillcolor="#AAB2BA" stroked="f">
                <v:path arrowok="t"/>
                <v:fill/>
              </v:shape>
            </v:group>
            <v:group style="position:absolute;left:11122;top:15340;width:140;height:140" coordorigin="11122,15340" coordsize="140,140">
              <v:shape style="position:absolute;left:11122;top:15340;width:140;height:140" coordorigin="11122,15340" coordsize="140,140" path="m11262,15480l11122,15480,11122,15340,11262,15340,11262,15480e" filled="t" fillcolor="#AAB2BA" stroked="f">
                <v:path arrowok="t"/>
                <v:fill/>
              </v:shape>
            </v:group>
            <v:group style="position:absolute;left:11328;top:15340;width:140;height:140" coordorigin="11328,15340" coordsize="140,140">
              <v:shape style="position:absolute;left:11328;top:15340;width:140;height:140" coordorigin="11328,15340" coordsize="140,140" path="m11468,15480l11328,15480,11328,15340,11468,15340,11468,15480e" filled="t" fillcolor="#AAB2BA" stroked="f">
                <v:path arrowok="t"/>
                <v:fill/>
              </v:shape>
            </v:group>
            <v:group style="position:absolute;left:11534;top:15340;width:140;height:140" coordorigin="11534,15340" coordsize="140,140">
              <v:shape style="position:absolute;left:11534;top:15340;width:140;height:140" coordorigin="11534,15340" coordsize="140,140" path="m11674,15480l11534,15480,11534,15340,11674,15340,11674,15480e" filled="t" fillcolor="#AAB2BA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51" w:lineRule="exact"/>
        <w:ind w:left="2038" w:right="1990"/>
        <w:jc w:val="center"/>
        <w:tabs>
          <w:tab w:pos="4880" w:val="left"/>
          <w:tab w:pos="5460" w:val="left"/>
        </w:tabs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w w:val="96"/>
          <w:b/>
          <w:bCs/>
          <w:position w:val="-1"/>
        </w:rPr>
        <w:t>aP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6"/>
          <w:b/>
          <w:bCs/>
          <w:position w:val="-1"/>
        </w:rPr>
        <w:t>P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14"/>
          <w:b/>
          <w:bCs/>
          <w:position w:val="-1"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4"/>
          <w:b/>
          <w:bCs/>
          <w:position w:val="-1"/>
        </w:rPr>
        <w:t>n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>x</w:t>
        <w:tab/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18"/>
          <w:b/>
          <w:bCs/>
          <w:position w:val="-1"/>
        </w:rPr>
        <w:t>h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0"/>
          <w:b/>
          <w:bCs/>
          <w:position w:val="-1"/>
        </w:rPr>
        <w:tab/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4"/>
          <w:b/>
          <w:bCs/>
          <w:position w:val="-1"/>
        </w:rPr>
        <w:t>(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4"/>
          <w:b/>
          <w:bCs/>
          <w:position w:val="-1"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9"/>
          <w:b/>
          <w:bCs/>
          <w:position w:val="-1"/>
        </w:rPr>
        <w:t>IG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9"/>
          <w:b/>
          <w:bCs/>
          <w:position w:val="-1"/>
        </w:rPr>
        <w:t>I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22"/>
          <w:w w:val="166"/>
          <w:b/>
          <w:bCs/>
          <w:position w:val="-1"/>
        </w:rPr>
        <w:t>t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  <w:position w:val="-1"/>
        </w:rPr>
        <w:t>a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0"/>
          <w:b/>
          <w:bCs/>
          <w:position w:val="-1"/>
        </w:rPr>
        <w:t>L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95"/>
          <w:b/>
          <w:bCs/>
          <w:position w:val="-1"/>
        </w:rPr>
        <w:t>)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95"/>
          <w:b/>
          <w:bCs/>
          <w:position w:val="-1"/>
        </w:rPr>
        <w:t>: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left="4308" w:right="4260"/>
        <w:jc w:val="center"/>
        <w:rPr>
          <w:rFonts w:ascii="Arial" w:hAnsi="Arial" w:cs="Arial" w:eastAsia="Arial"/>
          <w:sz w:val="48"/>
          <w:szCs w:val="48"/>
        </w:rPr>
      </w:pPr>
      <w:rPr/>
      <w:r>
        <w:rPr>
          <w:rFonts w:ascii="Arial" w:hAnsi="Arial" w:cs="Arial" w:eastAsia="Arial"/>
          <w:sz w:val="48"/>
          <w:szCs w:val="48"/>
          <w:color w:val="830A2C"/>
          <w:spacing w:val="48"/>
          <w:b/>
          <w:bCs/>
        </w:rPr>
        <w:t>vI</w:t>
      </w:r>
      <w:r>
        <w:rPr>
          <w:rFonts w:ascii="Arial" w:hAnsi="Arial" w:cs="Arial" w:eastAsia="Arial"/>
          <w:sz w:val="48"/>
          <w:szCs w:val="48"/>
          <w:color w:val="830A2C"/>
          <w:spacing w:val="0"/>
          <w:b/>
          <w:bCs/>
        </w:rPr>
        <w:t>D</w:t>
      </w:r>
      <w:r>
        <w:rPr>
          <w:rFonts w:ascii="Arial" w:hAnsi="Arial" w:cs="Arial" w:eastAsia="Arial"/>
          <w:sz w:val="48"/>
          <w:szCs w:val="48"/>
          <w:color w:val="830A2C"/>
          <w:spacing w:val="-85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830A2C"/>
          <w:spacing w:val="48"/>
          <w:w w:val="109"/>
          <w:b/>
          <w:bCs/>
        </w:rPr>
        <w:t>e</w:t>
      </w:r>
      <w:r>
        <w:rPr>
          <w:rFonts w:ascii="Arial" w:hAnsi="Arial" w:cs="Arial" w:eastAsia="Arial"/>
          <w:sz w:val="48"/>
          <w:szCs w:val="48"/>
          <w:color w:val="830A2C"/>
          <w:spacing w:val="0"/>
          <w:w w:val="109"/>
          <w:b/>
          <w:bCs/>
        </w:rPr>
        <w:t>o</w:t>
      </w:r>
      <w:r>
        <w:rPr>
          <w:rFonts w:ascii="Arial" w:hAnsi="Arial" w:cs="Arial" w:eastAsia="Arial"/>
          <w:sz w:val="48"/>
          <w:szCs w:val="48"/>
          <w:color w:val="830A2C"/>
          <w:spacing w:val="-85"/>
          <w:w w:val="100"/>
          <w:b/>
          <w:bCs/>
        </w:rPr>
        <w:t> </w:t>
      </w:r>
      <w:r>
        <w:rPr>
          <w:rFonts w:ascii="Arial" w:hAnsi="Arial" w:cs="Arial" w:eastAsia="Arial"/>
          <w:sz w:val="48"/>
          <w:szCs w:val="4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60" w:lineRule="atLeast"/>
        <w:ind w:left="100" w:right="65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This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4"/>
        </w:rPr>
        <w:t>appendix</w:t>
      </w:r>
      <w:r>
        <w:rPr>
          <w:rFonts w:ascii="Arial" w:hAnsi="Arial" w:cs="Arial" w:eastAsia="Arial"/>
          <w:sz w:val="20"/>
          <w:szCs w:val="20"/>
          <w:color w:val="231F20"/>
          <w:spacing w:val="11"/>
          <w:w w:val="94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5"/>
        </w:rPr>
        <w:t>digital</w:t>
      </w:r>
      <w:r>
        <w:rPr>
          <w:rFonts w:ascii="Arial" w:hAnsi="Arial" w:cs="Arial" w:eastAsia="Arial"/>
          <w:sz w:val="20"/>
          <w:szCs w:val="20"/>
          <w:color w:val="231F20"/>
          <w:spacing w:val="3"/>
          <w:w w:val="95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can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be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found</w:t>
      </w:r>
      <w:r>
        <w:rPr>
          <w:rFonts w:ascii="Arial" w:hAnsi="Arial" w:cs="Arial" w:eastAsia="Arial"/>
          <w:sz w:val="20"/>
          <w:szCs w:val="20"/>
          <w:color w:val="231F20"/>
          <w:spacing w:val="-15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at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hyperlink r:id="rId273"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http://ww</w:t>
        </w:r>
        <w:r>
          <w:rPr>
            <w:rFonts w:ascii="Arial" w:hAnsi="Arial" w:cs="Arial" w:eastAsia="Arial"/>
            <w:sz w:val="20"/>
            <w:szCs w:val="20"/>
            <w:color w:val="231F20"/>
            <w:spacing w:val="-11"/>
            <w:w w:val="96"/>
          </w:rPr>
          <w:t>w</w:t>
        </w:r>
        <w:r>
          <w:rPr>
            <w:rFonts w:ascii="Arial" w:hAnsi="Arial" w:cs="Arial" w:eastAsia="Arial"/>
            <w:sz w:val="20"/>
            <w:szCs w:val="20"/>
            <w:color w:val="231F20"/>
            <w:spacing w:val="0"/>
            <w:w w:val="96"/>
          </w:rPr>
          <w:t>.mandiant.com/apt1.</w:t>
        </w:r>
      </w:hyperlink>
      <w:r>
        <w:rPr>
          <w:rFonts w:ascii="Arial" w:hAnsi="Arial" w:cs="Arial" w:eastAsia="Arial"/>
          <w:sz w:val="20"/>
          <w:szCs w:val="20"/>
          <w:color w:val="231F20"/>
          <w:spacing w:val="20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It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includes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6"/>
        </w:rPr>
        <w:t>compilation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6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of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2"/>
        </w:rPr>
        <w:t>videos</w:t>
      </w:r>
      <w:r>
        <w:rPr>
          <w:rFonts w:ascii="Arial" w:hAnsi="Arial" w:cs="Arial" w:eastAsia="Arial"/>
          <w:sz w:val="20"/>
          <w:szCs w:val="20"/>
          <w:color w:val="231F20"/>
          <w:spacing w:val="4"/>
          <w:w w:val="92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showing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actual</w:t>
      </w:r>
      <w:r>
        <w:rPr>
          <w:rFonts w:ascii="Arial" w:hAnsi="Arial" w:cs="Arial" w:eastAsia="Arial"/>
          <w:sz w:val="20"/>
          <w:szCs w:val="20"/>
          <w:color w:val="231F20"/>
          <w:spacing w:val="15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attacker</w:t>
      </w:r>
      <w:r>
        <w:rPr>
          <w:rFonts w:ascii="Arial" w:hAnsi="Arial" w:cs="Arial" w:eastAsia="Arial"/>
          <w:sz w:val="20"/>
          <w:szCs w:val="20"/>
          <w:color w:val="231F20"/>
          <w:spacing w:val="18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3"/>
        </w:rPr>
        <w:t>sessions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93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and</w:t>
      </w:r>
      <w:r>
        <w:rPr>
          <w:rFonts w:ascii="Arial" w:hAnsi="Arial" w:cs="Arial" w:eastAsia="Arial"/>
          <w:sz w:val="20"/>
          <w:szCs w:val="20"/>
          <w:color w:val="231F20"/>
          <w:spacing w:val="-13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their</w:t>
      </w:r>
      <w:r>
        <w:rPr>
          <w:rFonts w:ascii="Arial" w:hAnsi="Arial" w:cs="Arial" w:eastAsia="Arial"/>
          <w:sz w:val="20"/>
          <w:szCs w:val="20"/>
          <w:color w:val="231F20"/>
          <w:spacing w:val="-1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97"/>
        </w:rPr>
        <w:t>intrusion</w:t>
      </w:r>
      <w:r>
        <w:rPr>
          <w:rFonts w:ascii="Arial" w:hAnsi="Arial" w:cs="Arial" w:eastAsia="Arial"/>
          <w:sz w:val="20"/>
          <w:szCs w:val="20"/>
          <w:color w:val="231F20"/>
          <w:spacing w:val="2"/>
          <w:w w:val="97"/>
        </w:rPr>
        <w:t> </w:t>
      </w:r>
      <w:r>
        <w:rPr>
          <w:rFonts w:ascii="Arial" w:hAnsi="Arial" w:cs="Arial" w:eastAsia="Arial"/>
          <w:sz w:val="20"/>
          <w:szCs w:val="20"/>
          <w:color w:val="231F20"/>
          <w:spacing w:val="0"/>
          <w:w w:val="100"/>
        </w:rPr>
        <w:t>activities.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7" w:after="0" w:line="240" w:lineRule="auto"/>
        <w:ind w:left="100" w:right="-20"/>
        <w:jc w:val="left"/>
        <w:tabs>
          <w:tab w:pos="5020" w:val="left"/>
          <w:tab w:pos="8640" w:val="left"/>
        </w:tabs>
        <w:rPr>
          <w:rFonts w:ascii="Arial" w:hAnsi="Arial" w:cs="Arial" w:eastAsia="Arial"/>
          <w:sz w:val="18"/>
          <w:szCs w:val="18"/>
        </w:rPr>
      </w:pPr>
      <w:rPr/>
      <w:r>
        <w:rPr>
          <w:rFonts w:ascii="Arial" w:hAnsi="Arial" w:cs="Arial" w:eastAsia="Arial"/>
          <w:sz w:val="18"/>
          <w:szCs w:val="18"/>
          <w:color w:val="76848F"/>
          <w:spacing w:val="0"/>
          <w:w w:val="93"/>
          <w:b/>
          <w:bCs/>
        </w:rPr>
        <w:t>Mandiant</w:t>
      </w:r>
      <w:r>
        <w:rPr>
          <w:rFonts w:ascii="Arial" w:hAnsi="Arial" w:cs="Arial" w:eastAsia="Arial"/>
          <w:sz w:val="18"/>
          <w:szCs w:val="18"/>
          <w:color w:val="76848F"/>
          <w:spacing w:val="8"/>
          <w:w w:val="93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>APT1</w:t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  <w:tab/>
      </w:r>
      <w:r>
        <w:rPr>
          <w:rFonts w:ascii="Arial" w:hAnsi="Arial" w:cs="Arial" w:eastAsia="Arial"/>
          <w:sz w:val="18"/>
          <w:szCs w:val="18"/>
          <w:color w:val="76848F"/>
          <w:spacing w:val="0"/>
          <w:w w:val="100"/>
        </w:rPr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>74</w:t>
      </w:r>
      <w:r>
        <w:rPr>
          <w:rFonts w:ascii="Arial" w:hAnsi="Arial" w:cs="Arial" w:eastAsia="Arial"/>
          <w:sz w:val="18"/>
          <w:szCs w:val="18"/>
          <w:color w:val="830A2C"/>
          <w:spacing w:val="-32"/>
          <w:w w:val="100"/>
          <w:b/>
          <w:bCs/>
        </w:rPr>
        <w:t> </w:t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8"/>
          <w:szCs w:val="18"/>
          <w:color w:val="830A2C"/>
          <w:spacing w:val="0"/>
          <w:w w:val="100"/>
          <w:b/>
          <w:bCs/>
        </w:rPr>
      </w:r>
      <w:hyperlink r:id="rId274"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ww</w:t>
        </w:r>
        <w:r>
          <w:rPr>
            <w:rFonts w:ascii="Arial" w:hAnsi="Arial" w:cs="Arial" w:eastAsia="Arial"/>
            <w:sz w:val="18"/>
            <w:szCs w:val="18"/>
            <w:color w:val="76848F"/>
            <w:spacing w:val="-10"/>
            <w:w w:val="100"/>
          </w:rPr>
          <w:t>w</w:t>
        </w:r>
        <w:r>
          <w:rPr>
            <w:rFonts w:ascii="Arial" w:hAnsi="Arial" w:cs="Arial" w:eastAsia="Arial"/>
            <w:sz w:val="18"/>
            <w:szCs w:val="18"/>
            <w:color w:val="76848F"/>
            <w:spacing w:val="0"/>
            <w:w w:val="100"/>
          </w:rPr>
          <w:t>.mandiant.com</w:t>
        </w:r>
        <w:r>
          <w:rPr>
            <w:rFonts w:ascii="Arial" w:hAnsi="Arial" w:cs="Arial" w:eastAsia="Arial"/>
            <w:sz w:val="18"/>
            <w:szCs w:val="18"/>
            <w:color w:val="000000"/>
            <w:spacing w:val="0"/>
            <w:w w:val="100"/>
          </w:rPr>
        </w:r>
      </w:hyperlink>
    </w:p>
    <w:sectPr>
      <w:pgMar w:footer="0" w:header="0" w:top="1480" w:bottom="280" w:left="980" w:right="960"/>
      <w:footerReference w:type="default" r:id="rId272"/>
      <w:pgSz w:w="12240" w:h="15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Symbola">
    <w:altName w:val="Symbola"/>
    <w:charset w:val="0"/>
    <w:family w:val="roman"/>
    <w:pitch w:val="variable"/>
  </w:font>
  <w:font w:name="MingLiU-ExtB">
    <w:altName w:val="MingLiU-ExtB"/>
    <w:charset w:val="0"/>
    <w:family w:val="roman"/>
    <w:pitch w:val="variable"/>
  </w:font>
  <w:font w:name="PMingLiU">
    <w:altName w:val="PMingLiU"/>
    <w:charset w:val="0"/>
    <w:family w:val="roman"/>
    <w:pitch w:val="variable"/>
  </w:font>
  <w:font w:name="Microsoft JhengHei">
    <w:altName w:val="Microsoft JhengHe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41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40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2.255005pt;margin-top:743.458984pt;width:7.499pt;height:11pt;mso-position-horizontal-relative:page;mso-position-vertical-relative:page;z-index:-16139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t>8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5pt;margin-top:743.452698pt;width:78.509004pt;height:11pt;mso-position-horizontal-relative:page;mso-position-vertical-relative:page;z-index:-16138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37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36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35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34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33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32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31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30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29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28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27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26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25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24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23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22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21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20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19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18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17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16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15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14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0pt;width:612pt;height:792pt;mso-position-horizontal-relative:page;mso-position-vertical-relative:page;z-index:-16113" coordorigin="0,0" coordsize="12240,15840">
          <v:shape style="position:absolute;left:0;top:0;width:12240;height:15840" coordorigin="0,0" coordsize="12240,15840" path="m0,15840l12240,15840,12240,0,0,0,0,15840e" filled="t" fillcolor="#DADDE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43.452698pt;width:63.254003pt;height:11.006253pt;mso-position-horizontal-relative:page;mso-position-vertical-relative:page;z-index:-16112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93"/>
                    <w:b/>
                    <w:bCs/>
                  </w:rPr>
                  <w:t>Mandiant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8"/>
                    <w:w w:val="93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76848F"/>
                    <w:spacing w:val="0"/>
                    <w:w w:val="100"/>
                  </w:rPr>
                  <w:t>APT1</w:t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501007pt;margin-top:743.458984pt;width:14.998001pt;height:11pt;mso-position-horizontal-relative:page;mso-position-vertical-relative:page;z-index:-16111" type="#_x0000_t202" filled="f" stroked="f">
          <v:textbox inset="0,0,0,0">
            <w:txbxContent>
              <w:p>
                <w:pPr>
                  <w:spacing w:before="0" w:after="0" w:line="204" w:lineRule="exact"/>
                  <w:ind w:left="40" w:right="-2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w w:val="109"/>
                    <w:b/>
                    <w:bCs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830A2C"/>
                    <w:spacing w:val="0"/>
                    <w:w w:val="109"/>
                    <w:b/>
                    <w:bCs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58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8"/>
                    <w:szCs w:val="18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0.490997pt;margin-top:743.452698pt;width:78.509004pt;height:11pt;mso-position-horizontal-relative:page;mso-position-vertical-relative:page;z-index:-16110" type="#_x0000_t202" filled="f" stroked="f">
          <v:textbox inset="0,0,0,0">
            <w:txbxContent>
              <w:p>
                <w:pPr>
                  <w:spacing w:before="0" w:after="0" w:line="204" w:lineRule="exact"/>
                  <w:ind w:left="20" w:right="-47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Pr/>
                <w:hyperlink r:id="rId1"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ww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-10"/>
                      <w:w w:val="100"/>
                    </w:rPr>
                    <w:t>w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76848F"/>
                      <w:spacing w:val="0"/>
                      <w:w w:val="100"/>
                    </w:rPr>
                    <w:t>.mandiant.com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  <w:color w:val="000000"/>
                      <w:spacing w:val="0"/>
                      <w:w w:val="100"/>
                    </w:rPr>
                  </w:r>
                </w:hyperlink>
              </w:p>
            </w:txbxContent>
          </v:textbox>
        </v:shape>
      </w:pict>
    </w:r>
    <w:r>
      <w:rPr>
        <w:sz w:val="20"/>
        <w:szCs w:val="20"/>
      </w:rPr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www.mandiant.com/" TargetMode="External"/><Relationship Id="rId10" Type="http://schemas.openxmlformats.org/officeDocument/2006/relationships/hyperlink" Target="http://intelligence.house.gov/sites/intelligence.house.gov/files/documents/100411CyberHearingRogers" TargetMode="External"/><Relationship Id="rId11" Type="http://schemas.openxmlformats.org/officeDocument/2006/relationships/hyperlink" Target="http://www.washingtonpost.com/business/" TargetMode="External"/><Relationship Id="rId12" Type="http://schemas.openxmlformats.org/officeDocument/2006/relationships/hyperlink" Target="http://www.mandiant.com/" TargetMode="External"/><Relationship Id="rId13" Type="http://schemas.openxmlformats.org/officeDocument/2006/relationships/hyperlink" Target="https://www.mandiant.com/resources/m-trends/" TargetMode="External"/><Relationship Id="rId14" Type="http://schemas.openxmlformats.org/officeDocument/2006/relationships/hyperlink" Target="http://www.mandiant.com/" TargetMode="External"/><Relationship Id="rId15" Type="http://schemas.openxmlformats.org/officeDocument/2006/relationships/hyperlink" Target="http://www.mandiant.com/" TargetMode="External"/><Relationship Id="rId16" Type="http://schemas.openxmlformats.org/officeDocument/2006/relationships/hyperlink" Target="http://www.mandiant.com/" TargetMode="External"/><Relationship Id="rId17" Type="http://schemas.openxmlformats.org/officeDocument/2006/relationships/hyperlink" Target="http://www.mandiant.com/products/mcirt-managed-defense/" TargetMode="External"/><Relationship Id="rId18" Type="http://schemas.openxmlformats.org/officeDocument/2006/relationships/hyperlink" Target="http://www.mandiant.com/products/platform/" TargetMode="External"/><Relationship Id="rId19" Type="http://schemas.openxmlformats.org/officeDocument/2006/relationships/hyperlink" Target="http://www.mandiant.com/products/platform/" TargetMode="External"/><Relationship Id="rId20" Type="http://schemas.openxmlformats.org/officeDocument/2006/relationships/hyperlink" Target="http://www.mandiant.com/resources/download/redline" TargetMode="External"/><Relationship Id="rId21" Type="http://schemas.openxmlformats.org/officeDocument/2006/relationships/hyperlink" Target="http://www.mandiant.com/resources/download/redline" TargetMode="External"/><Relationship Id="rId22" Type="http://schemas.openxmlformats.org/officeDocument/2006/relationships/hyperlink" Target="http://www.mandiant.com/" TargetMode="External"/><Relationship Id="rId23" Type="http://schemas.openxmlformats.org/officeDocument/2006/relationships/hyperlink" Target="http://www.mandiant.com/" TargetMode="External"/><Relationship Id="rId24" Type="http://schemas.openxmlformats.org/officeDocument/2006/relationships/image" Target="media/image5.jpg"/><Relationship Id="rId25" Type="http://schemas.openxmlformats.org/officeDocument/2006/relationships/hyperlink" Target="http://www.rand.org/pubs/conf_proceedings/CF182.html" TargetMode="External"/><Relationship Id="rId26" Type="http://schemas.openxmlformats.org/officeDocument/2006/relationships/hyperlink" Target="http://www/" TargetMode="External"/><Relationship Id="rId27" Type="http://schemas.openxmlformats.org/officeDocument/2006/relationships/hyperlink" Target="http://www.mandiant.com/" TargetMode="External"/><Relationship Id="rId28" Type="http://schemas.openxmlformats.org/officeDocument/2006/relationships/footer" Target="footer1.xm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hyperlink" Target="http://www/" TargetMode="External"/><Relationship Id="rId32" Type="http://schemas.openxmlformats.org/officeDocument/2006/relationships/hyperlink" Target="http://project2049.net/documents/china_electronic_intelligence_elint_satellite_developments_easton_stokes.pdf" TargetMode="External"/><Relationship Id="rId33" Type="http://schemas.openxmlformats.org/officeDocument/2006/relationships/hyperlink" Target="http://www.rand.org/pubs/conf_proceedings/CF182.html" TargetMode="External"/><Relationship Id="rId34" Type="http://schemas.openxmlformats.org/officeDocument/2006/relationships/footer" Target="footer2.xml"/><Relationship Id="rId35" Type="http://schemas.openxmlformats.org/officeDocument/2006/relationships/image" Target="media/image8.jpg"/><Relationship Id="rId36" Type="http://schemas.openxmlformats.org/officeDocument/2006/relationships/image" Target="media/image9.png"/><Relationship Id="rId37" Type="http://schemas.openxmlformats.org/officeDocument/2006/relationships/hyperlink" Target="http://project2049.net/documents/pla_third_department_sigint_cyber_stokes_lin_hsiao.pdf" TargetMode="External"/><Relationship Id="rId38" Type="http://schemas.openxmlformats.org/officeDocument/2006/relationships/hyperlink" Target="http://project2049.net/documents/pla_third_department_sigint_cyber_stokes_lin_hsiao.pdf" TargetMode="External"/><Relationship Id="rId39" Type="http://schemas.openxmlformats.org/officeDocument/2006/relationships/image" Target="media/image10.jpg"/><Relationship Id="rId40" Type="http://schemas.openxmlformats.org/officeDocument/2006/relationships/hyperlink" Target="http://www.paper.edu.cn/journal/downCount/0490-6756(2010)S1-0031-06" TargetMode="External"/><Relationship Id="rId41" Type="http://schemas.openxmlformats.org/officeDocument/2006/relationships/hyperlink" Target="http://www.hbsh.org/shej_ejsheqmsg" TargetMode="External"/><Relationship Id="rId42" Type="http://schemas.openxmlformats.org/officeDocument/2006/relationships/hyperlink" Target="http://file.lw23.com/9/98/984/98401889-9da6-4c38-b9d2-5a5202fd1a33.pdf" TargetMode="External"/><Relationship Id="rId43" Type="http://schemas.openxmlformats.org/officeDocument/2006/relationships/hyperlink" Target="http://file.lw23.com/f/f1/f14/f14e7b60-3d60-4184-a48f-4a50dd21927c.pdf" TargetMode="External"/><Relationship Id="rId44" Type="http://schemas.openxmlformats.org/officeDocument/2006/relationships/hyperlink" Target="http://www.ecice06.com/CN/article/downloadArticleFile.do?attachType=PDF&amp;amp;id=19627" TargetMode="External"/><Relationship Id="rId45" Type="http://schemas.openxmlformats.org/officeDocument/2006/relationships/hyperlink" Target="http://www.cs.zju.edu.cn/chinese/redir.php?catalog_id=101913&amp;amp;object_id=106021" TargetMode="External"/><Relationship Id="rId46" Type="http://schemas.openxmlformats.org/officeDocument/2006/relationships/hyperlink" Target="http://today.hit.edu.cn/articles/2004/2-23/12619.htm" TargetMode="External"/><Relationship Id="rId47" Type="http://schemas.openxmlformats.org/officeDocument/2006/relationships/hyperlink" Target="http://www.czzbb.net/czzb/YW_Info/YW_ZiGeYS/BaoMingInfo.aspx?YW_RowID=41726&amp;amp;BiaoDuanBH=CZS20091202901&amp;amp;enterprise_" TargetMode="External"/><Relationship Id="rId48" Type="http://schemas.openxmlformats.org/officeDocument/2006/relationships/image" Target="media/image11.jpg"/><Relationship Id="rId49" Type="http://schemas.openxmlformats.org/officeDocument/2006/relationships/footer" Target="footer3.xml"/><Relationship Id="rId50" Type="http://schemas.openxmlformats.org/officeDocument/2006/relationships/image" Target="media/image12.jpg"/><Relationship Id="rId51" Type="http://schemas.openxmlformats.org/officeDocument/2006/relationships/hyperlink" Target="http://www.mandiant.com/" TargetMode="External"/><Relationship Id="rId52" Type="http://schemas.openxmlformats.org/officeDocument/2006/relationships/footer" Target="footer4.xml"/><Relationship Id="rId53" Type="http://schemas.openxmlformats.org/officeDocument/2006/relationships/image" Target="media/image13.jpg"/><Relationship Id="rId54" Type="http://schemas.openxmlformats.org/officeDocument/2006/relationships/hyperlink" Target="http://www.mandiant.com/" TargetMode="External"/><Relationship Id="rId55" Type="http://schemas.openxmlformats.org/officeDocument/2006/relationships/footer" Target="footer5.xml"/><Relationship Id="rId56" Type="http://schemas.openxmlformats.org/officeDocument/2006/relationships/image" Target="media/image14.jpg"/><Relationship Id="rId57" Type="http://schemas.openxmlformats.org/officeDocument/2006/relationships/hyperlink" Target="http://www.mandiant.com/" TargetMode="External"/><Relationship Id="rId58" Type="http://schemas.openxmlformats.org/officeDocument/2006/relationships/footer" Target="footer6.xml"/><Relationship Id="rId59" Type="http://schemas.openxmlformats.org/officeDocument/2006/relationships/hyperlink" Target="http://114.mingluji.com/minglu/%E4%B8%AD%E5%9B%BD%E4%BA%BA%E6" TargetMode="External"/><Relationship Id="rId60" Type="http://schemas.openxmlformats.org/officeDocument/2006/relationships/hyperlink" Target="http://114.mingluji.com/minglu/%E4%B8%AD%E5%9B%BD%E4%BA%BA%E6%B0%25" TargetMode="External"/><Relationship Id="rId61" Type="http://schemas.openxmlformats.org/officeDocument/2006/relationships/hyperlink" Target="http://114.mingluji.com/minglu/%E4%B8%AD%E5%9B%BD%E4%BA%BA%E6%B0%259" TargetMode="External"/><Relationship Id="rId62" Type="http://schemas.openxmlformats.org/officeDocument/2006/relationships/hyperlink" Target="http://114.mingluji.com/minglu/%E4%B8%AD%E5%9B%BD%E4%BA%BA%E6%B0%259" TargetMode="External"/><Relationship Id="rId63" Type="http://schemas.openxmlformats.org/officeDocument/2006/relationships/hyperlink" Target="http://114.mingluji.com/category/%E7%B1%25B-" TargetMode="External"/><Relationship Id="rId64" Type="http://schemas.openxmlformats.org/officeDocument/2006/relationships/hyperlink" Target="http://www.pudong-edu.sh.cn/Web/PD/jyzc_school.aspx?SiteID=45&amp;amp;UnitID=2388" TargetMode="External"/><Relationship Id="rId65" Type="http://schemas.openxmlformats.org/officeDocument/2006/relationships/hyperlink" Target="http://www.rand.org/pubs/conf_proceedings/CF182.html" TargetMode="External"/><Relationship Id="rId66" Type="http://schemas.openxmlformats.org/officeDocument/2006/relationships/hyperlink" Target="http://www.mandiant.com/" TargetMode="External"/><Relationship Id="rId67" Type="http://schemas.openxmlformats.org/officeDocument/2006/relationships/footer" Target="footer7.xml"/><Relationship Id="rId68" Type="http://schemas.openxmlformats.org/officeDocument/2006/relationships/image" Target="media/image15.jpg"/><Relationship Id="rId69" Type="http://schemas.openxmlformats.org/officeDocument/2006/relationships/hyperlink" Target="http://r9.he3.com.cn/%e8%a7%84%e5%88%92/%e9%81%93%e8%B7%aF%e5%8F%8a%e5%85%B6%25e" TargetMode="External"/><Relationship Id="rId70" Type="http://schemas.openxmlformats.org/officeDocument/2006/relationships/hyperlink" Target="http://www.mandiant.com/" TargetMode="External"/><Relationship Id="rId71" Type="http://schemas.openxmlformats.org/officeDocument/2006/relationships/footer" Target="footer8.xml"/><Relationship Id="rId72" Type="http://schemas.openxmlformats.org/officeDocument/2006/relationships/hyperlink" Target="http://www.mandiant.com/" TargetMode="External"/><Relationship Id="rId73" Type="http://schemas.openxmlformats.org/officeDocument/2006/relationships/footer" Target="footer9.xml"/><Relationship Id="rId74" Type="http://schemas.openxmlformats.org/officeDocument/2006/relationships/hyperlink" Target="http://www.mandiant.com/" TargetMode="External"/><Relationship Id="rId75" Type="http://schemas.openxmlformats.org/officeDocument/2006/relationships/footer" Target="footer10.xml"/><Relationship Id="rId76" Type="http://schemas.openxmlformats.org/officeDocument/2006/relationships/image" Target="media/image16.png"/><Relationship Id="rId77" Type="http://schemas.openxmlformats.org/officeDocument/2006/relationships/image" Target="media/image17.png"/><Relationship Id="rId78" Type="http://schemas.openxmlformats.org/officeDocument/2006/relationships/hyperlink" Target="http://www.mandiant.com/" TargetMode="External"/><Relationship Id="rId79" Type="http://schemas.openxmlformats.org/officeDocument/2006/relationships/footer" Target="footer11.xml"/><Relationship Id="rId80" Type="http://schemas.openxmlformats.org/officeDocument/2006/relationships/hyperlink" Target="http://www.mandiant.com/" TargetMode="External"/><Relationship Id="rId81" Type="http://schemas.openxmlformats.org/officeDocument/2006/relationships/footer" Target="footer12.xml"/><Relationship Id="rId82" Type="http://schemas.openxmlformats.org/officeDocument/2006/relationships/image" Target="media/image18.png"/><Relationship Id="rId83" Type="http://schemas.openxmlformats.org/officeDocument/2006/relationships/image" Target="media/image19.png"/><Relationship Id="rId84" Type="http://schemas.openxmlformats.org/officeDocument/2006/relationships/image" Target="media/image20.png"/><Relationship Id="rId85" Type="http://schemas.openxmlformats.org/officeDocument/2006/relationships/image" Target="media/image21.png"/><Relationship Id="rId86" Type="http://schemas.openxmlformats.org/officeDocument/2006/relationships/image" Target="media/image22.png"/><Relationship Id="rId87" Type="http://schemas.openxmlformats.org/officeDocument/2006/relationships/image" Target="media/image23.png"/><Relationship Id="rId88" Type="http://schemas.openxmlformats.org/officeDocument/2006/relationships/image" Target="media/image24.png"/><Relationship Id="rId89" Type="http://schemas.openxmlformats.org/officeDocument/2006/relationships/image" Target="media/image25.png"/><Relationship Id="rId90" Type="http://schemas.openxmlformats.org/officeDocument/2006/relationships/image" Target="media/image26.png"/><Relationship Id="rId91" Type="http://schemas.openxmlformats.org/officeDocument/2006/relationships/image" Target="media/image27.png"/><Relationship Id="rId92" Type="http://schemas.openxmlformats.org/officeDocument/2006/relationships/image" Target="media/image28.png"/><Relationship Id="rId93" Type="http://schemas.openxmlformats.org/officeDocument/2006/relationships/image" Target="media/image29.png"/><Relationship Id="rId94" Type="http://schemas.openxmlformats.org/officeDocument/2006/relationships/image" Target="media/image30.png"/><Relationship Id="rId95" Type="http://schemas.openxmlformats.org/officeDocument/2006/relationships/image" Target="media/image31.png"/><Relationship Id="rId96" Type="http://schemas.openxmlformats.org/officeDocument/2006/relationships/image" Target="media/image32.png"/><Relationship Id="rId97" Type="http://schemas.openxmlformats.org/officeDocument/2006/relationships/image" Target="media/image33.png"/><Relationship Id="rId98" Type="http://schemas.openxmlformats.org/officeDocument/2006/relationships/image" Target="media/image34.png"/><Relationship Id="rId99" Type="http://schemas.openxmlformats.org/officeDocument/2006/relationships/image" Target="media/image35.png"/><Relationship Id="rId100" Type="http://schemas.openxmlformats.org/officeDocument/2006/relationships/image" Target="media/image36.png"/><Relationship Id="rId101" Type="http://schemas.openxmlformats.org/officeDocument/2006/relationships/image" Target="media/image37.png"/><Relationship Id="rId102" Type="http://schemas.openxmlformats.org/officeDocument/2006/relationships/image" Target="media/image38.png"/><Relationship Id="rId103" Type="http://schemas.openxmlformats.org/officeDocument/2006/relationships/image" Target="media/image39.png"/><Relationship Id="rId104" Type="http://schemas.openxmlformats.org/officeDocument/2006/relationships/image" Target="media/image40.png"/><Relationship Id="rId105" Type="http://schemas.openxmlformats.org/officeDocument/2006/relationships/image" Target="media/image41.png"/><Relationship Id="rId106" Type="http://schemas.openxmlformats.org/officeDocument/2006/relationships/image" Target="media/image42.png"/><Relationship Id="rId107" Type="http://schemas.openxmlformats.org/officeDocument/2006/relationships/image" Target="media/image43.png"/><Relationship Id="rId108" Type="http://schemas.openxmlformats.org/officeDocument/2006/relationships/image" Target="media/image44.png"/><Relationship Id="rId109" Type="http://schemas.openxmlformats.org/officeDocument/2006/relationships/image" Target="media/image45.png"/><Relationship Id="rId110" Type="http://schemas.openxmlformats.org/officeDocument/2006/relationships/image" Target="media/image46.png"/><Relationship Id="rId111" Type="http://schemas.openxmlformats.org/officeDocument/2006/relationships/image" Target="media/image47.png"/><Relationship Id="rId112" Type="http://schemas.openxmlformats.org/officeDocument/2006/relationships/image" Target="media/image48.png"/><Relationship Id="rId113" Type="http://schemas.openxmlformats.org/officeDocument/2006/relationships/image" Target="media/image49.png"/><Relationship Id="rId114" Type="http://schemas.openxmlformats.org/officeDocument/2006/relationships/image" Target="media/image50.png"/><Relationship Id="rId115" Type="http://schemas.openxmlformats.org/officeDocument/2006/relationships/image" Target="media/image51.png"/><Relationship Id="rId116" Type="http://schemas.openxmlformats.org/officeDocument/2006/relationships/image" Target="media/image52.png"/><Relationship Id="rId117" Type="http://schemas.openxmlformats.org/officeDocument/2006/relationships/image" Target="media/image53.png"/><Relationship Id="rId118" Type="http://schemas.openxmlformats.org/officeDocument/2006/relationships/image" Target="media/image54.png"/><Relationship Id="rId119" Type="http://schemas.openxmlformats.org/officeDocument/2006/relationships/image" Target="media/image55.png"/><Relationship Id="rId120" Type="http://schemas.openxmlformats.org/officeDocument/2006/relationships/image" Target="media/image56.png"/><Relationship Id="rId121" Type="http://schemas.openxmlformats.org/officeDocument/2006/relationships/image" Target="media/image57.png"/><Relationship Id="rId122" Type="http://schemas.openxmlformats.org/officeDocument/2006/relationships/image" Target="media/image58.png"/><Relationship Id="rId123" Type="http://schemas.openxmlformats.org/officeDocument/2006/relationships/image" Target="media/image59.png"/><Relationship Id="rId124" Type="http://schemas.openxmlformats.org/officeDocument/2006/relationships/image" Target="media/image60.png"/><Relationship Id="rId125" Type="http://schemas.openxmlformats.org/officeDocument/2006/relationships/image" Target="media/image61.png"/><Relationship Id="rId126" Type="http://schemas.openxmlformats.org/officeDocument/2006/relationships/image" Target="media/image62.png"/><Relationship Id="rId127" Type="http://schemas.openxmlformats.org/officeDocument/2006/relationships/image" Target="media/image63.png"/><Relationship Id="rId128" Type="http://schemas.openxmlformats.org/officeDocument/2006/relationships/image" Target="media/image64.png"/><Relationship Id="rId129" Type="http://schemas.openxmlformats.org/officeDocument/2006/relationships/image" Target="media/image65.png"/><Relationship Id="rId130" Type="http://schemas.openxmlformats.org/officeDocument/2006/relationships/image" Target="media/image66.png"/><Relationship Id="rId131" Type="http://schemas.openxmlformats.org/officeDocument/2006/relationships/image" Target="media/image67.png"/><Relationship Id="rId132" Type="http://schemas.openxmlformats.org/officeDocument/2006/relationships/image" Target="media/image68.png"/><Relationship Id="rId133" Type="http://schemas.openxmlformats.org/officeDocument/2006/relationships/image" Target="media/image69.png"/><Relationship Id="rId134" Type="http://schemas.openxmlformats.org/officeDocument/2006/relationships/image" Target="media/image70.png"/><Relationship Id="rId135" Type="http://schemas.openxmlformats.org/officeDocument/2006/relationships/image" Target="media/image71.png"/><Relationship Id="rId136" Type="http://schemas.openxmlformats.org/officeDocument/2006/relationships/image" Target="media/image72.png"/><Relationship Id="rId137" Type="http://schemas.openxmlformats.org/officeDocument/2006/relationships/image" Target="media/image73.png"/><Relationship Id="rId138" Type="http://schemas.openxmlformats.org/officeDocument/2006/relationships/image" Target="media/image74.png"/><Relationship Id="rId139" Type="http://schemas.openxmlformats.org/officeDocument/2006/relationships/image" Target="media/image75.png"/><Relationship Id="rId140" Type="http://schemas.openxmlformats.org/officeDocument/2006/relationships/image" Target="media/image76.png"/><Relationship Id="rId141" Type="http://schemas.openxmlformats.org/officeDocument/2006/relationships/image" Target="media/image77.png"/><Relationship Id="rId142" Type="http://schemas.openxmlformats.org/officeDocument/2006/relationships/image" Target="media/image78.png"/><Relationship Id="rId143" Type="http://schemas.openxmlformats.org/officeDocument/2006/relationships/image" Target="media/image79.png"/><Relationship Id="rId144" Type="http://schemas.openxmlformats.org/officeDocument/2006/relationships/image" Target="media/image80.png"/><Relationship Id="rId145" Type="http://schemas.openxmlformats.org/officeDocument/2006/relationships/image" Target="media/image81.png"/><Relationship Id="rId146" Type="http://schemas.openxmlformats.org/officeDocument/2006/relationships/hyperlink" Target="http://www.mandiant.com/" TargetMode="External"/><Relationship Id="rId147" Type="http://schemas.openxmlformats.org/officeDocument/2006/relationships/footer" Target="footer13.xml"/><Relationship Id="rId148" Type="http://schemas.openxmlformats.org/officeDocument/2006/relationships/image" Target="media/image82.png"/><Relationship Id="rId149" Type="http://schemas.openxmlformats.org/officeDocument/2006/relationships/image" Target="media/image83.png"/><Relationship Id="rId150" Type="http://schemas.openxmlformats.org/officeDocument/2006/relationships/image" Target="media/image84.png"/><Relationship Id="rId151" Type="http://schemas.openxmlformats.org/officeDocument/2006/relationships/hyperlink" Target="http://www.mandiant.com/" TargetMode="External"/><Relationship Id="rId152" Type="http://schemas.openxmlformats.org/officeDocument/2006/relationships/footer" Target="footer14.xml"/><Relationship Id="rId153" Type="http://schemas.openxmlformats.org/officeDocument/2006/relationships/hyperlink" Target="http://www.uscc.gov/researchpapers/2011/12th-FiveYearPlan_062811.pdf" TargetMode="External"/><Relationship Id="rId154" Type="http://schemas.openxmlformats.org/officeDocument/2006/relationships/hyperlink" Target="http://www.hoovers.com/" TargetMode="External"/><Relationship Id="rId155" Type="http://schemas.openxmlformats.org/officeDocument/2006/relationships/hyperlink" Target="http://www.mandiant.com/" TargetMode="External"/><Relationship Id="rId156" Type="http://schemas.openxmlformats.org/officeDocument/2006/relationships/footer" Target="footer15.xml"/><Relationship Id="rId157" Type="http://schemas.openxmlformats.org/officeDocument/2006/relationships/hyperlink" Target="http://www.symantec.com/ja/jp/security_response/print_writeup.jsp?docid=2006-101116-1723-99" TargetMode="External"/><Relationship Id="rId158" Type="http://schemas.openxmlformats.org/officeDocument/2006/relationships/hyperlink" Target="http://www.symantec.com/ja/jp/security_response/print_writeup.jsp?docid=2006-101116-1723-99" TargetMode="External"/><Relationship Id="rId159" Type="http://schemas.openxmlformats.org/officeDocument/2006/relationships/hyperlink" Target="http://krebsonsecurity.com/2012/09/chinese-hackers-blamed-for-intrusion-at-energy-industry-giant-telvent/" TargetMode="External"/><Relationship Id="rId160" Type="http://schemas.openxmlformats.org/officeDocument/2006/relationships/hyperlink" Target="http://krebsonsecurity.com/2012/09/chinese-hackers-blamed-for-intrusion-at-energy-industry-giant-telvent/" TargetMode="External"/><Relationship Id="rId161" Type="http://schemas.openxmlformats.org/officeDocument/2006/relationships/hyperlink" Target="http://www.digitalbond.com/blog/2012/06/07/spear-phishing-attempt/" TargetMode="External"/><Relationship Id="rId162" Type="http://schemas.openxmlformats.org/officeDocument/2006/relationships/hyperlink" Target="http://labs.alienvault.com/labs/index" TargetMode="External"/><Relationship Id="rId163" Type="http://schemas.openxmlformats.org/officeDocument/2006/relationships/hyperlink" Target="http://go.bloomberg.com/multimedia/following-hackers-trail/" TargetMode="External"/><Relationship Id="rId164" Type="http://schemas.openxmlformats.org/officeDocument/2006/relationships/footer" Target="footer16.xml"/><Relationship Id="rId165" Type="http://schemas.openxmlformats.org/officeDocument/2006/relationships/hyperlink" Target="mailto:kevin.mandia@rocketmail.com" TargetMode="External"/><Relationship Id="rId166" Type="http://schemas.openxmlformats.org/officeDocument/2006/relationships/hyperlink" Target="http://www.mandiant.com/" TargetMode="External"/><Relationship Id="rId167" Type="http://schemas.openxmlformats.org/officeDocument/2006/relationships/footer" Target="footer17.xml"/><Relationship Id="rId168" Type="http://schemas.openxmlformats.org/officeDocument/2006/relationships/image" Target="media/image85.png"/><Relationship Id="rId169" Type="http://schemas.openxmlformats.org/officeDocument/2006/relationships/image" Target="media/image86.png"/><Relationship Id="rId170" Type="http://schemas.openxmlformats.org/officeDocument/2006/relationships/image" Target="media/image87.png"/><Relationship Id="rId171" Type="http://schemas.openxmlformats.org/officeDocument/2006/relationships/image" Target="media/image88.png"/><Relationship Id="rId172" Type="http://schemas.openxmlformats.org/officeDocument/2006/relationships/hyperlink" Target="http://www.mandiant.com/" TargetMode="External"/><Relationship Id="rId173" Type="http://schemas.openxmlformats.org/officeDocument/2006/relationships/footer" Target="footer18.xml"/><Relationship Id="rId174" Type="http://schemas.openxmlformats.org/officeDocument/2006/relationships/image" Target="media/image89.jpg"/><Relationship Id="rId175" Type="http://schemas.openxmlformats.org/officeDocument/2006/relationships/image" Target="media/image90.png"/><Relationship Id="rId176" Type="http://schemas.openxmlformats.org/officeDocument/2006/relationships/hyperlink" Target="http://www.mandiant.com/" TargetMode="External"/><Relationship Id="rId177" Type="http://schemas.openxmlformats.org/officeDocument/2006/relationships/footer" Target="footer19.xml"/><Relationship Id="rId178" Type="http://schemas.openxmlformats.org/officeDocument/2006/relationships/image" Target="media/image91.png"/><Relationship Id="rId179" Type="http://schemas.openxmlformats.org/officeDocument/2006/relationships/hyperlink" Target="http://www.mandiant.com/" TargetMode="External"/><Relationship Id="rId180" Type="http://schemas.openxmlformats.org/officeDocument/2006/relationships/footer" Target="footer20.xml"/><Relationship Id="rId181" Type="http://schemas.openxmlformats.org/officeDocument/2006/relationships/hyperlink" Target="http://www.foofus.net/fizzgig/fgdump/" TargetMode="External"/><Relationship Id="rId182" Type="http://schemas.openxmlformats.org/officeDocument/2006/relationships/hyperlink" Target="http://www.truesec.se/" TargetMode="External"/><Relationship Id="rId183" Type="http://schemas.openxmlformats.org/officeDocument/2006/relationships/hyperlink" Target="http://www.truesec.se/" TargetMode="External"/><Relationship Id="rId184" Type="http://schemas.openxmlformats.org/officeDocument/2006/relationships/hyperlink" Target="http://blog.gentilkiwi.com/mimikatz" TargetMode="External"/><Relationship Id="rId185" Type="http://schemas.openxmlformats.org/officeDocument/2006/relationships/hyperlink" Target="http://oss.coresecurity.com/projects/pshtoolkit.htm" TargetMode="External"/><Relationship Id="rId186" Type="http://schemas.openxmlformats.org/officeDocument/2006/relationships/hyperlink" Target="http://www.tarasco.org/security/pwdump_7/" TargetMode="External"/><Relationship Id="rId187" Type="http://schemas.openxmlformats.org/officeDocument/2006/relationships/hyperlink" Target="http://reedarvin.thearvins.com/" TargetMode="External"/><Relationship Id="rId188" Type="http://schemas.openxmlformats.org/officeDocument/2006/relationships/image" Target="media/image92.png"/><Relationship Id="rId189" Type="http://schemas.openxmlformats.org/officeDocument/2006/relationships/footer" Target="footer21.xml"/><Relationship Id="rId190" Type="http://schemas.openxmlformats.org/officeDocument/2006/relationships/hyperlink" Target="http://www.mandiant.com/" TargetMode="External"/><Relationship Id="rId191" Type="http://schemas.openxmlformats.org/officeDocument/2006/relationships/footer" Target="footer22.xml"/><Relationship Id="rId192" Type="http://schemas.openxmlformats.org/officeDocument/2006/relationships/image" Target="media/image93.png"/><Relationship Id="rId193" Type="http://schemas.openxmlformats.org/officeDocument/2006/relationships/image" Target="media/image94.png"/><Relationship Id="rId194" Type="http://schemas.openxmlformats.org/officeDocument/2006/relationships/image" Target="media/image95.png"/><Relationship Id="rId195" Type="http://schemas.openxmlformats.org/officeDocument/2006/relationships/hyperlink" Target="mailto:sh-ipmaster@chinaunicom.cn" TargetMode="External"/><Relationship Id="rId196" Type="http://schemas.openxmlformats.org/officeDocument/2006/relationships/image" Target="media/image96.png"/><Relationship Id="rId197" Type="http://schemas.openxmlformats.org/officeDocument/2006/relationships/image" Target="media/image97.png"/><Relationship Id="rId198" Type="http://schemas.openxmlformats.org/officeDocument/2006/relationships/image" Target="media/image98.png"/><Relationship Id="rId199" Type="http://schemas.openxmlformats.org/officeDocument/2006/relationships/image" Target="media/image99.png"/><Relationship Id="rId200" Type="http://schemas.openxmlformats.org/officeDocument/2006/relationships/footer" Target="footer23.xml"/><Relationship Id="rId201" Type="http://schemas.openxmlformats.org/officeDocument/2006/relationships/image" Target="media/image100.png"/><Relationship Id="rId202" Type="http://schemas.openxmlformats.org/officeDocument/2006/relationships/hyperlink" Target="http://www.mandiant.com/" TargetMode="External"/><Relationship Id="rId203" Type="http://schemas.openxmlformats.org/officeDocument/2006/relationships/footer" Target="footer24.xml"/><Relationship Id="rId204" Type="http://schemas.openxmlformats.org/officeDocument/2006/relationships/hyperlink" Target="mailto:uglygorilla@163.com" TargetMode="External"/><Relationship Id="rId205" Type="http://schemas.openxmlformats.org/officeDocument/2006/relationships/image" Target="media/image101.jpg"/><Relationship Id="rId206" Type="http://schemas.openxmlformats.org/officeDocument/2006/relationships/footer" Target="footer25.xml"/><Relationship Id="rId207" Type="http://schemas.openxmlformats.org/officeDocument/2006/relationships/hyperlink" Target="http://www.mandiant.com/" TargetMode="External"/><Relationship Id="rId208" Type="http://schemas.openxmlformats.org/officeDocument/2006/relationships/footer" Target="footer26.xml"/><Relationship Id="rId209" Type="http://schemas.openxmlformats.org/officeDocument/2006/relationships/image" Target="media/image102.png"/><Relationship Id="rId210" Type="http://schemas.openxmlformats.org/officeDocument/2006/relationships/image" Target="media/image103.png"/><Relationship Id="rId211" Type="http://schemas.openxmlformats.org/officeDocument/2006/relationships/footer" Target="footer27.xml"/><Relationship Id="rId212" Type="http://schemas.openxmlformats.org/officeDocument/2006/relationships/hyperlink" Target="http://www.chinamil.com.cn/site1/gflt/2004-09/30/" TargetMode="External"/><Relationship Id="rId213" Type="http://schemas.openxmlformats.org/officeDocument/2006/relationships/image" Target="media/image104.jpg"/><Relationship Id="rId214" Type="http://schemas.openxmlformats.org/officeDocument/2006/relationships/hyperlink" Target="http://www.chinamil.com.cn/site1/gflt/2004-09/30/content_705216.htm" TargetMode="External"/><Relationship Id="rId215" Type="http://schemas.openxmlformats.org/officeDocument/2006/relationships/hyperlink" Target="http://www.mandiant.com/" TargetMode="External"/><Relationship Id="rId216" Type="http://schemas.openxmlformats.org/officeDocument/2006/relationships/footer" Target="footer28.xml"/><Relationship Id="rId217" Type="http://schemas.openxmlformats.org/officeDocument/2006/relationships/image" Target="media/image105.jpg"/><Relationship Id="rId218" Type="http://schemas.openxmlformats.org/officeDocument/2006/relationships/hyperlink" Target="http://bbs.chinamil.com.cn/forum/bbsui.jsp?id=(o)5681" TargetMode="External"/><Relationship Id="rId219" Type="http://schemas.openxmlformats.org/officeDocument/2006/relationships/hyperlink" Target="http://www.mandiant.com/" TargetMode="External"/><Relationship Id="rId220" Type="http://schemas.openxmlformats.org/officeDocument/2006/relationships/footer" Target="footer29.xml"/><Relationship Id="rId221" Type="http://schemas.openxmlformats.org/officeDocument/2006/relationships/image" Target="media/image106.jpg"/><Relationship Id="rId222" Type="http://schemas.openxmlformats.org/officeDocument/2006/relationships/image" Target="media/image107.png"/><Relationship Id="rId223" Type="http://schemas.openxmlformats.org/officeDocument/2006/relationships/image" Target="media/image108.png"/><Relationship Id="rId224" Type="http://schemas.openxmlformats.org/officeDocument/2006/relationships/hyperlink" Target="http://www.mandiant.com/" TargetMode="External"/><Relationship Id="rId225" Type="http://schemas.openxmlformats.org/officeDocument/2006/relationships/footer" Target="footer30.xml"/><Relationship Id="rId226" Type="http://schemas.openxmlformats.org/officeDocument/2006/relationships/image" Target="media/image109.jpg"/><Relationship Id="rId227" Type="http://schemas.openxmlformats.org/officeDocument/2006/relationships/hyperlink" Target="mailto:uglygorilla@163.com" TargetMode="External"/><Relationship Id="rId228" Type="http://schemas.openxmlformats.org/officeDocument/2006/relationships/hyperlink" Target="http://www.mandiant.com/" TargetMode="External"/><Relationship Id="rId229" Type="http://schemas.openxmlformats.org/officeDocument/2006/relationships/footer" Target="footer31.xml"/><Relationship Id="rId230" Type="http://schemas.openxmlformats.org/officeDocument/2006/relationships/hyperlink" Target="mailto:d0ta010@hotmail.com" TargetMode="External"/><Relationship Id="rId231" Type="http://schemas.openxmlformats.org/officeDocument/2006/relationships/hyperlink" Target="mailto:dota.d013@gmail.com" TargetMode="External"/><Relationship Id="rId232" Type="http://schemas.openxmlformats.org/officeDocument/2006/relationships/hyperlink" Target="mailto:dota.sb005@gmail.com" TargetMode="External"/><Relationship Id="rId233" Type="http://schemas.openxmlformats.org/officeDocument/2006/relationships/image" Target="media/image110.png"/><Relationship Id="rId234" Type="http://schemas.openxmlformats.org/officeDocument/2006/relationships/hyperlink" Target="http://www.mandiant.com/" TargetMode="External"/><Relationship Id="rId235" Type="http://schemas.openxmlformats.org/officeDocument/2006/relationships/footer" Target="footer32.xml"/><Relationship Id="rId236" Type="http://schemas.openxmlformats.org/officeDocument/2006/relationships/image" Target="media/image111.png"/><Relationship Id="rId237" Type="http://schemas.openxmlformats.org/officeDocument/2006/relationships/hyperlink" Target="mailto:dota.d001@gmail.com" TargetMode="External"/><Relationship Id="rId238" Type="http://schemas.openxmlformats.org/officeDocument/2006/relationships/hyperlink" Target="http://www.mandiant.com/" TargetMode="External"/><Relationship Id="rId239" Type="http://schemas.openxmlformats.org/officeDocument/2006/relationships/footer" Target="footer33.xml"/><Relationship Id="rId240" Type="http://schemas.openxmlformats.org/officeDocument/2006/relationships/hyperlink" Target="http://project2049.net/documents/pla_third_department_sigint_cyber_stokes_lin_hsiao.pdf" TargetMode="External"/><Relationship Id="rId241" Type="http://schemas.openxmlformats.org/officeDocument/2006/relationships/footer" Target="footer34.xml"/><Relationship Id="rId242" Type="http://schemas.openxmlformats.org/officeDocument/2006/relationships/hyperlink" Target="http://www.mandiant.com/" TargetMode="External"/><Relationship Id="rId243" Type="http://schemas.openxmlformats.org/officeDocument/2006/relationships/footer" Target="footer35.xml"/><Relationship Id="rId244" Type="http://schemas.openxmlformats.org/officeDocument/2006/relationships/hyperlink" Target="http://www.mandiant.com/" TargetMode="External"/><Relationship Id="rId245" Type="http://schemas.openxmlformats.org/officeDocument/2006/relationships/footer" Target="footer36.xml"/><Relationship Id="rId246" Type="http://schemas.openxmlformats.org/officeDocument/2006/relationships/hyperlink" Target="http://www.mandiant.com/" TargetMode="External"/><Relationship Id="rId247" Type="http://schemas.openxmlformats.org/officeDocument/2006/relationships/footer" Target="footer37.xml"/><Relationship Id="rId248" Type="http://schemas.openxmlformats.org/officeDocument/2006/relationships/hyperlink" Target="http://www.mandiant.com/" TargetMode="External"/><Relationship Id="rId249" Type="http://schemas.openxmlformats.org/officeDocument/2006/relationships/footer" Target="footer38.xml"/><Relationship Id="rId250" Type="http://schemas.openxmlformats.org/officeDocument/2006/relationships/hyperlink" Target="http://www.mandiant.com/apt1" TargetMode="External"/><Relationship Id="rId251" Type="http://schemas.openxmlformats.org/officeDocument/2006/relationships/hyperlink" Target="http://www.mandiant.com/" TargetMode="External"/><Relationship Id="rId252" Type="http://schemas.openxmlformats.org/officeDocument/2006/relationships/footer" Target="footer39.xml"/><Relationship Id="rId253" Type="http://schemas.openxmlformats.org/officeDocument/2006/relationships/hyperlink" Target="http://www.mandiant.com/" TargetMode="External"/><Relationship Id="rId254" Type="http://schemas.openxmlformats.org/officeDocument/2006/relationships/footer" Target="footer40.xml"/><Relationship Id="rId255" Type="http://schemas.openxmlformats.org/officeDocument/2006/relationships/hyperlink" Target="http://www.mandiant.com/apt1" TargetMode="External"/><Relationship Id="rId256" Type="http://schemas.openxmlformats.org/officeDocument/2006/relationships/hyperlink" Target="http://www.mandiant.com/" TargetMode="External"/><Relationship Id="rId257" Type="http://schemas.openxmlformats.org/officeDocument/2006/relationships/footer" Target="footer41.xml"/><Relationship Id="rId258" Type="http://schemas.openxmlformats.org/officeDocument/2006/relationships/hyperlink" Target="http://www.mandiant.com/apt1" TargetMode="External"/><Relationship Id="rId259" Type="http://schemas.openxmlformats.org/officeDocument/2006/relationships/hyperlink" Target="http://www.mandiant.com/" TargetMode="External"/><Relationship Id="rId260" Type="http://schemas.openxmlformats.org/officeDocument/2006/relationships/footer" Target="footer42.xml"/><Relationship Id="rId261" Type="http://schemas.openxmlformats.org/officeDocument/2006/relationships/hyperlink" Target="http://www.mandiant.com/apt1" TargetMode="External"/><Relationship Id="rId262" Type="http://schemas.openxmlformats.org/officeDocument/2006/relationships/hyperlink" Target="http://www.mandiant.com/resources/download/redline" TargetMode="External"/><Relationship Id="rId263" Type="http://schemas.openxmlformats.org/officeDocument/2006/relationships/hyperlink" Target="http://openioc.org/" TargetMode="External"/><Relationship Id="rId264" Type="http://schemas.openxmlformats.org/officeDocument/2006/relationships/hyperlink" Target="http://www.mandiant.com/" TargetMode="External"/><Relationship Id="rId265" Type="http://schemas.openxmlformats.org/officeDocument/2006/relationships/footer" Target="footer43.xml"/><Relationship Id="rId266" Type="http://schemas.openxmlformats.org/officeDocument/2006/relationships/hyperlink" Target="http://www.mandiant.com/" TargetMode="External"/><Relationship Id="rId267" Type="http://schemas.openxmlformats.org/officeDocument/2006/relationships/footer" Target="footer44.xml"/><Relationship Id="rId268" Type="http://schemas.openxmlformats.org/officeDocument/2006/relationships/hyperlink" Target="http://www.mandiant.com/" TargetMode="External"/><Relationship Id="rId269" Type="http://schemas.openxmlformats.org/officeDocument/2006/relationships/footer" Target="footer45.xml"/><Relationship Id="rId270" Type="http://schemas.openxmlformats.org/officeDocument/2006/relationships/hyperlink" Target="http://www.mandiant.com/apt1" TargetMode="External"/><Relationship Id="rId271" Type="http://schemas.openxmlformats.org/officeDocument/2006/relationships/hyperlink" Target="http://www.mandiant.com/" TargetMode="External"/><Relationship Id="rId272" Type="http://schemas.openxmlformats.org/officeDocument/2006/relationships/footer" Target="footer46.xml"/><Relationship Id="rId273" Type="http://schemas.openxmlformats.org/officeDocument/2006/relationships/hyperlink" Target="http://www.mandiant.com/apt1" TargetMode="External"/><Relationship Id="rId274" Type="http://schemas.openxmlformats.org/officeDocument/2006/relationships/hyperlink" Target="http://www.mandiant.com/" TargetMode="Externa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diant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Mandiant has been tracking APT1 - one of China's most prolific cyber espionage units who are believed to have government backing. Download the full PDF report.</dc:subject>
  <dc:title>APT1: Exposing One of China’s Cyber Espionage Units | Mandiant | FireEye</dc:title>
  <dcterms:created xsi:type="dcterms:W3CDTF">2024-07-30T14:59:12Z</dcterms:created>
  <dcterms:modified xsi:type="dcterms:W3CDTF">2024-07-30T14:59:12Z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2013-02-18T00:00:00Z</vt:filetime>
  </property>
  <property fmtid="{D5CDD505-2E9C-101B-9397-08002B2CF9AE}" pid="3" name="LastSaved">
    <vt:filetime>2024-07-30T00:00:00Z</vt:filetime>
  </property>
</Properties>
</file>